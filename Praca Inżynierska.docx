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05EBE" w14:textId="77777777" w:rsidR="00C82D59" w:rsidRPr="005E07A9" w:rsidRDefault="008B1592" w:rsidP="00E202AF">
      <w:pPr>
        <w:spacing w:line="360" w:lineRule="auto"/>
        <w:jc w:val="center"/>
        <w:rPr>
          <w:rFonts w:ascii="Arial" w:hAnsi="Arial" w:cs="Arial"/>
          <w:b/>
          <w:bCs/>
          <w:smallCaps/>
          <w:sz w:val="36"/>
        </w:rPr>
      </w:pPr>
      <w:r>
        <w:rPr>
          <w:rFonts w:ascii="Arial" w:hAnsi="Arial" w:cs="Arial"/>
          <w:noProof/>
        </w:rPr>
        <w:drawing>
          <wp:inline distT="0" distB="0" distL="0" distR="0" wp14:anchorId="3F605F76" wp14:editId="3F605F77">
            <wp:extent cx="1481455" cy="1905000"/>
            <wp:effectExtent l="0" t="0" r="4445" b="0"/>
            <wp:docPr id="3" name="Obraz 3" descr="C:\Users\jsmieja\Documents\Dydaktyka\Gliwice\organizacja\prawo\Uczelniane\politechnika_sl_logo_bw_pion_pl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mieja\Documents\Dydaktyka\Gliwice\organizacja\prawo\Uczelniane\politechnika_sl_logo_bw_pion_pl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1455" cy="1905000"/>
                    </a:xfrm>
                    <a:prstGeom prst="rect">
                      <a:avLst/>
                    </a:prstGeom>
                    <a:noFill/>
                    <a:ln>
                      <a:noFill/>
                    </a:ln>
                  </pic:spPr>
                </pic:pic>
              </a:graphicData>
            </a:graphic>
          </wp:inline>
        </w:drawing>
      </w:r>
    </w:p>
    <w:p w14:paraId="3F605EBF"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Politechnika Śląska</w:t>
      </w:r>
    </w:p>
    <w:p w14:paraId="3F605EC0" w14:textId="77777777" w:rsidR="00C82D59" w:rsidRDefault="00C82D59" w:rsidP="00C82D59">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14:paraId="3F605EC1" w14:textId="5921AED6" w:rsidR="00C82D59" w:rsidRDefault="00C82D59" w:rsidP="00C82D59">
      <w:pPr>
        <w:spacing w:line="360" w:lineRule="auto"/>
        <w:jc w:val="center"/>
        <w:rPr>
          <w:rFonts w:ascii="Arial" w:hAnsi="Arial" w:cs="Arial"/>
        </w:rPr>
      </w:pPr>
      <w:r>
        <w:rPr>
          <w:rFonts w:ascii="Arial" w:hAnsi="Arial" w:cs="Arial"/>
          <w:b/>
          <w:bCs/>
          <w:smallCaps/>
          <w:sz w:val="36"/>
        </w:rPr>
        <w:t xml:space="preserve">Kierunek </w:t>
      </w:r>
      <w:r w:rsidR="00CE5505">
        <w:rPr>
          <w:rFonts w:ascii="Arial" w:hAnsi="Arial" w:cs="Arial"/>
          <w:b/>
          <w:bCs/>
          <w:smallCaps/>
          <w:sz w:val="36"/>
        </w:rPr>
        <w:t>Informatyka</w:t>
      </w:r>
    </w:p>
    <w:p w14:paraId="3F605EC2" w14:textId="77777777" w:rsidR="00E202AF" w:rsidRDefault="00E202AF" w:rsidP="00E202AF">
      <w:pPr>
        <w:pStyle w:val="Nagwek"/>
        <w:pBdr>
          <w:bottom w:val="none" w:sz="0" w:space="0" w:color="auto"/>
        </w:pBdr>
        <w:spacing w:line="360" w:lineRule="auto"/>
        <w:rPr>
          <w:rFonts w:ascii="Arial" w:hAnsi="Arial" w:cs="Arial"/>
        </w:rPr>
      </w:pPr>
    </w:p>
    <w:p w14:paraId="3F605EC3" w14:textId="77777777" w:rsidR="00C82D59" w:rsidRDefault="00C82D59" w:rsidP="00E202AF">
      <w:pPr>
        <w:pStyle w:val="Nagwek"/>
        <w:pBdr>
          <w:bottom w:val="none" w:sz="0" w:space="0" w:color="auto"/>
        </w:pBdr>
        <w:spacing w:line="360" w:lineRule="auto"/>
        <w:rPr>
          <w:rFonts w:ascii="Arial" w:hAnsi="Arial" w:cs="Arial"/>
        </w:rPr>
      </w:pPr>
    </w:p>
    <w:p w14:paraId="3F605EC4" w14:textId="77777777" w:rsidR="00E202AF" w:rsidRDefault="00E202AF" w:rsidP="00E202AF">
      <w:pPr>
        <w:pStyle w:val="Nagwek"/>
        <w:pBdr>
          <w:bottom w:val="none" w:sz="0" w:space="0" w:color="auto"/>
        </w:pBdr>
        <w:spacing w:line="360" w:lineRule="auto"/>
        <w:rPr>
          <w:rFonts w:ascii="Arial" w:hAnsi="Arial" w:cs="Arial"/>
        </w:rPr>
      </w:pPr>
    </w:p>
    <w:p w14:paraId="3F605EC5" w14:textId="77777777" w:rsidR="00C82D59" w:rsidRPr="000D3519" w:rsidRDefault="00031835" w:rsidP="00371654">
      <w:pPr>
        <w:pStyle w:val="Nagwek5"/>
        <w:keepNext/>
        <w:numPr>
          <w:ilvl w:val="4"/>
          <w:numId w:val="2"/>
        </w:numPr>
        <w:suppressAutoHyphens/>
        <w:overflowPunct/>
        <w:autoSpaceDE/>
        <w:autoSpaceDN/>
        <w:adjustRightInd/>
        <w:spacing w:before="0" w:after="0" w:line="360" w:lineRule="auto"/>
        <w:jc w:val="center"/>
        <w:textAlignment w:val="auto"/>
        <w:rPr>
          <w:rFonts w:cs="Arial"/>
        </w:rPr>
      </w:pPr>
      <w:r>
        <w:rPr>
          <w:rFonts w:cs="Arial"/>
          <w:sz w:val="36"/>
          <w:szCs w:val="36"/>
        </w:rPr>
        <w:t>Projekt inżynierski</w:t>
      </w:r>
    </w:p>
    <w:p w14:paraId="3F605EC6" w14:textId="77777777" w:rsidR="00E202AF" w:rsidRPr="000D3519" w:rsidRDefault="00E202AF" w:rsidP="00E202AF">
      <w:pPr>
        <w:pStyle w:val="Nagwek"/>
        <w:pBdr>
          <w:bottom w:val="none" w:sz="0" w:space="0" w:color="auto"/>
        </w:pBdr>
        <w:spacing w:line="360" w:lineRule="auto"/>
        <w:rPr>
          <w:rFonts w:ascii="Arial" w:hAnsi="Arial" w:cs="Arial"/>
        </w:rPr>
      </w:pPr>
    </w:p>
    <w:p w14:paraId="3F605EC7" w14:textId="77777777" w:rsidR="00C82D59" w:rsidRPr="00470762" w:rsidRDefault="00C82D59" w:rsidP="00470762">
      <w:pPr>
        <w:pStyle w:val="Nagwek"/>
        <w:pBdr>
          <w:bottom w:val="none" w:sz="0" w:space="0" w:color="auto"/>
        </w:pBdr>
        <w:spacing w:line="360" w:lineRule="auto"/>
        <w:jc w:val="center"/>
        <w:rPr>
          <w:rFonts w:ascii="Arial" w:hAnsi="Arial" w:cs="Arial"/>
          <w:sz w:val="28"/>
          <w:szCs w:val="28"/>
        </w:rPr>
      </w:pPr>
    </w:p>
    <w:p w14:paraId="3F605EC9" w14:textId="67A90064" w:rsidR="00C82D59" w:rsidRDefault="00470762" w:rsidP="00470762">
      <w:pPr>
        <w:spacing w:line="360" w:lineRule="auto"/>
        <w:jc w:val="center"/>
        <w:rPr>
          <w:rFonts w:ascii="Arial" w:hAnsi="Arial" w:cs="Arial"/>
          <w:sz w:val="28"/>
          <w:szCs w:val="28"/>
        </w:rPr>
      </w:pPr>
      <w:r w:rsidRPr="00470762">
        <w:rPr>
          <w:rFonts w:ascii="Arial" w:hAnsi="Arial" w:cs="Arial"/>
          <w:sz w:val="28"/>
          <w:szCs w:val="28"/>
        </w:rPr>
        <w:t>System zarządzania siecią siłowni</w:t>
      </w:r>
    </w:p>
    <w:p w14:paraId="5980DA10" w14:textId="77777777" w:rsidR="00CE5505" w:rsidRPr="00470762" w:rsidRDefault="00CE5505" w:rsidP="00470762">
      <w:pPr>
        <w:spacing w:line="360" w:lineRule="auto"/>
        <w:jc w:val="center"/>
        <w:rPr>
          <w:rFonts w:ascii="Arial" w:hAnsi="Arial" w:cs="Arial"/>
          <w:sz w:val="28"/>
          <w:szCs w:val="28"/>
        </w:rPr>
      </w:pPr>
    </w:p>
    <w:p w14:paraId="3F605ECA" w14:textId="6E36318F" w:rsidR="00C82D59" w:rsidRPr="00470762" w:rsidRDefault="00C82D59" w:rsidP="00470762">
      <w:pPr>
        <w:spacing w:line="360" w:lineRule="auto"/>
        <w:jc w:val="center"/>
        <w:rPr>
          <w:rFonts w:ascii="Arial" w:hAnsi="Arial" w:cs="Arial"/>
          <w:sz w:val="28"/>
          <w:szCs w:val="28"/>
        </w:rPr>
      </w:pPr>
      <w:r w:rsidRPr="00470762">
        <w:rPr>
          <w:rFonts w:ascii="Arial" w:hAnsi="Arial" w:cs="Arial"/>
          <w:sz w:val="28"/>
          <w:szCs w:val="28"/>
        </w:rPr>
        <w:t xml:space="preserve">Autor: </w:t>
      </w:r>
      <w:r w:rsidR="00470762" w:rsidRPr="00470762">
        <w:rPr>
          <w:rFonts w:ascii="Arial" w:hAnsi="Arial" w:cs="Arial"/>
          <w:sz w:val="28"/>
          <w:szCs w:val="28"/>
        </w:rPr>
        <w:t>Dawid Danel</w:t>
      </w:r>
    </w:p>
    <w:p w14:paraId="3F605ECB" w14:textId="7F2DCB26" w:rsidR="00C82D59" w:rsidRPr="00470762" w:rsidRDefault="00C82D59" w:rsidP="00371654">
      <w:pPr>
        <w:pStyle w:val="Nagwek7"/>
        <w:keepNext/>
        <w:numPr>
          <w:ilvl w:val="6"/>
          <w:numId w:val="2"/>
        </w:numPr>
        <w:suppressAutoHyphens/>
        <w:overflowPunct/>
        <w:autoSpaceDE/>
        <w:autoSpaceDN/>
        <w:adjustRightInd/>
        <w:spacing w:before="0" w:after="0" w:line="360" w:lineRule="auto"/>
        <w:jc w:val="center"/>
        <w:textAlignment w:val="auto"/>
        <w:rPr>
          <w:rFonts w:cs="Arial"/>
          <w:sz w:val="28"/>
          <w:szCs w:val="28"/>
        </w:rPr>
      </w:pPr>
      <w:r w:rsidRPr="00470762">
        <w:rPr>
          <w:rFonts w:cs="Arial"/>
          <w:sz w:val="28"/>
          <w:szCs w:val="28"/>
        </w:rPr>
        <w:t xml:space="preserve">Kierujący pracą: </w:t>
      </w:r>
      <w:r w:rsidR="00470762" w:rsidRPr="00470762">
        <w:rPr>
          <w:rFonts w:cs="Arial"/>
          <w:sz w:val="28"/>
          <w:szCs w:val="28"/>
        </w:rPr>
        <w:t>dr inż. Ewa Płuciennik</w:t>
      </w:r>
    </w:p>
    <w:p w14:paraId="3F605ECD" w14:textId="1A1DA1F7" w:rsidR="00831E51" w:rsidRPr="00470762" w:rsidRDefault="00831E51" w:rsidP="00470762">
      <w:pPr>
        <w:pStyle w:val="Tekstpodstawowywcity"/>
        <w:ind w:left="0"/>
        <w:jc w:val="center"/>
        <w:rPr>
          <w:rFonts w:ascii="Arial" w:hAnsi="Arial" w:cs="Arial"/>
          <w:sz w:val="28"/>
        </w:rPr>
      </w:pPr>
    </w:p>
    <w:p w14:paraId="7DDB4656" w14:textId="602647A1" w:rsidR="00470762" w:rsidRPr="00470762" w:rsidRDefault="00470762" w:rsidP="00470762">
      <w:pPr>
        <w:pStyle w:val="Tekstpodstawowywcity"/>
        <w:ind w:left="0"/>
        <w:jc w:val="center"/>
        <w:rPr>
          <w:rFonts w:ascii="Arial" w:hAnsi="Arial" w:cs="Arial"/>
          <w:sz w:val="28"/>
        </w:rPr>
      </w:pPr>
    </w:p>
    <w:p w14:paraId="3796C507" w14:textId="2E1179B5" w:rsidR="00470762" w:rsidRPr="00470762" w:rsidRDefault="00470762" w:rsidP="00470762">
      <w:pPr>
        <w:pStyle w:val="Tekstpodstawowywcity"/>
        <w:ind w:left="0"/>
        <w:jc w:val="center"/>
        <w:rPr>
          <w:rFonts w:ascii="Arial" w:hAnsi="Arial" w:cs="Arial"/>
          <w:sz w:val="28"/>
        </w:rPr>
      </w:pPr>
    </w:p>
    <w:p w14:paraId="6F76D843" w14:textId="3D53756E" w:rsidR="00470762" w:rsidRPr="00470762" w:rsidRDefault="00470762" w:rsidP="00470762">
      <w:pPr>
        <w:pStyle w:val="Tekstpodstawowywcity"/>
        <w:ind w:left="0"/>
        <w:jc w:val="center"/>
        <w:rPr>
          <w:rFonts w:ascii="Arial" w:hAnsi="Arial" w:cs="Arial"/>
          <w:sz w:val="28"/>
        </w:rPr>
      </w:pPr>
    </w:p>
    <w:p w14:paraId="45CCD6CD" w14:textId="5E594825" w:rsidR="00470762" w:rsidRPr="00470762" w:rsidRDefault="00470762" w:rsidP="00470762">
      <w:pPr>
        <w:pStyle w:val="Tekstpodstawowywcity"/>
        <w:ind w:left="0"/>
        <w:jc w:val="center"/>
        <w:rPr>
          <w:rFonts w:ascii="Arial" w:hAnsi="Arial" w:cs="Arial"/>
          <w:sz w:val="28"/>
        </w:rPr>
      </w:pPr>
    </w:p>
    <w:p w14:paraId="22318CD5" w14:textId="61F4959A" w:rsidR="00470762" w:rsidRPr="00470762" w:rsidRDefault="00470762" w:rsidP="00470762">
      <w:pPr>
        <w:pStyle w:val="Tekstpodstawowywcity"/>
        <w:ind w:left="0"/>
        <w:jc w:val="center"/>
        <w:rPr>
          <w:rFonts w:ascii="Arial" w:hAnsi="Arial" w:cs="Arial"/>
          <w:sz w:val="28"/>
        </w:rPr>
      </w:pPr>
    </w:p>
    <w:p w14:paraId="05EF8702" w14:textId="77777777" w:rsidR="00470762" w:rsidRPr="00470762" w:rsidRDefault="00470762" w:rsidP="00470762">
      <w:pPr>
        <w:pStyle w:val="Tekstpodstawowywcity"/>
        <w:ind w:left="0"/>
        <w:jc w:val="center"/>
        <w:rPr>
          <w:rFonts w:ascii="Arial" w:hAnsi="Arial" w:cs="Arial"/>
          <w:sz w:val="16"/>
        </w:rPr>
      </w:pPr>
    </w:p>
    <w:p w14:paraId="3F605ED0" w14:textId="2568A458" w:rsidR="001A791D" w:rsidRPr="00686A72" w:rsidRDefault="00831E51" w:rsidP="00686A72">
      <w:pPr>
        <w:pStyle w:val="Tekstpodstawowywcity"/>
        <w:ind w:left="0"/>
        <w:jc w:val="center"/>
        <w:rPr>
          <w:rFonts w:ascii="Arial" w:hAnsi="Arial" w:cs="Arial"/>
          <w:sz w:val="28"/>
          <w:szCs w:val="28"/>
        </w:rPr>
      </w:pPr>
      <w:r w:rsidRPr="00470762">
        <w:rPr>
          <w:rFonts w:ascii="Arial" w:hAnsi="Arial" w:cs="Arial"/>
        </w:rPr>
        <w:t xml:space="preserve">Gliwice, </w:t>
      </w:r>
      <w:r w:rsidR="00470762" w:rsidRPr="00470762">
        <w:rPr>
          <w:rFonts w:ascii="Arial" w:hAnsi="Arial" w:cs="Arial"/>
        </w:rPr>
        <w:t>Styczeń</w:t>
      </w:r>
      <w:r w:rsidRPr="00470762">
        <w:rPr>
          <w:rFonts w:ascii="Arial" w:hAnsi="Arial" w:cs="Arial"/>
        </w:rPr>
        <w:t xml:space="preserve"> </w:t>
      </w:r>
      <w:r w:rsidR="00470762" w:rsidRPr="00470762">
        <w:rPr>
          <w:rFonts w:ascii="Arial" w:hAnsi="Arial" w:cs="Arial"/>
        </w:rPr>
        <w:t>2021</w:t>
      </w:r>
    </w:p>
    <w:p w14:paraId="3C2C80AA" w14:textId="77777777" w:rsidR="00890375" w:rsidRDefault="001D381A" w:rsidP="00890375">
      <w:pPr>
        <w:pStyle w:val="Nagwekspisutreci"/>
        <w:spacing w:before="1080" w:after="840"/>
        <w:rPr>
          <w:color w:val="000000" w:themeColor="text1"/>
          <w:sz w:val="48"/>
          <w:szCs w:val="48"/>
        </w:rPr>
      </w:pPr>
      <w:r w:rsidRPr="001F24F6">
        <w:rPr>
          <w:color w:val="000000" w:themeColor="text1"/>
          <w:sz w:val="48"/>
          <w:szCs w:val="48"/>
        </w:rPr>
        <w:lastRenderedPageBreak/>
        <w:t>S</w:t>
      </w:r>
      <w:r w:rsidR="00FB07F8" w:rsidRPr="001F24F6">
        <w:rPr>
          <w:color w:val="000000" w:themeColor="text1"/>
          <w:sz w:val="48"/>
          <w:szCs w:val="48"/>
        </w:rPr>
        <w:t>pis treści</w:t>
      </w:r>
    </w:p>
    <w:sdt>
      <w:sdtPr>
        <w:rPr>
          <w:rFonts w:ascii="Times New Roman" w:hAnsi="Times New Roman"/>
          <w:b w:val="0"/>
          <w:bCs w:val="0"/>
          <w:color w:val="auto"/>
          <w:sz w:val="24"/>
          <w:szCs w:val="20"/>
        </w:rPr>
        <w:id w:val="1436481150"/>
        <w:docPartObj>
          <w:docPartGallery w:val="Table of Contents"/>
          <w:docPartUnique/>
        </w:docPartObj>
      </w:sdtPr>
      <w:sdtEndPr/>
      <w:sdtContent>
        <w:p w14:paraId="3E6D3584" w14:textId="1831A9EA" w:rsidR="00890375" w:rsidRDefault="00890375" w:rsidP="00890375">
          <w:pPr>
            <w:pStyle w:val="Nagwekspisutreci"/>
            <w:spacing w:before="0"/>
          </w:pPr>
        </w:p>
        <w:p w14:paraId="2C45A94C" w14:textId="7DECD9D2" w:rsidR="00890375" w:rsidRDefault="00890375">
          <w:pPr>
            <w:pStyle w:val="Spistreci1"/>
            <w:tabs>
              <w:tab w:val="right" w:leader="dot" w:pos="8778"/>
            </w:tabs>
            <w:rPr>
              <w:rFonts w:asciiTheme="minorHAnsi" w:eastAsiaTheme="minorEastAsia" w:hAnsiTheme="minorHAnsi" w:cstheme="minorBidi"/>
              <w:sz w:val="22"/>
              <w:szCs w:val="22"/>
              <w:lang w:val="pl-PL"/>
            </w:rPr>
          </w:pPr>
          <w:r>
            <w:fldChar w:fldCharType="begin"/>
          </w:r>
          <w:r>
            <w:instrText xml:space="preserve"> TOC \o "1-3" \h \z \u </w:instrText>
          </w:r>
          <w:r>
            <w:fldChar w:fldCharType="separate"/>
          </w:r>
          <w:hyperlink w:anchor="_Toc92213906" w:history="1">
            <w:r w:rsidRPr="004762D7">
              <w:rPr>
                <w:rStyle w:val="Hipercze"/>
              </w:rPr>
              <w:t>Streszczenie</w:t>
            </w:r>
            <w:r>
              <w:rPr>
                <w:webHidden/>
              </w:rPr>
              <w:tab/>
            </w:r>
            <w:r>
              <w:rPr>
                <w:webHidden/>
              </w:rPr>
              <w:fldChar w:fldCharType="begin"/>
            </w:r>
            <w:r>
              <w:rPr>
                <w:webHidden/>
              </w:rPr>
              <w:instrText xml:space="preserve"> PAGEREF _Toc92213906 \h </w:instrText>
            </w:r>
            <w:r>
              <w:rPr>
                <w:webHidden/>
              </w:rPr>
            </w:r>
            <w:r>
              <w:rPr>
                <w:webHidden/>
              </w:rPr>
              <w:fldChar w:fldCharType="separate"/>
            </w:r>
            <w:r w:rsidR="00817FF5">
              <w:rPr>
                <w:webHidden/>
              </w:rPr>
              <w:t>3</w:t>
            </w:r>
            <w:r>
              <w:rPr>
                <w:webHidden/>
              </w:rPr>
              <w:fldChar w:fldCharType="end"/>
            </w:r>
          </w:hyperlink>
        </w:p>
        <w:p w14:paraId="077C811C" w14:textId="483D8977"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07" w:history="1">
            <w:r w:rsidR="00890375" w:rsidRPr="004762D7">
              <w:rPr>
                <w:rStyle w:val="Hipercze"/>
              </w:rPr>
              <w:t>Rozdział 1</w:t>
            </w:r>
            <w:r w:rsidR="004A5A80">
              <w:rPr>
                <w:rStyle w:val="Hipercze"/>
              </w:rPr>
              <w:t xml:space="preserve"> </w:t>
            </w:r>
            <w:r w:rsidR="00890375" w:rsidRPr="004762D7">
              <w:rPr>
                <w:rStyle w:val="Hipercze"/>
              </w:rPr>
              <w:t>Wstęp</w:t>
            </w:r>
            <w:r w:rsidR="00890375">
              <w:rPr>
                <w:webHidden/>
              </w:rPr>
              <w:tab/>
            </w:r>
            <w:r w:rsidR="00890375">
              <w:rPr>
                <w:webHidden/>
              </w:rPr>
              <w:fldChar w:fldCharType="begin"/>
            </w:r>
            <w:r w:rsidR="00890375">
              <w:rPr>
                <w:webHidden/>
              </w:rPr>
              <w:instrText xml:space="preserve"> PAGEREF _Toc92213907 \h </w:instrText>
            </w:r>
            <w:r w:rsidR="00890375">
              <w:rPr>
                <w:webHidden/>
              </w:rPr>
            </w:r>
            <w:r w:rsidR="00890375">
              <w:rPr>
                <w:webHidden/>
              </w:rPr>
              <w:fldChar w:fldCharType="separate"/>
            </w:r>
            <w:r w:rsidR="00817FF5">
              <w:rPr>
                <w:webHidden/>
              </w:rPr>
              <w:t>4</w:t>
            </w:r>
            <w:r w:rsidR="00890375">
              <w:rPr>
                <w:webHidden/>
              </w:rPr>
              <w:fldChar w:fldCharType="end"/>
            </w:r>
          </w:hyperlink>
        </w:p>
        <w:p w14:paraId="4E71C100" w14:textId="2DA9C262"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08" w:history="1">
            <w:r w:rsidR="00890375" w:rsidRPr="004762D7">
              <w:rPr>
                <w:rStyle w:val="Hipercze"/>
                <w:noProof/>
              </w:rPr>
              <w:t>1.1 Tematyka pracy</w:t>
            </w:r>
            <w:r w:rsidR="00890375">
              <w:rPr>
                <w:noProof/>
                <w:webHidden/>
              </w:rPr>
              <w:tab/>
            </w:r>
            <w:r w:rsidR="00890375">
              <w:rPr>
                <w:noProof/>
                <w:webHidden/>
              </w:rPr>
              <w:fldChar w:fldCharType="begin"/>
            </w:r>
            <w:r w:rsidR="00890375">
              <w:rPr>
                <w:noProof/>
                <w:webHidden/>
              </w:rPr>
              <w:instrText xml:space="preserve"> PAGEREF _Toc92213908 \h </w:instrText>
            </w:r>
            <w:r w:rsidR="00890375">
              <w:rPr>
                <w:noProof/>
                <w:webHidden/>
              </w:rPr>
            </w:r>
            <w:r w:rsidR="00890375">
              <w:rPr>
                <w:noProof/>
                <w:webHidden/>
              </w:rPr>
              <w:fldChar w:fldCharType="separate"/>
            </w:r>
            <w:r w:rsidR="00817FF5">
              <w:rPr>
                <w:noProof/>
                <w:webHidden/>
              </w:rPr>
              <w:t>4</w:t>
            </w:r>
            <w:r w:rsidR="00890375">
              <w:rPr>
                <w:noProof/>
                <w:webHidden/>
              </w:rPr>
              <w:fldChar w:fldCharType="end"/>
            </w:r>
          </w:hyperlink>
        </w:p>
        <w:p w14:paraId="7D05EED1" w14:textId="785D2ED8"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09" w:history="1">
            <w:r w:rsidR="00890375" w:rsidRPr="004762D7">
              <w:rPr>
                <w:rStyle w:val="Hipercze"/>
                <w:noProof/>
              </w:rPr>
              <w:t>1.2 Cel pracy</w:t>
            </w:r>
            <w:r w:rsidR="00890375">
              <w:rPr>
                <w:noProof/>
                <w:webHidden/>
              </w:rPr>
              <w:tab/>
            </w:r>
            <w:r w:rsidR="00890375">
              <w:rPr>
                <w:noProof/>
                <w:webHidden/>
              </w:rPr>
              <w:fldChar w:fldCharType="begin"/>
            </w:r>
            <w:r w:rsidR="00890375">
              <w:rPr>
                <w:noProof/>
                <w:webHidden/>
              </w:rPr>
              <w:instrText xml:space="preserve"> PAGEREF _Toc92213909 \h </w:instrText>
            </w:r>
            <w:r w:rsidR="00890375">
              <w:rPr>
                <w:noProof/>
                <w:webHidden/>
              </w:rPr>
            </w:r>
            <w:r w:rsidR="00890375">
              <w:rPr>
                <w:noProof/>
                <w:webHidden/>
              </w:rPr>
              <w:fldChar w:fldCharType="separate"/>
            </w:r>
            <w:r w:rsidR="00817FF5">
              <w:rPr>
                <w:noProof/>
                <w:webHidden/>
              </w:rPr>
              <w:t>4</w:t>
            </w:r>
            <w:r w:rsidR="00890375">
              <w:rPr>
                <w:noProof/>
                <w:webHidden/>
              </w:rPr>
              <w:fldChar w:fldCharType="end"/>
            </w:r>
          </w:hyperlink>
        </w:p>
        <w:p w14:paraId="67A7D59D" w14:textId="4CF300DB"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0" w:history="1">
            <w:r w:rsidR="00890375" w:rsidRPr="004762D7">
              <w:rPr>
                <w:rStyle w:val="Hipercze"/>
                <w:noProof/>
              </w:rPr>
              <w:t>1.3 Rozdziały i podział prac</w:t>
            </w:r>
            <w:r w:rsidR="00890375">
              <w:rPr>
                <w:noProof/>
                <w:webHidden/>
              </w:rPr>
              <w:tab/>
            </w:r>
            <w:r w:rsidR="00890375">
              <w:rPr>
                <w:noProof/>
                <w:webHidden/>
              </w:rPr>
              <w:fldChar w:fldCharType="begin"/>
            </w:r>
            <w:r w:rsidR="00890375">
              <w:rPr>
                <w:noProof/>
                <w:webHidden/>
              </w:rPr>
              <w:instrText xml:space="preserve"> PAGEREF _Toc92213910 \h </w:instrText>
            </w:r>
            <w:r w:rsidR="00890375">
              <w:rPr>
                <w:noProof/>
                <w:webHidden/>
              </w:rPr>
            </w:r>
            <w:r w:rsidR="00890375">
              <w:rPr>
                <w:noProof/>
                <w:webHidden/>
              </w:rPr>
              <w:fldChar w:fldCharType="separate"/>
            </w:r>
            <w:r w:rsidR="00817FF5">
              <w:rPr>
                <w:noProof/>
                <w:webHidden/>
              </w:rPr>
              <w:t>4</w:t>
            </w:r>
            <w:r w:rsidR="00890375">
              <w:rPr>
                <w:noProof/>
                <w:webHidden/>
              </w:rPr>
              <w:fldChar w:fldCharType="end"/>
            </w:r>
          </w:hyperlink>
        </w:p>
        <w:p w14:paraId="2CBAD475" w14:textId="07D76241"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11" w:history="1">
            <w:r w:rsidR="00890375" w:rsidRPr="004762D7">
              <w:rPr>
                <w:rStyle w:val="Hipercze"/>
              </w:rPr>
              <w:t>Rozdział 2 Analiza tematu</w:t>
            </w:r>
            <w:r w:rsidR="00890375">
              <w:rPr>
                <w:webHidden/>
              </w:rPr>
              <w:tab/>
            </w:r>
            <w:r w:rsidR="00890375">
              <w:rPr>
                <w:webHidden/>
              </w:rPr>
              <w:fldChar w:fldCharType="begin"/>
            </w:r>
            <w:r w:rsidR="00890375">
              <w:rPr>
                <w:webHidden/>
              </w:rPr>
              <w:instrText xml:space="preserve"> PAGEREF _Toc92213911 \h </w:instrText>
            </w:r>
            <w:r w:rsidR="00890375">
              <w:rPr>
                <w:webHidden/>
              </w:rPr>
            </w:r>
            <w:r w:rsidR="00890375">
              <w:rPr>
                <w:webHidden/>
              </w:rPr>
              <w:fldChar w:fldCharType="separate"/>
            </w:r>
            <w:r w:rsidR="00817FF5">
              <w:rPr>
                <w:webHidden/>
              </w:rPr>
              <w:t>6</w:t>
            </w:r>
            <w:r w:rsidR="00890375">
              <w:rPr>
                <w:webHidden/>
              </w:rPr>
              <w:fldChar w:fldCharType="end"/>
            </w:r>
          </w:hyperlink>
        </w:p>
        <w:p w14:paraId="16755FFA" w14:textId="6D695560"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2" w:history="1">
            <w:r w:rsidR="00890375" w:rsidRPr="004762D7">
              <w:rPr>
                <w:rStyle w:val="Hipercze"/>
                <w:noProof/>
              </w:rPr>
              <w:t>2.1 Analiza problemu pracy</w:t>
            </w:r>
            <w:r w:rsidR="00890375">
              <w:rPr>
                <w:noProof/>
                <w:webHidden/>
              </w:rPr>
              <w:tab/>
            </w:r>
            <w:r w:rsidR="00890375">
              <w:rPr>
                <w:noProof/>
                <w:webHidden/>
              </w:rPr>
              <w:fldChar w:fldCharType="begin"/>
            </w:r>
            <w:r w:rsidR="00890375">
              <w:rPr>
                <w:noProof/>
                <w:webHidden/>
              </w:rPr>
              <w:instrText xml:space="preserve"> PAGEREF _Toc92213912 \h </w:instrText>
            </w:r>
            <w:r w:rsidR="00890375">
              <w:rPr>
                <w:noProof/>
                <w:webHidden/>
              </w:rPr>
            </w:r>
            <w:r w:rsidR="00890375">
              <w:rPr>
                <w:noProof/>
                <w:webHidden/>
              </w:rPr>
              <w:fldChar w:fldCharType="separate"/>
            </w:r>
            <w:r w:rsidR="00817FF5">
              <w:rPr>
                <w:noProof/>
                <w:webHidden/>
              </w:rPr>
              <w:t>6</w:t>
            </w:r>
            <w:r w:rsidR="00890375">
              <w:rPr>
                <w:noProof/>
                <w:webHidden/>
              </w:rPr>
              <w:fldChar w:fldCharType="end"/>
            </w:r>
          </w:hyperlink>
        </w:p>
        <w:p w14:paraId="2FEFBAA2" w14:textId="76074138"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3" w:history="1">
            <w:r w:rsidR="00890375" w:rsidRPr="004762D7">
              <w:rPr>
                <w:rStyle w:val="Hipercze"/>
                <w:noProof/>
              </w:rPr>
              <w:t>2.2 Potrzeby i wymagania</w:t>
            </w:r>
            <w:r w:rsidR="00890375">
              <w:rPr>
                <w:noProof/>
                <w:webHidden/>
              </w:rPr>
              <w:tab/>
            </w:r>
            <w:r w:rsidR="00890375">
              <w:rPr>
                <w:noProof/>
                <w:webHidden/>
              </w:rPr>
              <w:fldChar w:fldCharType="begin"/>
            </w:r>
            <w:r w:rsidR="00890375">
              <w:rPr>
                <w:noProof/>
                <w:webHidden/>
              </w:rPr>
              <w:instrText xml:space="preserve"> PAGEREF _Toc92213913 \h </w:instrText>
            </w:r>
            <w:r w:rsidR="00890375">
              <w:rPr>
                <w:noProof/>
                <w:webHidden/>
              </w:rPr>
            </w:r>
            <w:r w:rsidR="00890375">
              <w:rPr>
                <w:noProof/>
                <w:webHidden/>
              </w:rPr>
              <w:fldChar w:fldCharType="separate"/>
            </w:r>
            <w:r w:rsidR="00817FF5">
              <w:rPr>
                <w:noProof/>
                <w:webHidden/>
              </w:rPr>
              <w:t>8</w:t>
            </w:r>
            <w:r w:rsidR="00890375">
              <w:rPr>
                <w:noProof/>
                <w:webHidden/>
              </w:rPr>
              <w:fldChar w:fldCharType="end"/>
            </w:r>
          </w:hyperlink>
        </w:p>
        <w:p w14:paraId="1AD7B744" w14:textId="35AB3933"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4" w:history="1">
            <w:r w:rsidR="00890375" w:rsidRPr="004762D7">
              <w:rPr>
                <w:rStyle w:val="Hipercze"/>
                <w:noProof/>
              </w:rPr>
              <w:t>2.3 Opis istniejących rozwiązań</w:t>
            </w:r>
            <w:r w:rsidR="00890375">
              <w:rPr>
                <w:noProof/>
                <w:webHidden/>
              </w:rPr>
              <w:tab/>
            </w:r>
            <w:r w:rsidR="00890375">
              <w:rPr>
                <w:noProof/>
                <w:webHidden/>
              </w:rPr>
              <w:fldChar w:fldCharType="begin"/>
            </w:r>
            <w:r w:rsidR="00890375">
              <w:rPr>
                <w:noProof/>
                <w:webHidden/>
              </w:rPr>
              <w:instrText xml:space="preserve"> PAGEREF _Toc92213914 \h </w:instrText>
            </w:r>
            <w:r w:rsidR="00890375">
              <w:rPr>
                <w:noProof/>
                <w:webHidden/>
              </w:rPr>
            </w:r>
            <w:r w:rsidR="00890375">
              <w:rPr>
                <w:noProof/>
                <w:webHidden/>
              </w:rPr>
              <w:fldChar w:fldCharType="separate"/>
            </w:r>
            <w:r w:rsidR="00817FF5">
              <w:rPr>
                <w:noProof/>
                <w:webHidden/>
              </w:rPr>
              <w:t>10</w:t>
            </w:r>
            <w:r w:rsidR="00890375">
              <w:rPr>
                <w:noProof/>
                <w:webHidden/>
              </w:rPr>
              <w:fldChar w:fldCharType="end"/>
            </w:r>
          </w:hyperlink>
        </w:p>
        <w:p w14:paraId="609E5A15" w14:textId="39DFC306"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15" w:history="1">
            <w:r w:rsidR="00890375" w:rsidRPr="004762D7">
              <w:rPr>
                <w:rStyle w:val="Hipercze"/>
              </w:rPr>
              <w:t>Rozdział 3</w:t>
            </w:r>
            <w:r w:rsidR="004A5A80">
              <w:rPr>
                <w:rStyle w:val="Hipercze"/>
              </w:rPr>
              <w:t xml:space="preserve"> </w:t>
            </w:r>
            <w:r w:rsidR="00890375" w:rsidRPr="004762D7">
              <w:rPr>
                <w:rStyle w:val="Hipercze"/>
              </w:rPr>
              <w:t>Wymagania i narzędzia</w:t>
            </w:r>
            <w:r w:rsidR="00890375">
              <w:rPr>
                <w:webHidden/>
              </w:rPr>
              <w:tab/>
            </w:r>
            <w:r w:rsidR="00890375">
              <w:rPr>
                <w:webHidden/>
              </w:rPr>
              <w:fldChar w:fldCharType="begin"/>
            </w:r>
            <w:r w:rsidR="00890375">
              <w:rPr>
                <w:webHidden/>
              </w:rPr>
              <w:instrText xml:space="preserve"> PAGEREF _Toc92213915 \h </w:instrText>
            </w:r>
            <w:r w:rsidR="00890375">
              <w:rPr>
                <w:webHidden/>
              </w:rPr>
            </w:r>
            <w:r w:rsidR="00890375">
              <w:rPr>
                <w:webHidden/>
              </w:rPr>
              <w:fldChar w:fldCharType="separate"/>
            </w:r>
            <w:r w:rsidR="00817FF5">
              <w:rPr>
                <w:webHidden/>
              </w:rPr>
              <w:t>17</w:t>
            </w:r>
            <w:r w:rsidR="00890375">
              <w:rPr>
                <w:webHidden/>
              </w:rPr>
              <w:fldChar w:fldCharType="end"/>
            </w:r>
          </w:hyperlink>
        </w:p>
        <w:p w14:paraId="35F2C22E" w14:textId="69741C77"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6" w:history="1">
            <w:r w:rsidR="00890375" w:rsidRPr="004762D7">
              <w:rPr>
                <w:rStyle w:val="Hipercze"/>
                <w:noProof/>
              </w:rPr>
              <w:t>3.1 Wymagania niefunkcjonalne</w:t>
            </w:r>
            <w:r w:rsidR="00890375">
              <w:rPr>
                <w:noProof/>
                <w:webHidden/>
              </w:rPr>
              <w:tab/>
            </w:r>
            <w:r w:rsidR="00890375">
              <w:rPr>
                <w:noProof/>
                <w:webHidden/>
              </w:rPr>
              <w:fldChar w:fldCharType="begin"/>
            </w:r>
            <w:r w:rsidR="00890375">
              <w:rPr>
                <w:noProof/>
                <w:webHidden/>
              </w:rPr>
              <w:instrText xml:space="preserve"> PAGEREF _Toc92213916 \h </w:instrText>
            </w:r>
            <w:r w:rsidR="00890375">
              <w:rPr>
                <w:noProof/>
                <w:webHidden/>
              </w:rPr>
            </w:r>
            <w:r w:rsidR="00890375">
              <w:rPr>
                <w:noProof/>
                <w:webHidden/>
              </w:rPr>
              <w:fldChar w:fldCharType="separate"/>
            </w:r>
            <w:r w:rsidR="00817FF5">
              <w:rPr>
                <w:noProof/>
                <w:webHidden/>
              </w:rPr>
              <w:t>17</w:t>
            </w:r>
            <w:r w:rsidR="00890375">
              <w:rPr>
                <w:noProof/>
                <w:webHidden/>
              </w:rPr>
              <w:fldChar w:fldCharType="end"/>
            </w:r>
          </w:hyperlink>
        </w:p>
        <w:p w14:paraId="3D101D6D" w14:textId="34DBC554"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7" w:history="1">
            <w:r w:rsidR="00890375" w:rsidRPr="004762D7">
              <w:rPr>
                <w:rStyle w:val="Hipercze"/>
                <w:noProof/>
              </w:rPr>
              <w:t>3.2 Wymagania funkcjonalne</w:t>
            </w:r>
            <w:r w:rsidR="00890375">
              <w:rPr>
                <w:noProof/>
                <w:webHidden/>
              </w:rPr>
              <w:tab/>
            </w:r>
            <w:r w:rsidR="00890375">
              <w:rPr>
                <w:noProof/>
                <w:webHidden/>
              </w:rPr>
              <w:fldChar w:fldCharType="begin"/>
            </w:r>
            <w:r w:rsidR="00890375">
              <w:rPr>
                <w:noProof/>
                <w:webHidden/>
              </w:rPr>
              <w:instrText xml:space="preserve"> PAGEREF _Toc92213917 \h </w:instrText>
            </w:r>
            <w:r w:rsidR="00890375">
              <w:rPr>
                <w:noProof/>
                <w:webHidden/>
              </w:rPr>
            </w:r>
            <w:r w:rsidR="00890375">
              <w:rPr>
                <w:noProof/>
                <w:webHidden/>
              </w:rPr>
              <w:fldChar w:fldCharType="separate"/>
            </w:r>
            <w:r w:rsidR="00817FF5">
              <w:rPr>
                <w:noProof/>
                <w:webHidden/>
              </w:rPr>
              <w:t>19</w:t>
            </w:r>
            <w:r w:rsidR="00890375">
              <w:rPr>
                <w:noProof/>
                <w:webHidden/>
              </w:rPr>
              <w:fldChar w:fldCharType="end"/>
            </w:r>
          </w:hyperlink>
        </w:p>
        <w:p w14:paraId="2E45B9B6" w14:textId="30662BBB"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8" w:history="1">
            <w:r w:rsidR="00890375" w:rsidRPr="004762D7">
              <w:rPr>
                <w:rStyle w:val="Hipercze"/>
                <w:noProof/>
              </w:rPr>
              <w:t>3.4 Wykorzystywane narzędzia</w:t>
            </w:r>
            <w:r w:rsidR="00890375">
              <w:rPr>
                <w:noProof/>
                <w:webHidden/>
              </w:rPr>
              <w:tab/>
            </w:r>
            <w:r w:rsidR="00890375">
              <w:rPr>
                <w:noProof/>
                <w:webHidden/>
              </w:rPr>
              <w:fldChar w:fldCharType="begin"/>
            </w:r>
            <w:r w:rsidR="00890375">
              <w:rPr>
                <w:noProof/>
                <w:webHidden/>
              </w:rPr>
              <w:instrText xml:space="preserve"> PAGEREF _Toc92213918 \h </w:instrText>
            </w:r>
            <w:r w:rsidR="00890375">
              <w:rPr>
                <w:noProof/>
                <w:webHidden/>
              </w:rPr>
            </w:r>
            <w:r w:rsidR="00890375">
              <w:rPr>
                <w:noProof/>
                <w:webHidden/>
              </w:rPr>
              <w:fldChar w:fldCharType="separate"/>
            </w:r>
            <w:r w:rsidR="00817FF5">
              <w:rPr>
                <w:noProof/>
                <w:webHidden/>
              </w:rPr>
              <w:t>23</w:t>
            </w:r>
            <w:r w:rsidR="00890375">
              <w:rPr>
                <w:noProof/>
                <w:webHidden/>
              </w:rPr>
              <w:fldChar w:fldCharType="end"/>
            </w:r>
          </w:hyperlink>
        </w:p>
        <w:p w14:paraId="43F25029" w14:textId="7CD96E35"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19" w:history="1">
            <w:r w:rsidR="00890375" w:rsidRPr="004762D7">
              <w:rPr>
                <w:rStyle w:val="Hipercze"/>
                <w:noProof/>
              </w:rPr>
              <w:t>3.5 Metodyka pracy nad projektem</w:t>
            </w:r>
            <w:r w:rsidR="00890375">
              <w:rPr>
                <w:noProof/>
                <w:webHidden/>
              </w:rPr>
              <w:tab/>
            </w:r>
            <w:r w:rsidR="00890375">
              <w:rPr>
                <w:noProof/>
                <w:webHidden/>
              </w:rPr>
              <w:fldChar w:fldCharType="begin"/>
            </w:r>
            <w:r w:rsidR="00890375">
              <w:rPr>
                <w:noProof/>
                <w:webHidden/>
              </w:rPr>
              <w:instrText xml:space="preserve"> PAGEREF _Toc92213919 \h </w:instrText>
            </w:r>
            <w:r w:rsidR="00890375">
              <w:rPr>
                <w:noProof/>
                <w:webHidden/>
              </w:rPr>
            </w:r>
            <w:r w:rsidR="00890375">
              <w:rPr>
                <w:noProof/>
                <w:webHidden/>
              </w:rPr>
              <w:fldChar w:fldCharType="separate"/>
            </w:r>
            <w:r w:rsidR="00817FF5">
              <w:rPr>
                <w:noProof/>
                <w:webHidden/>
              </w:rPr>
              <w:t>24</w:t>
            </w:r>
            <w:r w:rsidR="00890375">
              <w:rPr>
                <w:noProof/>
                <w:webHidden/>
              </w:rPr>
              <w:fldChar w:fldCharType="end"/>
            </w:r>
          </w:hyperlink>
        </w:p>
        <w:p w14:paraId="41FA14F4" w14:textId="4F655D12"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20" w:history="1">
            <w:r w:rsidR="00890375" w:rsidRPr="004762D7">
              <w:rPr>
                <w:rStyle w:val="Hipercze"/>
              </w:rPr>
              <w:t>Rozdział 4</w:t>
            </w:r>
            <w:r w:rsidR="004A5A80">
              <w:rPr>
                <w:rStyle w:val="Hipercze"/>
              </w:rPr>
              <w:t xml:space="preserve"> </w:t>
            </w:r>
            <w:r w:rsidR="00890375" w:rsidRPr="004762D7">
              <w:rPr>
                <w:rStyle w:val="Hipercze"/>
              </w:rPr>
              <w:t>Specyfikacja zewnętrzna</w:t>
            </w:r>
            <w:r w:rsidR="00890375">
              <w:rPr>
                <w:webHidden/>
              </w:rPr>
              <w:tab/>
            </w:r>
            <w:r w:rsidR="00890375">
              <w:rPr>
                <w:webHidden/>
              </w:rPr>
              <w:fldChar w:fldCharType="begin"/>
            </w:r>
            <w:r w:rsidR="00890375">
              <w:rPr>
                <w:webHidden/>
              </w:rPr>
              <w:instrText xml:space="preserve"> PAGEREF _Toc92213920 \h </w:instrText>
            </w:r>
            <w:r w:rsidR="00890375">
              <w:rPr>
                <w:webHidden/>
              </w:rPr>
            </w:r>
            <w:r w:rsidR="00890375">
              <w:rPr>
                <w:webHidden/>
              </w:rPr>
              <w:fldChar w:fldCharType="separate"/>
            </w:r>
            <w:r w:rsidR="00817FF5">
              <w:rPr>
                <w:webHidden/>
              </w:rPr>
              <w:t>27</w:t>
            </w:r>
            <w:r w:rsidR="00890375">
              <w:rPr>
                <w:webHidden/>
              </w:rPr>
              <w:fldChar w:fldCharType="end"/>
            </w:r>
          </w:hyperlink>
        </w:p>
        <w:p w14:paraId="3202A93C" w14:textId="7E21D39F"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21" w:history="1">
            <w:r w:rsidR="00890375" w:rsidRPr="004762D7">
              <w:rPr>
                <w:rStyle w:val="Hipercze"/>
                <w:noProof/>
              </w:rPr>
              <w:t>4.1 Wymagania sprzętowe i programowe</w:t>
            </w:r>
            <w:r w:rsidR="00890375">
              <w:rPr>
                <w:noProof/>
                <w:webHidden/>
              </w:rPr>
              <w:tab/>
            </w:r>
            <w:r w:rsidR="00890375">
              <w:rPr>
                <w:noProof/>
                <w:webHidden/>
              </w:rPr>
              <w:fldChar w:fldCharType="begin"/>
            </w:r>
            <w:r w:rsidR="00890375">
              <w:rPr>
                <w:noProof/>
                <w:webHidden/>
              </w:rPr>
              <w:instrText xml:space="preserve"> PAGEREF _Toc92213921 \h </w:instrText>
            </w:r>
            <w:r w:rsidR="00890375">
              <w:rPr>
                <w:noProof/>
                <w:webHidden/>
              </w:rPr>
            </w:r>
            <w:r w:rsidR="00890375">
              <w:rPr>
                <w:noProof/>
                <w:webHidden/>
              </w:rPr>
              <w:fldChar w:fldCharType="separate"/>
            </w:r>
            <w:r w:rsidR="00817FF5">
              <w:rPr>
                <w:noProof/>
                <w:webHidden/>
              </w:rPr>
              <w:t>28</w:t>
            </w:r>
            <w:r w:rsidR="00890375">
              <w:rPr>
                <w:noProof/>
                <w:webHidden/>
              </w:rPr>
              <w:fldChar w:fldCharType="end"/>
            </w:r>
          </w:hyperlink>
        </w:p>
        <w:p w14:paraId="2B233F69" w14:textId="6D7B018C"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22" w:history="1">
            <w:r w:rsidR="00890375" w:rsidRPr="004762D7">
              <w:rPr>
                <w:rStyle w:val="Hipercze"/>
                <w:noProof/>
              </w:rPr>
              <w:t>4.2 Sposób instalacji i uruchamianie</w:t>
            </w:r>
            <w:r w:rsidR="00890375">
              <w:rPr>
                <w:noProof/>
                <w:webHidden/>
              </w:rPr>
              <w:tab/>
            </w:r>
            <w:r w:rsidR="00890375">
              <w:rPr>
                <w:noProof/>
                <w:webHidden/>
              </w:rPr>
              <w:fldChar w:fldCharType="begin"/>
            </w:r>
            <w:r w:rsidR="00890375">
              <w:rPr>
                <w:noProof/>
                <w:webHidden/>
              </w:rPr>
              <w:instrText xml:space="preserve"> PAGEREF _Toc92213922 \h </w:instrText>
            </w:r>
            <w:r w:rsidR="00890375">
              <w:rPr>
                <w:noProof/>
                <w:webHidden/>
              </w:rPr>
            </w:r>
            <w:r w:rsidR="00890375">
              <w:rPr>
                <w:noProof/>
                <w:webHidden/>
              </w:rPr>
              <w:fldChar w:fldCharType="separate"/>
            </w:r>
            <w:r w:rsidR="00817FF5">
              <w:rPr>
                <w:noProof/>
                <w:webHidden/>
              </w:rPr>
              <w:t>29</w:t>
            </w:r>
            <w:r w:rsidR="00890375">
              <w:rPr>
                <w:noProof/>
                <w:webHidden/>
              </w:rPr>
              <w:fldChar w:fldCharType="end"/>
            </w:r>
          </w:hyperlink>
        </w:p>
        <w:p w14:paraId="0244661B" w14:textId="6209599A" w:rsidR="00890375" w:rsidRDefault="00692412">
          <w:pPr>
            <w:pStyle w:val="Spistreci2"/>
            <w:tabs>
              <w:tab w:val="left" w:pos="880"/>
              <w:tab w:val="right" w:leader="dot" w:pos="8778"/>
            </w:tabs>
            <w:rPr>
              <w:rFonts w:asciiTheme="minorHAnsi" w:eastAsiaTheme="minorEastAsia" w:hAnsiTheme="minorHAnsi" w:cstheme="minorBidi"/>
              <w:noProof/>
              <w:sz w:val="22"/>
              <w:szCs w:val="22"/>
            </w:rPr>
          </w:pPr>
          <w:hyperlink w:anchor="_Toc92213923" w:history="1">
            <w:r w:rsidR="00890375" w:rsidRPr="004762D7">
              <w:rPr>
                <w:rStyle w:val="Hipercze"/>
                <w:noProof/>
              </w:rPr>
              <w:t>4.3</w:t>
            </w:r>
            <w:r w:rsidR="00025897">
              <w:rPr>
                <w:rFonts w:asciiTheme="minorHAnsi" w:eastAsiaTheme="minorEastAsia" w:hAnsiTheme="minorHAnsi" w:cstheme="minorBidi"/>
                <w:noProof/>
                <w:sz w:val="22"/>
                <w:szCs w:val="22"/>
              </w:rPr>
              <w:t xml:space="preserve"> </w:t>
            </w:r>
            <w:r w:rsidR="00890375" w:rsidRPr="004762D7">
              <w:rPr>
                <w:rStyle w:val="Hipercze"/>
                <w:noProof/>
              </w:rPr>
              <w:t>Użytkownicy i bezpieczeństwo</w:t>
            </w:r>
            <w:r w:rsidR="00890375">
              <w:rPr>
                <w:noProof/>
                <w:webHidden/>
              </w:rPr>
              <w:tab/>
            </w:r>
            <w:r w:rsidR="00890375">
              <w:rPr>
                <w:noProof/>
                <w:webHidden/>
              </w:rPr>
              <w:fldChar w:fldCharType="begin"/>
            </w:r>
            <w:r w:rsidR="00890375">
              <w:rPr>
                <w:noProof/>
                <w:webHidden/>
              </w:rPr>
              <w:instrText xml:space="preserve"> PAGEREF _Toc92213923 \h </w:instrText>
            </w:r>
            <w:r w:rsidR="00890375">
              <w:rPr>
                <w:noProof/>
                <w:webHidden/>
              </w:rPr>
            </w:r>
            <w:r w:rsidR="00890375">
              <w:rPr>
                <w:noProof/>
                <w:webHidden/>
              </w:rPr>
              <w:fldChar w:fldCharType="separate"/>
            </w:r>
            <w:r w:rsidR="00817FF5">
              <w:rPr>
                <w:noProof/>
                <w:webHidden/>
              </w:rPr>
              <w:t>32</w:t>
            </w:r>
            <w:r w:rsidR="00890375">
              <w:rPr>
                <w:noProof/>
                <w:webHidden/>
              </w:rPr>
              <w:fldChar w:fldCharType="end"/>
            </w:r>
          </w:hyperlink>
        </w:p>
        <w:p w14:paraId="150DCDD0" w14:textId="45853EC9" w:rsidR="00890375" w:rsidRDefault="00692412">
          <w:pPr>
            <w:pStyle w:val="Spistreci2"/>
            <w:tabs>
              <w:tab w:val="left" w:pos="880"/>
              <w:tab w:val="right" w:leader="dot" w:pos="8778"/>
            </w:tabs>
            <w:rPr>
              <w:rFonts w:asciiTheme="minorHAnsi" w:eastAsiaTheme="minorEastAsia" w:hAnsiTheme="minorHAnsi" w:cstheme="minorBidi"/>
              <w:noProof/>
              <w:sz w:val="22"/>
              <w:szCs w:val="22"/>
            </w:rPr>
          </w:pPr>
          <w:hyperlink w:anchor="_Toc92213924" w:history="1">
            <w:r w:rsidR="00890375" w:rsidRPr="004762D7">
              <w:rPr>
                <w:rStyle w:val="Hipercze"/>
                <w:noProof/>
              </w:rPr>
              <w:t>4.4</w:t>
            </w:r>
            <w:r w:rsidR="00025897">
              <w:rPr>
                <w:rFonts w:asciiTheme="minorHAnsi" w:eastAsiaTheme="minorEastAsia" w:hAnsiTheme="minorHAnsi" w:cstheme="minorBidi"/>
                <w:noProof/>
                <w:sz w:val="22"/>
                <w:szCs w:val="22"/>
              </w:rPr>
              <w:t xml:space="preserve"> </w:t>
            </w:r>
            <w:r w:rsidR="00890375" w:rsidRPr="004762D7">
              <w:rPr>
                <w:rStyle w:val="Hipercze"/>
                <w:noProof/>
              </w:rPr>
              <w:t>Interfejs użytkownika</w:t>
            </w:r>
            <w:r w:rsidR="00890375">
              <w:rPr>
                <w:noProof/>
                <w:webHidden/>
              </w:rPr>
              <w:tab/>
            </w:r>
            <w:r w:rsidR="00890375">
              <w:rPr>
                <w:noProof/>
                <w:webHidden/>
              </w:rPr>
              <w:fldChar w:fldCharType="begin"/>
            </w:r>
            <w:r w:rsidR="00890375">
              <w:rPr>
                <w:noProof/>
                <w:webHidden/>
              </w:rPr>
              <w:instrText xml:space="preserve"> PAGEREF _Toc92213924 \h </w:instrText>
            </w:r>
            <w:r w:rsidR="00890375">
              <w:rPr>
                <w:noProof/>
                <w:webHidden/>
              </w:rPr>
            </w:r>
            <w:r w:rsidR="00890375">
              <w:rPr>
                <w:noProof/>
                <w:webHidden/>
              </w:rPr>
              <w:fldChar w:fldCharType="separate"/>
            </w:r>
            <w:r w:rsidR="00817FF5">
              <w:rPr>
                <w:noProof/>
                <w:webHidden/>
              </w:rPr>
              <w:t>33</w:t>
            </w:r>
            <w:r w:rsidR="00890375">
              <w:rPr>
                <w:noProof/>
                <w:webHidden/>
              </w:rPr>
              <w:fldChar w:fldCharType="end"/>
            </w:r>
          </w:hyperlink>
        </w:p>
        <w:p w14:paraId="4D9D5A4A" w14:textId="1C17C806" w:rsidR="00890375" w:rsidRDefault="00692412">
          <w:pPr>
            <w:pStyle w:val="Spistreci2"/>
            <w:tabs>
              <w:tab w:val="left" w:pos="880"/>
              <w:tab w:val="right" w:leader="dot" w:pos="8778"/>
            </w:tabs>
            <w:rPr>
              <w:rFonts w:asciiTheme="minorHAnsi" w:eastAsiaTheme="minorEastAsia" w:hAnsiTheme="minorHAnsi" w:cstheme="minorBidi"/>
              <w:noProof/>
              <w:sz w:val="22"/>
              <w:szCs w:val="22"/>
            </w:rPr>
          </w:pPr>
          <w:hyperlink w:anchor="_Toc92213925" w:history="1">
            <w:r w:rsidR="00890375" w:rsidRPr="004762D7">
              <w:rPr>
                <w:rStyle w:val="Hipercze"/>
                <w:noProof/>
              </w:rPr>
              <w:t>4.5</w:t>
            </w:r>
            <w:r w:rsidR="00025897">
              <w:rPr>
                <w:rFonts w:asciiTheme="minorHAnsi" w:eastAsiaTheme="minorEastAsia" w:hAnsiTheme="minorHAnsi" w:cstheme="minorBidi"/>
                <w:noProof/>
                <w:sz w:val="22"/>
                <w:szCs w:val="22"/>
              </w:rPr>
              <w:t xml:space="preserve"> </w:t>
            </w:r>
            <w:r w:rsidR="00890375" w:rsidRPr="004762D7">
              <w:rPr>
                <w:rStyle w:val="Hipercze"/>
                <w:noProof/>
              </w:rPr>
              <w:t>Administracja i sposób działania</w:t>
            </w:r>
            <w:r w:rsidR="00890375">
              <w:rPr>
                <w:noProof/>
                <w:webHidden/>
              </w:rPr>
              <w:tab/>
            </w:r>
            <w:r w:rsidR="00890375">
              <w:rPr>
                <w:noProof/>
                <w:webHidden/>
              </w:rPr>
              <w:fldChar w:fldCharType="begin"/>
            </w:r>
            <w:r w:rsidR="00890375">
              <w:rPr>
                <w:noProof/>
                <w:webHidden/>
              </w:rPr>
              <w:instrText xml:space="preserve"> PAGEREF _Toc92213925 \h </w:instrText>
            </w:r>
            <w:r w:rsidR="00890375">
              <w:rPr>
                <w:noProof/>
                <w:webHidden/>
              </w:rPr>
            </w:r>
            <w:r w:rsidR="00890375">
              <w:rPr>
                <w:noProof/>
                <w:webHidden/>
              </w:rPr>
              <w:fldChar w:fldCharType="separate"/>
            </w:r>
            <w:r w:rsidR="00817FF5">
              <w:rPr>
                <w:noProof/>
                <w:webHidden/>
              </w:rPr>
              <w:t>38</w:t>
            </w:r>
            <w:r w:rsidR="00890375">
              <w:rPr>
                <w:noProof/>
                <w:webHidden/>
              </w:rPr>
              <w:fldChar w:fldCharType="end"/>
            </w:r>
          </w:hyperlink>
        </w:p>
        <w:p w14:paraId="289D9C6E" w14:textId="5CED62DB"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26" w:history="1">
            <w:r w:rsidR="00890375" w:rsidRPr="004762D7">
              <w:rPr>
                <w:rStyle w:val="Hipercze"/>
              </w:rPr>
              <w:t>Rozdział 5</w:t>
            </w:r>
            <w:r w:rsidR="004A5A80">
              <w:rPr>
                <w:rStyle w:val="Hipercze"/>
              </w:rPr>
              <w:t xml:space="preserve"> </w:t>
            </w:r>
            <w:r w:rsidR="00890375" w:rsidRPr="004762D7">
              <w:rPr>
                <w:rStyle w:val="Hipercze"/>
              </w:rPr>
              <w:t>Specyfikacja wewnętrzna</w:t>
            </w:r>
            <w:r w:rsidR="00890375">
              <w:rPr>
                <w:webHidden/>
              </w:rPr>
              <w:tab/>
            </w:r>
            <w:r w:rsidR="00890375">
              <w:rPr>
                <w:webHidden/>
              </w:rPr>
              <w:fldChar w:fldCharType="begin"/>
            </w:r>
            <w:r w:rsidR="00890375">
              <w:rPr>
                <w:webHidden/>
              </w:rPr>
              <w:instrText xml:space="preserve"> PAGEREF _Toc92213926 \h </w:instrText>
            </w:r>
            <w:r w:rsidR="00890375">
              <w:rPr>
                <w:webHidden/>
              </w:rPr>
            </w:r>
            <w:r w:rsidR="00890375">
              <w:rPr>
                <w:webHidden/>
              </w:rPr>
              <w:fldChar w:fldCharType="separate"/>
            </w:r>
            <w:r w:rsidR="00817FF5">
              <w:rPr>
                <w:webHidden/>
              </w:rPr>
              <w:t>43</w:t>
            </w:r>
            <w:r w:rsidR="00890375">
              <w:rPr>
                <w:webHidden/>
              </w:rPr>
              <w:fldChar w:fldCharType="end"/>
            </w:r>
          </w:hyperlink>
        </w:p>
        <w:p w14:paraId="4186EFBE" w14:textId="2502283B"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27" w:history="1">
            <w:r w:rsidR="00890375" w:rsidRPr="004762D7">
              <w:rPr>
                <w:rStyle w:val="Hipercze"/>
                <w:noProof/>
              </w:rPr>
              <w:t>5.1 Funkcjonalność systemu</w:t>
            </w:r>
            <w:r w:rsidR="00890375">
              <w:rPr>
                <w:noProof/>
                <w:webHidden/>
              </w:rPr>
              <w:tab/>
            </w:r>
            <w:r w:rsidR="00890375">
              <w:rPr>
                <w:noProof/>
                <w:webHidden/>
              </w:rPr>
              <w:fldChar w:fldCharType="begin"/>
            </w:r>
            <w:r w:rsidR="00890375">
              <w:rPr>
                <w:noProof/>
                <w:webHidden/>
              </w:rPr>
              <w:instrText xml:space="preserve"> PAGEREF _Toc92213927 \h </w:instrText>
            </w:r>
            <w:r w:rsidR="00890375">
              <w:rPr>
                <w:noProof/>
                <w:webHidden/>
              </w:rPr>
            </w:r>
            <w:r w:rsidR="00890375">
              <w:rPr>
                <w:noProof/>
                <w:webHidden/>
              </w:rPr>
              <w:fldChar w:fldCharType="separate"/>
            </w:r>
            <w:r w:rsidR="00817FF5">
              <w:rPr>
                <w:noProof/>
                <w:webHidden/>
              </w:rPr>
              <w:t>43</w:t>
            </w:r>
            <w:r w:rsidR="00890375">
              <w:rPr>
                <w:noProof/>
                <w:webHidden/>
              </w:rPr>
              <w:fldChar w:fldCharType="end"/>
            </w:r>
          </w:hyperlink>
        </w:p>
        <w:p w14:paraId="70A8264F" w14:textId="7E325F1B"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28" w:history="1">
            <w:r w:rsidR="00890375" w:rsidRPr="004762D7">
              <w:rPr>
                <w:rStyle w:val="Hipercze"/>
                <w:noProof/>
              </w:rPr>
              <w:t>5.2 Warstwa prezentacji</w:t>
            </w:r>
            <w:r w:rsidR="00890375">
              <w:rPr>
                <w:noProof/>
                <w:webHidden/>
              </w:rPr>
              <w:tab/>
            </w:r>
            <w:r w:rsidR="00890375">
              <w:rPr>
                <w:noProof/>
                <w:webHidden/>
              </w:rPr>
              <w:fldChar w:fldCharType="begin"/>
            </w:r>
            <w:r w:rsidR="00890375">
              <w:rPr>
                <w:noProof/>
                <w:webHidden/>
              </w:rPr>
              <w:instrText xml:space="preserve"> PAGEREF _Toc92213928 \h </w:instrText>
            </w:r>
            <w:r w:rsidR="00890375">
              <w:rPr>
                <w:noProof/>
                <w:webHidden/>
              </w:rPr>
            </w:r>
            <w:r w:rsidR="00890375">
              <w:rPr>
                <w:noProof/>
                <w:webHidden/>
              </w:rPr>
              <w:fldChar w:fldCharType="separate"/>
            </w:r>
            <w:r w:rsidR="00817FF5">
              <w:rPr>
                <w:noProof/>
                <w:webHidden/>
              </w:rPr>
              <w:t>44</w:t>
            </w:r>
            <w:r w:rsidR="00890375">
              <w:rPr>
                <w:noProof/>
                <w:webHidden/>
              </w:rPr>
              <w:fldChar w:fldCharType="end"/>
            </w:r>
          </w:hyperlink>
        </w:p>
        <w:p w14:paraId="7DD2A02D" w14:textId="7F421D64"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29" w:history="1">
            <w:r w:rsidR="00890375" w:rsidRPr="004762D7">
              <w:rPr>
                <w:rStyle w:val="Hipercze"/>
                <w:noProof/>
              </w:rPr>
              <w:t>5.3 Warstwa serwera</w:t>
            </w:r>
            <w:r w:rsidR="00890375">
              <w:rPr>
                <w:noProof/>
                <w:webHidden/>
              </w:rPr>
              <w:tab/>
            </w:r>
            <w:r w:rsidR="00890375">
              <w:rPr>
                <w:noProof/>
                <w:webHidden/>
              </w:rPr>
              <w:fldChar w:fldCharType="begin"/>
            </w:r>
            <w:r w:rsidR="00890375">
              <w:rPr>
                <w:noProof/>
                <w:webHidden/>
              </w:rPr>
              <w:instrText xml:space="preserve"> PAGEREF _Toc92213929 \h </w:instrText>
            </w:r>
            <w:r w:rsidR="00890375">
              <w:rPr>
                <w:noProof/>
                <w:webHidden/>
              </w:rPr>
            </w:r>
            <w:r w:rsidR="00890375">
              <w:rPr>
                <w:noProof/>
                <w:webHidden/>
              </w:rPr>
              <w:fldChar w:fldCharType="separate"/>
            </w:r>
            <w:r w:rsidR="00817FF5">
              <w:rPr>
                <w:noProof/>
                <w:webHidden/>
              </w:rPr>
              <w:t>54</w:t>
            </w:r>
            <w:r w:rsidR="00890375">
              <w:rPr>
                <w:noProof/>
                <w:webHidden/>
              </w:rPr>
              <w:fldChar w:fldCharType="end"/>
            </w:r>
          </w:hyperlink>
        </w:p>
        <w:p w14:paraId="1457EBBE" w14:textId="616A5103"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0" w:history="1">
            <w:r w:rsidR="00890375" w:rsidRPr="004762D7">
              <w:rPr>
                <w:rStyle w:val="Hipercze"/>
                <w:noProof/>
              </w:rPr>
              <w:t>5.4 Struktury danych i organizacja bazy danych</w:t>
            </w:r>
            <w:r w:rsidR="00890375">
              <w:rPr>
                <w:noProof/>
                <w:webHidden/>
              </w:rPr>
              <w:tab/>
            </w:r>
            <w:r w:rsidR="00890375">
              <w:rPr>
                <w:noProof/>
                <w:webHidden/>
              </w:rPr>
              <w:fldChar w:fldCharType="begin"/>
            </w:r>
            <w:r w:rsidR="00890375">
              <w:rPr>
                <w:noProof/>
                <w:webHidden/>
              </w:rPr>
              <w:instrText xml:space="preserve"> PAGEREF _Toc92213930 \h </w:instrText>
            </w:r>
            <w:r w:rsidR="00890375">
              <w:rPr>
                <w:noProof/>
                <w:webHidden/>
              </w:rPr>
            </w:r>
            <w:r w:rsidR="00890375">
              <w:rPr>
                <w:noProof/>
                <w:webHidden/>
              </w:rPr>
              <w:fldChar w:fldCharType="separate"/>
            </w:r>
            <w:r w:rsidR="00817FF5">
              <w:rPr>
                <w:noProof/>
                <w:webHidden/>
              </w:rPr>
              <w:t>62</w:t>
            </w:r>
            <w:r w:rsidR="00890375">
              <w:rPr>
                <w:noProof/>
                <w:webHidden/>
              </w:rPr>
              <w:fldChar w:fldCharType="end"/>
            </w:r>
          </w:hyperlink>
        </w:p>
        <w:p w14:paraId="0BFB8236" w14:textId="477F848E"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31" w:history="1">
            <w:r w:rsidR="00890375" w:rsidRPr="004762D7">
              <w:rPr>
                <w:rStyle w:val="Hipercze"/>
                <w:bCs/>
              </w:rPr>
              <w:t>Rozdział 6</w:t>
            </w:r>
            <w:r w:rsidR="004A5A80">
              <w:rPr>
                <w:rStyle w:val="Hipercze"/>
                <w:bCs/>
              </w:rPr>
              <w:t xml:space="preserve"> </w:t>
            </w:r>
            <w:r w:rsidR="00890375" w:rsidRPr="004762D7">
              <w:rPr>
                <w:rStyle w:val="Hipercze"/>
                <w:bCs/>
              </w:rPr>
              <w:t>Weryfikacja i walidacja</w:t>
            </w:r>
            <w:r w:rsidR="00890375">
              <w:rPr>
                <w:webHidden/>
              </w:rPr>
              <w:tab/>
            </w:r>
            <w:r w:rsidR="00890375">
              <w:rPr>
                <w:webHidden/>
              </w:rPr>
              <w:fldChar w:fldCharType="begin"/>
            </w:r>
            <w:r w:rsidR="00890375">
              <w:rPr>
                <w:webHidden/>
              </w:rPr>
              <w:instrText xml:space="preserve"> PAGEREF _Toc92213931 \h </w:instrText>
            </w:r>
            <w:r w:rsidR="00890375">
              <w:rPr>
                <w:webHidden/>
              </w:rPr>
            </w:r>
            <w:r w:rsidR="00890375">
              <w:rPr>
                <w:webHidden/>
              </w:rPr>
              <w:fldChar w:fldCharType="separate"/>
            </w:r>
            <w:r w:rsidR="00817FF5">
              <w:rPr>
                <w:webHidden/>
              </w:rPr>
              <w:t>66</w:t>
            </w:r>
            <w:r w:rsidR="00890375">
              <w:rPr>
                <w:webHidden/>
              </w:rPr>
              <w:fldChar w:fldCharType="end"/>
            </w:r>
          </w:hyperlink>
        </w:p>
        <w:p w14:paraId="4ABF0F35" w14:textId="071E187A"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2" w:history="1">
            <w:r w:rsidR="00890375" w:rsidRPr="004762D7">
              <w:rPr>
                <w:rStyle w:val="Hipercze"/>
                <w:noProof/>
              </w:rPr>
              <w:t>6.1 Weryfikacja działania systemu</w:t>
            </w:r>
            <w:r w:rsidR="00890375">
              <w:rPr>
                <w:noProof/>
                <w:webHidden/>
              </w:rPr>
              <w:tab/>
            </w:r>
            <w:r w:rsidR="00890375">
              <w:rPr>
                <w:noProof/>
                <w:webHidden/>
              </w:rPr>
              <w:fldChar w:fldCharType="begin"/>
            </w:r>
            <w:r w:rsidR="00890375">
              <w:rPr>
                <w:noProof/>
                <w:webHidden/>
              </w:rPr>
              <w:instrText xml:space="preserve"> PAGEREF _Toc92213932 \h </w:instrText>
            </w:r>
            <w:r w:rsidR="00890375">
              <w:rPr>
                <w:noProof/>
                <w:webHidden/>
              </w:rPr>
            </w:r>
            <w:r w:rsidR="00890375">
              <w:rPr>
                <w:noProof/>
                <w:webHidden/>
              </w:rPr>
              <w:fldChar w:fldCharType="separate"/>
            </w:r>
            <w:r w:rsidR="00817FF5">
              <w:rPr>
                <w:noProof/>
                <w:webHidden/>
              </w:rPr>
              <w:t>66</w:t>
            </w:r>
            <w:r w:rsidR="00890375">
              <w:rPr>
                <w:noProof/>
                <w:webHidden/>
              </w:rPr>
              <w:fldChar w:fldCharType="end"/>
            </w:r>
          </w:hyperlink>
        </w:p>
        <w:p w14:paraId="1EB749EF" w14:textId="4CC3737E"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3" w:history="1">
            <w:r w:rsidR="00890375" w:rsidRPr="004762D7">
              <w:rPr>
                <w:rStyle w:val="Hipercze"/>
                <w:noProof/>
              </w:rPr>
              <w:t>6.2 Przypadki testowe</w:t>
            </w:r>
            <w:r w:rsidR="00890375">
              <w:rPr>
                <w:noProof/>
                <w:webHidden/>
              </w:rPr>
              <w:tab/>
            </w:r>
            <w:r w:rsidR="00890375">
              <w:rPr>
                <w:noProof/>
                <w:webHidden/>
              </w:rPr>
              <w:fldChar w:fldCharType="begin"/>
            </w:r>
            <w:r w:rsidR="00890375">
              <w:rPr>
                <w:noProof/>
                <w:webHidden/>
              </w:rPr>
              <w:instrText xml:space="preserve"> PAGEREF _Toc92213933 \h </w:instrText>
            </w:r>
            <w:r w:rsidR="00890375">
              <w:rPr>
                <w:noProof/>
                <w:webHidden/>
              </w:rPr>
            </w:r>
            <w:r w:rsidR="00890375">
              <w:rPr>
                <w:noProof/>
                <w:webHidden/>
              </w:rPr>
              <w:fldChar w:fldCharType="separate"/>
            </w:r>
            <w:r w:rsidR="00817FF5">
              <w:rPr>
                <w:noProof/>
                <w:webHidden/>
              </w:rPr>
              <w:t>67</w:t>
            </w:r>
            <w:r w:rsidR="00890375">
              <w:rPr>
                <w:noProof/>
                <w:webHidden/>
              </w:rPr>
              <w:fldChar w:fldCharType="end"/>
            </w:r>
          </w:hyperlink>
        </w:p>
        <w:p w14:paraId="789C1BF4" w14:textId="7EEB135F"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4" w:history="1">
            <w:r w:rsidR="00890375" w:rsidRPr="004762D7">
              <w:rPr>
                <w:rStyle w:val="Hipercze"/>
                <w:noProof/>
              </w:rPr>
              <w:t>6.3 Testy jednostkowe</w:t>
            </w:r>
            <w:r w:rsidR="00890375">
              <w:rPr>
                <w:noProof/>
                <w:webHidden/>
              </w:rPr>
              <w:tab/>
            </w:r>
            <w:r w:rsidR="00890375">
              <w:rPr>
                <w:noProof/>
                <w:webHidden/>
              </w:rPr>
              <w:fldChar w:fldCharType="begin"/>
            </w:r>
            <w:r w:rsidR="00890375">
              <w:rPr>
                <w:noProof/>
                <w:webHidden/>
              </w:rPr>
              <w:instrText xml:space="preserve"> PAGEREF _Toc92213934 \h </w:instrText>
            </w:r>
            <w:r w:rsidR="00890375">
              <w:rPr>
                <w:noProof/>
                <w:webHidden/>
              </w:rPr>
            </w:r>
            <w:r w:rsidR="00890375">
              <w:rPr>
                <w:noProof/>
                <w:webHidden/>
              </w:rPr>
              <w:fldChar w:fldCharType="separate"/>
            </w:r>
            <w:r w:rsidR="00817FF5">
              <w:rPr>
                <w:noProof/>
                <w:webHidden/>
              </w:rPr>
              <w:t>68</w:t>
            </w:r>
            <w:r w:rsidR="00890375">
              <w:rPr>
                <w:noProof/>
                <w:webHidden/>
              </w:rPr>
              <w:fldChar w:fldCharType="end"/>
            </w:r>
          </w:hyperlink>
        </w:p>
        <w:p w14:paraId="17E96072" w14:textId="29707CBE"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5" w:history="1">
            <w:r w:rsidR="00890375" w:rsidRPr="004762D7">
              <w:rPr>
                <w:rStyle w:val="Hipercze"/>
                <w:noProof/>
              </w:rPr>
              <w:t>6.4 Testy integracyjne</w:t>
            </w:r>
            <w:r w:rsidR="00890375">
              <w:rPr>
                <w:noProof/>
                <w:webHidden/>
              </w:rPr>
              <w:tab/>
            </w:r>
            <w:r w:rsidR="00890375">
              <w:rPr>
                <w:noProof/>
                <w:webHidden/>
              </w:rPr>
              <w:fldChar w:fldCharType="begin"/>
            </w:r>
            <w:r w:rsidR="00890375">
              <w:rPr>
                <w:noProof/>
                <w:webHidden/>
              </w:rPr>
              <w:instrText xml:space="preserve"> PAGEREF _Toc92213935 \h </w:instrText>
            </w:r>
            <w:r w:rsidR="00890375">
              <w:rPr>
                <w:noProof/>
                <w:webHidden/>
              </w:rPr>
            </w:r>
            <w:r w:rsidR="00890375">
              <w:rPr>
                <w:noProof/>
                <w:webHidden/>
              </w:rPr>
              <w:fldChar w:fldCharType="separate"/>
            </w:r>
            <w:r w:rsidR="00817FF5">
              <w:rPr>
                <w:noProof/>
                <w:webHidden/>
              </w:rPr>
              <w:t>71</w:t>
            </w:r>
            <w:r w:rsidR="00890375">
              <w:rPr>
                <w:noProof/>
                <w:webHidden/>
              </w:rPr>
              <w:fldChar w:fldCharType="end"/>
            </w:r>
          </w:hyperlink>
        </w:p>
        <w:p w14:paraId="6F25B22E" w14:textId="5165EBA2"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6" w:history="1">
            <w:r w:rsidR="00890375" w:rsidRPr="004762D7">
              <w:rPr>
                <w:rStyle w:val="Hipercze"/>
                <w:noProof/>
              </w:rPr>
              <w:t>6.5 Testy manualne</w:t>
            </w:r>
            <w:r w:rsidR="00890375">
              <w:rPr>
                <w:noProof/>
                <w:webHidden/>
              </w:rPr>
              <w:tab/>
            </w:r>
            <w:r w:rsidR="00890375">
              <w:rPr>
                <w:noProof/>
                <w:webHidden/>
              </w:rPr>
              <w:fldChar w:fldCharType="begin"/>
            </w:r>
            <w:r w:rsidR="00890375">
              <w:rPr>
                <w:noProof/>
                <w:webHidden/>
              </w:rPr>
              <w:instrText xml:space="preserve"> PAGEREF _Toc92213936 \h </w:instrText>
            </w:r>
            <w:r w:rsidR="00890375">
              <w:rPr>
                <w:noProof/>
                <w:webHidden/>
              </w:rPr>
            </w:r>
            <w:r w:rsidR="00890375">
              <w:rPr>
                <w:noProof/>
                <w:webHidden/>
              </w:rPr>
              <w:fldChar w:fldCharType="separate"/>
            </w:r>
            <w:r w:rsidR="00817FF5">
              <w:rPr>
                <w:noProof/>
                <w:webHidden/>
              </w:rPr>
              <w:t>74</w:t>
            </w:r>
            <w:r w:rsidR="00890375">
              <w:rPr>
                <w:noProof/>
                <w:webHidden/>
              </w:rPr>
              <w:fldChar w:fldCharType="end"/>
            </w:r>
          </w:hyperlink>
        </w:p>
        <w:p w14:paraId="14317477" w14:textId="478B5A0E"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37" w:history="1">
            <w:r w:rsidR="00890375" w:rsidRPr="004762D7">
              <w:rPr>
                <w:rStyle w:val="Hipercze"/>
                <w:bCs/>
              </w:rPr>
              <w:t>Rozdział 7</w:t>
            </w:r>
            <w:r w:rsidR="004A5A80">
              <w:rPr>
                <w:rStyle w:val="Hipercze"/>
                <w:bCs/>
              </w:rPr>
              <w:t xml:space="preserve"> </w:t>
            </w:r>
            <w:r w:rsidR="00890375" w:rsidRPr="004762D7">
              <w:rPr>
                <w:rStyle w:val="Hipercze"/>
                <w:bCs/>
              </w:rPr>
              <w:t>Podsumowanie i wnioski</w:t>
            </w:r>
            <w:r w:rsidR="00890375">
              <w:rPr>
                <w:webHidden/>
              </w:rPr>
              <w:tab/>
            </w:r>
            <w:r w:rsidR="00890375">
              <w:rPr>
                <w:webHidden/>
              </w:rPr>
              <w:fldChar w:fldCharType="begin"/>
            </w:r>
            <w:r w:rsidR="00890375">
              <w:rPr>
                <w:webHidden/>
              </w:rPr>
              <w:instrText xml:space="preserve"> PAGEREF _Toc92213937 \h </w:instrText>
            </w:r>
            <w:r w:rsidR="00890375">
              <w:rPr>
                <w:webHidden/>
              </w:rPr>
            </w:r>
            <w:r w:rsidR="00890375">
              <w:rPr>
                <w:webHidden/>
              </w:rPr>
              <w:fldChar w:fldCharType="separate"/>
            </w:r>
            <w:r w:rsidR="00817FF5">
              <w:rPr>
                <w:webHidden/>
              </w:rPr>
              <w:t>75</w:t>
            </w:r>
            <w:r w:rsidR="00890375">
              <w:rPr>
                <w:webHidden/>
              </w:rPr>
              <w:fldChar w:fldCharType="end"/>
            </w:r>
          </w:hyperlink>
        </w:p>
        <w:p w14:paraId="484DC67B" w14:textId="51C949B7"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8" w:history="1">
            <w:r w:rsidR="00890375" w:rsidRPr="004762D7">
              <w:rPr>
                <w:rStyle w:val="Hipercze"/>
                <w:noProof/>
              </w:rPr>
              <w:t>7.1 Wyniki pracy</w:t>
            </w:r>
            <w:r w:rsidR="00890375">
              <w:rPr>
                <w:noProof/>
                <w:webHidden/>
              </w:rPr>
              <w:tab/>
            </w:r>
            <w:r w:rsidR="00890375">
              <w:rPr>
                <w:noProof/>
                <w:webHidden/>
              </w:rPr>
              <w:fldChar w:fldCharType="begin"/>
            </w:r>
            <w:r w:rsidR="00890375">
              <w:rPr>
                <w:noProof/>
                <w:webHidden/>
              </w:rPr>
              <w:instrText xml:space="preserve"> PAGEREF _Toc92213938 \h </w:instrText>
            </w:r>
            <w:r w:rsidR="00890375">
              <w:rPr>
                <w:noProof/>
                <w:webHidden/>
              </w:rPr>
            </w:r>
            <w:r w:rsidR="00890375">
              <w:rPr>
                <w:noProof/>
                <w:webHidden/>
              </w:rPr>
              <w:fldChar w:fldCharType="separate"/>
            </w:r>
            <w:r w:rsidR="00817FF5">
              <w:rPr>
                <w:noProof/>
                <w:webHidden/>
              </w:rPr>
              <w:t>75</w:t>
            </w:r>
            <w:r w:rsidR="00890375">
              <w:rPr>
                <w:noProof/>
                <w:webHidden/>
              </w:rPr>
              <w:fldChar w:fldCharType="end"/>
            </w:r>
          </w:hyperlink>
        </w:p>
        <w:p w14:paraId="6AC440EF" w14:textId="064969F7"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39" w:history="1">
            <w:r w:rsidR="00890375" w:rsidRPr="004762D7">
              <w:rPr>
                <w:rStyle w:val="Hipercze"/>
                <w:noProof/>
              </w:rPr>
              <w:t>7.2 Dalsza rozbudowa systemu</w:t>
            </w:r>
            <w:r w:rsidR="00890375">
              <w:rPr>
                <w:noProof/>
                <w:webHidden/>
              </w:rPr>
              <w:tab/>
            </w:r>
            <w:r w:rsidR="00890375">
              <w:rPr>
                <w:noProof/>
                <w:webHidden/>
              </w:rPr>
              <w:fldChar w:fldCharType="begin"/>
            </w:r>
            <w:r w:rsidR="00890375">
              <w:rPr>
                <w:noProof/>
                <w:webHidden/>
              </w:rPr>
              <w:instrText xml:space="preserve"> PAGEREF _Toc92213939 \h </w:instrText>
            </w:r>
            <w:r w:rsidR="00890375">
              <w:rPr>
                <w:noProof/>
                <w:webHidden/>
              </w:rPr>
            </w:r>
            <w:r w:rsidR="00890375">
              <w:rPr>
                <w:noProof/>
                <w:webHidden/>
              </w:rPr>
              <w:fldChar w:fldCharType="separate"/>
            </w:r>
            <w:r w:rsidR="00817FF5">
              <w:rPr>
                <w:noProof/>
                <w:webHidden/>
              </w:rPr>
              <w:t>76</w:t>
            </w:r>
            <w:r w:rsidR="00890375">
              <w:rPr>
                <w:noProof/>
                <w:webHidden/>
              </w:rPr>
              <w:fldChar w:fldCharType="end"/>
            </w:r>
          </w:hyperlink>
        </w:p>
        <w:p w14:paraId="05FC1261" w14:textId="1860E4F5" w:rsidR="00890375" w:rsidRDefault="00692412">
          <w:pPr>
            <w:pStyle w:val="Spistreci2"/>
            <w:tabs>
              <w:tab w:val="right" w:leader="dot" w:pos="8778"/>
            </w:tabs>
            <w:rPr>
              <w:rFonts w:asciiTheme="minorHAnsi" w:eastAsiaTheme="minorEastAsia" w:hAnsiTheme="minorHAnsi" w:cstheme="minorBidi"/>
              <w:noProof/>
              <w:sz w:val="22"/>
              <w:szCs w:val="22"/>
            </w:rPr>
          </w:pPr>
          <w:hyperlink w:anchor="_Toc92213940" w:history="1">
            <w:r w:rsidR="00890375" w:rsidRPr="004762D7">
              <w:rPr>
                <w:rStyle w:val="Hipercze"/>
                <w:noProof/>
              </w:rPr>
              <w:t>7.3 Problemy i wyzwania</w:t>
            </w:r>
            <w:r w:rsidR="00890375">
              <w:rPr>
                <w:noProof/>
                <w:webHidden/>
              </w:rPr>
              <w:tab/>
            </w:r>
            <w:r w:rsidR="00890375">
              <w:rPr>
                <w:noProof/>
                <w:webHidden/>
              </w:rPr>
              <w:fldChar w:fldCharType="begin"/>
            </w:r>
            <w:r w:rsidR="00890375">
              <w:rPr>
                <w:noProof/>
                <w:webHidden/>
              </w:rPr>
              <w:instrText xml:space="preserve"> PAGEREF _Toc92213940 \h </w:instrText>
            </w:r>
            <w:r w:rsidR="00890375">
              <w:rPr>
                <w:noProof/>
                <w:webHidden/>
              </w:rPr>
            </w:r>
            <w:r w:rsidR="00890375">
              <w:rPr>
                <w:noProof/>
                <w:webHidden/>
              </w:rPr>
              <w:fldChar w:fldCharType="separate"/>
            </w:r>
            <w:r w:rsidR="00817FF5">
              <w:rPr>
                <w:noProof/>
                <w:webHidden/>
              </w:rPr>
              <w:t>77</w:t>
            </w:r>
            <w:r w:rsidR="00890375">
              <w:rPr>
                <w:noProof/>
                <w:webHidden/>
              </w:rPr>
              <w:fldChar w:fldCharType="end"/>
            </w:r>
          </w:hyperlink>
        </w:p>
        <w:p w14:paraId="3259C8F7" w14:textId="3375ACC0"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41" w:history="1">
            <w:r w:rsidR="00890375" w:rsidRPr="004762D7">
              <w:rPr>
                <w:rStyle w:val="Hipercze"/>
              </w:rPr>
              <w:t>Bibliografia</w:t>
            </w:r>
            <w:r w:rsidR="00890375">
              <w:rPr>
                <w:webHidden/>
              </w:rPr>
              <w:tab/>
            </w:r>
            <w:r w:rsidR="00890375">
              <w:rPr>
                <w:webHidden/>
              </w:rPr>
              <w:fldChar w:fldCharType="begin"/>
            </w:r>
            <w:r w:rsidR="00890375">
              <w:rPr>
                <w:webHidden/>
              </w:rPr>
              <w:instrText xml:space="preserve"> PAGEREF _Toc92213941 \h </w:instrText>
            </w:r>
            <w:r w:rsidR="00890375">
              <w:rPr>
                <w:webHidden/>
              </w:rPr>
            </w:r>
            <w:r w:rsidR="00890375">
              <w:rPr>
                <w:webHidden/>
              </w:rPr>
              <w:fldChar w:fldCharType="separate"/>
            </w:r>
            <w:r w:rsidR="00817FF5">
              <w:rPr>
                <w:webHidden/>
              </w:rPr>
              <w:t>i</w:t>
            </w:r>
            <w:r w:rsidR="00890375">
              <w:rPr>
                <w:webHidden/>
              </w:rPr>
              <w:fldChar w:fldCharType="end"/>
            </w:r>
          </w:hyperlink>
        </w:p>
        <w:p w14:paraId="397F6846" w14:textId="405C17DD"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42" w:history="1">
            <w:r w:rsidR="00890375" w:rsidRPr="004762D7">
              <w:rPr>
                <w:rStyle w:val="Hipercze"/>
              </w:rPr>
              <w:t>Spis skrótów i symboli</w:t>
            </w:r>
            <w:r w:rsidR="00890375">
              <w:rPr>
                <w:webHidden/>
              </w:rPr>
              <w:tab/>
            </w:r>
            <w:r w:rsidR="00890375">
              <w:rPr>
                <w:webHidden/>
              </w:rPr>
              <w:fldChar w:fldCharType="begin"/>
            </w:r>
            <w:r w:rsidR="00890375">
              <w:rPr>
                <w:webHidden/>
              </w:rPr>
              <w:instrText xml:space="preserve"> PAGEREF _Toc92213942 \h </w:instrText>
            </w:r>
            <w:r w:rsidR="00890375">
              <w:rPr>
                <w:webHidden/>
              </w:rPr>
            </w:r>
            <w:r w:rsidR="00890375">
              <w:rPr>
                <w:webHidden/>
              </w:rPr>
              <w:fldChar w:fldCharType="separate"/>
            </w:r>
            <w:r w:rsidR="00817FF5">
              <w:rPr>
                <w:webHidden/>
              </w:rPr>
              <w:t>iii</w:t>
            </w:r>
            <w:r w:rsidR="00890375">
              <w:rPr>
                <w:webHidden/>
              </w:rPr>
              <w:fldChar w:fldCharType="end"/>
            </w:r>
          </w:hyperlink>
        </w:p>
        <w:p w14:paraId="67D01646" w14:textId="0D3CE427"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43" w:history="1">
            <w:r w:rsidR="00890375" w:rsidRPr="004762D7">
              <w:rPr>
                <w:rStyle w:val="Hipercze"/>
              </w:rPr>
              <w:t>Lista dodatkowych plików, uzupełniających tekst pracy</w:t>
            </w:r>
            <w:r w:rsidR="00890375">
              <w:rPr>
                <w:webHidden/>
              </w:rPr>
              <w:tab/>
            </w:r>
            <w:r w:rsidR="00890375">
              <w:rPr>
                <w:webHidden/>
              </w:rPr>
              <w:fldChar w:fldCharType="begin"/>
            </w:r>
            <w:r w:rsidR="00890375">
              <w:rPr>
                <w:webHidden/>
              </w:rPr>
              <w:instrText xml:space="preserve"> PAGEREF _Toc92213943 \h </w:instrText>
            </w:r>
            <w:r w:rsidR="00890375">
              <w:rPr>
                <w:webHidden/>
              </w:rPr>
            </w:r>
            <w:r w:rsidR="00890375">
              <w:rPr>
                <w:webHidden/>
              </w:rPr>
              <w:fldChar w:fldCharType="separate"/>
            </w:r>
            <w:r w:rsidR="00817FF5">
              <w:rPr>
                <w:webHidden/>
              </w:rPr>
              <w:t>v</w:t>
            </w:r>
            <w:r w:rsidR="00890375">
              <w:rPr>
                <w:webHidden/>
              </w:rPr>
              <w:fldChar w:fldCharType="end"/>
            </w:r>
          </w:hyperlink>
        </w:p>
        <w:p w14:paraId="34F37B42" w14:textId="1599DD03"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44" w:history="1">
            <w:r w:rsidR="00890375" w:rsidRPr="004762D7">
              <w:rPr>
                <w:rStyle w:val="Hipercze"/>
              </w:rPr>
              <w:t>Spis rysunków</w:t>
            </w:r>
            <w:r w:rsidR="00890375">
              <w:rPr>
                <w:webHidden/>
              </w:rPr>
              <w:tab/>
            </w:r>
            <w:r w:rsidR="00890375">
              <w:rPr>
                <w:webHidden/>
              </w:rPr>
              <w:fldChar w:fldCharType="begin"/>
            </w:r>
            <w:r w:rsidR="00890375">
              <w:rPr>
                <w:webHidden/>
              </w:rPr>
              <w:instrText xml:space="preserve"> PAGEREF _Toc92213944 \h </w:instrText>
            </w:r>
            <w:r w:rsidR="00890375">
              <w:rPr>
                <w:webHidden/>
              </w:rPr>
            </w:r>
            <w:r w:rsidR="00890375">
              <w:rPr>
                <w:webHidden/>
              </w:rPr>
              <w:fldChar w:fldCharType="separate"/>
            </w:r>
            <w:r w:rsidR="00817FF5">
              <w:rPr>
                <w:webHidden/>
              </w:rPr>
              <w:t>vi</w:t>
            </w:r>
            <w:r w:rsidR="00890375">
              <w:rPr>
                <w:webHidden/>
              </w:rPr>
              <w:fldChar w:fldCharType="end"/>
            </w:r>
          </w:hyperlink>
        </w:p>
        <w:p w14:paraId="7BCC682B" w14:textId="454ACD84" w:rsidR="00890375" w:rsidRDefault="00692412">
          <w:pPr>
            <w:pStyle w:val="Spistreci1"/>
            <w:tabs>
              <w:tab w:val="right" w:leader="dot" w:pos="8778"/>
            </w:tabs>
            <w:rPr>
              <w:rFonts w:asciiTheme="minorHAnsi" w:eastAsiaTheme="minorEastAsia" w:hAnsiTheme="minorHAnsi" w:cstheme="minorBidi"/>
              <w:sz w:val="22"/>
              <w:szCs w:val="22"/>
              <w:lang w:val="pl-PL"/>
            </w:rPr>
          </w:pPr>
          <w:hyperlink w:anchor="_Toc92213945" w:history="1">
            <w:r w:rsidR="00890375" w:rsidRPr="004762D7">
              <w:rPr>
                <w:rStyle w:val="Hipercze"/>
              </w:rPr>
              <w:t>Spis kodów</w:t>
            </w:r>
            <w:r w:rsidR="00890375">
              <w:rPr>
                <w:webHidden/>
              </w:rPr>
              <w:tab/>
            </w:r>
            <w:r w:rsidR="00890375">
              <w:rPr>
                <w:webHidden/>
              </w:rPr>
              <w:fldChar w:fldCharType="begin"/>
            </w:r>
            <w:r w:rsidR="00890375">
              <w:rPr>
                <w:webHidden/>
              </w:rPr>
              <w:instrText xml:space="preserve"> PAGEREF _Toc92213945 \h </w:instrText>
            </w:r>
            <w:r w:rsidR="00890375">
              <w:rPr>
                <w:webHidden/>
              </w:rPr>
            </w:r>
            <w:r w:rsidR="00890375">
              <w:rPr>
                <w:webHidden/>
              </w:rPr>
              <w:fldChar w:fldCharType="separate"/>
            </w:r>
            <w:r w:rsidR="00817FF5">
              <w:rPr>
                <w:webHidden/>
              </w:rPr>
              <w:t>vii</w:t>
            </w:r>
            <w:r w:rsidR="00890375">
              <w:rPr>
                <w:webHidden/>
              </w:rPr>
              <w:fldChar w:fldCharType="end"/>
            </w:r>
          </w:hyperlink>
        </w:p>
        <w:p w14:paraId="7EAACEC9" w14:textId="6BC5279D" w:rsidR="00890375" w:rsidRDefault="00890375">
          <w:r>
            <w:rPr>
              <w:b/>
              <w:bCs/>
            </w:rPr>
            <w:fldChar w:fldCharType="end"/>
          </w:r>
        </w:p>
      </w:sdtContent>
    </w:sdt>
    <w:p w14:paraId="3F605EE4" w14:textId="54A98A89" w:rsidR="000330A9" w:rsidRPr="00890375" w:rsidRDefault="000330A9" w:rsidP="00890375">
      <w:pPr>
        <w:pStyle w:val="Nagwekspisutreci"/>
        <w:spacing w:before="1080" w:after="840"/>
        <w:rPr>
          <w:color w:val="000000" w:themeColor="text1"/>
          <w:sz w:val="48"/>
          <w:szCs w:val="48"/>
        </w:rPr>
        <w:sectPr w:rsidR="000330A9" w:rsidRPr="00890375" w:rsidSect="00C11B24">
          <w:headerReference w:type="even" r:id="rId12"/>
          <w:headerReference w:type="default" r:id="rId13"/>
          <w:pgSz w:w="11907" w:h="16840" w:code="9"/>
          <w:pgMar w:top="1418" w:right="1418" w:bottom="1418" w:left="1701" w:header="1814" w:footer="1814" w:gutter="0"/>
          <w:pgNumType w:fmt="lowerRoman" w:start="1"/>
          <w:cols w:space="708"/>
          <w:docGrid w:linePitch="326"/>
        </w:sectPr>
      </w:pPr>
    </w:p>
    <w:p w14:paraId="3F605EE5" w14:textId="77777777" w:rsidR="000D3519" w:rsidRDefault="000D3519" w:rsidP="000D3519">
      <w:pPr>
        <w:pStyle w:val="Nagwek1"/>
        <w:pageBreakBefore/>
        <w:numPr>
          <w:ilvl w:val="0"/>
          <w:numId w:val="0"/>
        </w:numPr>
      </w:pPr>
      <w:bookmarkStart w:id="0" w:name="_Toc74074292"/>
      <w:bookmarkStart w:id="1" w:name="_Toc92213906"/>
      <w:bookmarkStart w:id="2" w:name="_Toc376900764"/>
      <w:r>
        <w:lastRenderedPageBreak/>
        <w:t>Streszczenie</w:t>
      </w:r>
      <w:bookmarkEnd w:id="0"/>
      <w:bookmarkEnd w:id="1"/>
    </w:p>
    <w:p w14:paraId="3F605EE6" w14:textId="435784B7" w:rsidR="000522E3" w:rsidRDefault="0063702D" w:rsidP="000D3519">
      <w:pPr>
        <w:pStyle w:val="Tekstpods"/>
      </w:pPr>
      <w:r>
        <w:t>Celem pracy jest opracowanie aplikacji internetowej będącej systemem zarządzania siecią siłowni. Powinna ona pozwalać na użytkownie zarówno przez pracowników takiej sieci, jak również klientów zewnętrznych rejestrujących się przez stronę internetową. Aplikacja pozwala na przeglądanie dostępnych siłowni, ich wyposażenia czy grafików zajęć, jak również umożliwiać zapisywanie się na nie i śledzenie swojej historii treningów. W pracy przedstawione zostało gruntowne omówienie tematyki projektu, jego wymagania funkcjonalne oraz niefunkcjonalne jak również sposób implementacji i weryfikacji dostarczonego rozwiązania.</w:t>
      </w:r>
    </w:p>
    <w:p w14:paraId="3F605EE7" w14:textId="102E4251" w:rsidR="000D3519" w:rsidRPr="000D3519" w:rsidRDefault="000522E3" w:rsidP="000D3519">
      <w:pPr>
        <w:pStyle w:val="Tekstpods"/>
      </w:pPr>
      <w:r w:rsidRPr="000522E3">
        <w:rPr>
          <w:b/>
        </w:rPr>
        <w:t>Słowa kluczowe</w:t>
      </w:r>
      <w:r>
        <w:t xml:space="preserve">: </w:t>
      </w:r>
      <w:r w:rsidR="0063702D">
        <w:t xml:space="preserve">aplikacja internetowa, Java, </w:t>
      </w:r>
      <w:proofErr w:type="spellStart"/>
      <w:r w:rsidR="0063702D">
        <w:t>Angular</w:t>
      </w:r>
      <w:proofErr w:type="spellEnd"/>
    </w:p>
    <w:p w14:paraId="3F605EE8" w14:textId="7398CA1E" w:rsidR="00CF0DBC" w:rsidRDefault="005366D1" w:rsidP="00790D13">
      <w:pPr>
        <w:pStyle w:val="Nagwek1"/>
        <w:pageBreakBefore/>
        <w:numPr>
          <w:ilvl w:val="0"/>
          <w:numId w:val="0"/>
        </w:numPr>
        <w:tabs>
          <w:tab w:val="left" w:pos="7800"/>
        </w:tabs>
        <w:spacing w:after="720"/>
        <w:ind w:left="360"/>
        <w:rPr>
          <w:szCs w:val="40"/>
        </w:rPr>
      </w:pPr>
      <w:bookmarkStart w:id="3" w:name="_Toc74074293"/>
      <w:bookmarkStart w:id="4" w:name="_Toc92213907"/>
      <w:bookmarkEnd w:id="2"/>
      <w:r>
        <w:rPr>
          <w:szCs w:val="40"/>
        </w:rPr>
        <w:lastRenderedPageBreak/>
        <w:t>Rozdział 1</w:t>
      </w:r>
      <w:r w:rsidR="00790D13">
        <w:rPr>
          <w:szCs w:val="40"/>
        </w:rPr>
        <w:tab/>
      </w:r>
      <w:r>
        <w:rPr>
          <w:szCs w:val="40"/>
        </w:rPr>
        <w:br/>
      </w:r>
      <w:r>
        <w:rPr>
          <w:szCs w:val="40"/>
        </w:rPr>
        <w:br/>
      </w:r>
      <w:r w:rsidR="00CF0DBC" w:rsidRPr="00CF0DBC">
        <w:rPr>
          <w:szCs w:val="40"/>
        </w:rPr>
        <w:t>Wstęp</w:t>
      </w:r>
      <w:bookmarkEnd w:id="3"/>
      <w:bookmarkEnd w:id="4"/>
    </w:p>
    <w:p w14:paraId="400F5EBA" w14:textId="1F0C7694" w:rsidR="005710E6" w:rsidRPr="005710E6" w:rsidRDefault="005710E6" w:rsidP="005710E6">
      <w:pPr>
        <w:pStyle w:val="Tekstpods"/>
      </w:pPr>
      <w:r>
        <w:t xml:space="preserve">W niniejszej pracy przedstawiono projekt systemu do zarządzania siecią siłowni. </w:t>
      </w:r>
      <w:r w:rsidR="0008690A">
        <w:t>W ramach pracy przedstawiono analizę, projektowanie, implementację oraz weryfikację poprawności dostarczonego rozwiązania. Zawarte są również wynikające z pracy wnioski oraz możliwości dalszego rozwoju systemu.</w:t>
      </w:r>
    </w:p>
    <w:p w14:paraId="5025285A" w14:textId="7E7A424A" w:rsidR="006370BC" w:rsidRDefault="006370BC" w:rsidP="006370BC">
      <w:pPr>
        <w:pStyle w:val="Nagwek2"/>
        <w:numPr>
          <w:ilvl w:val="0"/>
          <w:numId w:val="0"/>
        </w:numPr>
        <w:ind w:left="363"/>
      </w:pPr>
      <w:bookmarkStart w:id="5" w:name="_Toc92213908"/>
      <w:r>
        <w:t xml:space="preserve">1.1 </w:t>
      </w:r>
      <w:r w:rsidR="005710E6">
        <w:t>Tematyka pracy</w:t>
      </w:r>
      <w:bookmarkEnd w:id="5"/>
    </w:p>
    <w:p w14:paraId="1B5D628F" w14:textId="7E28FE8A" w:rsidR="0004418F" w:rsidRPr="005952AE" w:rsidRDefault="005710E6" w:rsidP="005952AE">
      <w:pPr>
        <w:pStyle w:val="Tekstpods"/>
      </w:pPr>
      <w:r>
        <w:t>Tematyką pracy jest utworzenie systemu do zarządzania siecią siłowni, w postaci aplikacji internetowej.</w:t>
      </w:r>
      <w:r w:rsidR="005952AE">
        <w:t xml:space="preserve"> Powinien on dostarczać wszystkie funkcjonalności wymagane do kompleksowej obsługi sieci siłowni. System przeznaczony jest zarówno dla użytkowników technicznych, czyli pracowników i właścicieli obiektów, jak również klientów którzy będą korzystać z oferowanych przez obiekty sportowe aktywności.</w:t>
      </w:r>
    </w:p>
    <w:p w14:paraId="689ABCB2" w14:textId="3FB62BA7" w:rsidR="005710E6" w:rsidRDefault="005710E6" w:rsidP="005710E6">
      <w:pPr>
        <w:pStyle w:val="Nagwek2"/>
        <w:numPr>
          <w:ilvl w:val="0"/>
          <w:numId w:val="0"/>
        </w:numPr>
        <w:ind w:left="363"/>
      </w:pPr>
      <w:bookmarkStart w:id="6" w:name="_Toc92213909"/>
      <w:r>
        <w:t>1.2 Cel pracy</w:t>
      </w:r>
      <w:bookmarkEnd w:id="6"/>
    </w:p>
    <w:p w14:paraId="1288602E" w14:textId="0DD7F8C5" w:rsidR="005710E6" w:rsidRPr="00384339" w:rsidRDefault="005710E6" w:rsidP="00384339">
      <w:pPr>
        <w:pStyle w:val="Tekstpods"/>
      </w:pPr>
      <w:r>
        <w:t>Celem pracy jest utworzenie systemu w postaci aplikacji internetowej z wykorzystaniem relacyjnej bazy danych</w:t>
      </w:r>
      <w:r w:rsidR="00384339">
        <w:t xml:space="preserve"> oraz nowoczesnych</w:t>
      </w:r>
      <w:r w:rsidR="0016356F">
        <w:t>, popularnych</w:t>
      </w:r>
      <w:r w:rsidR="00384339">
        <w:t xml:space="preserve"> technologii wykorzystywanych w tworzeniu aplikacji w architekturze </w:t>
      </w:r>
      <w:r w:rsidR="00127537">
        <w:t>mikro serwisowej</w:t>
      </w:r>
      <w:r w:rsidR="00384339">
        <w:t>.</w:t>
      </w:r>
    </w:p>
    <w:p w14:paraId="14DE7B09" w14:textId="66E6A4F4" w:rsidR="005710E6" w:rsidRDefault="005710E6" w:rsidP="005710E6">
      <w:pPr>
        <w:pStyle w:val="Nagwek2"/>
        <w:numPr>
          <w:ilvl w:val="0"/>
          <w:numId w:val="0"/>
        </w:numPr>
        <w:ind w:left="363"/>
      </w:pPr>
      <w:bookmarkStart w:id="7" w:name="_Toc92213910"/>
      <w:r>
        <w:t xml:space="preserve">1.3 </w:t>
      </w:r>
      <w:r w:rsidR="00890375">
        <w:t>Rozdziały i podział prac</w:t>
      </w:r>
      <w:bookmarkEnd w:id="7"/>
    </w:p>
    <w:p w14:paraId="1B7D3C21" w14:textId="793AD011" w:rsidR="0008690A" w:rsidRDefault="0008690A" w:rsidP="0008690A">
      <w:pPr>
        <w:pStyle w:val="Tekstpods"/>
      </w:pPr>
      <w:r>
        <w:t>Projekt przedstawiony został za pomocą następujących rozdziałów:</w:t>
      </w:r>
    </w:p>
    <w:p w14:paraId="604D2658" w14:textId="684DB391" w:rsidR="0008690A" w:rsidRDefault="0008690A" w:rsidP="00E06189">
      <w:pPr>
        <w:pStyle w:val="Tekstpods"/>
        <w:numPr>
          <w:ilvl w:val="0"/>
          <w:numId w:val="42"/>
        </w:numPr>
      </w:pPr>
      <w:r w:rsidRPr="004973F8">
        <w:rPr>
          <w:b/>
          <w:bCs/>
        </w:rPr>
        <w:t>Analiza tematu</w:t>
      </w:r>
      <w:r w:rsidR="00A26F77">
        <w:t xml:space="preserve"> – </w:t>
      </w:r>
      <w:r w:rsidR="006179E6">
        <w:t xml:space="preserve">zawiera sformułowanie problemu pracy oraz dokładny opis celów, wymagań i </w:t>
      </w:r>
      <w:r w:rsidR="0016356F">
        <w:t>przeznaczenia powstającego systemu. Dodatkowo opisano istniejące systemu spełniające podobne funkcjonalności</w:t>
      </w:r>
    </w:p>
    <w:p w14:paraId="6418C038" w14:textId="45D5DB04" w:rsidR="0008690A" w:rsidRDefault="0008690A" w:rsidP="00E06189">
      <w:pPr>
        <w:pStyle w:val="Tekstpods"/>
        <w:numPr>
          <w:ilvl w:val="0"/>
          <w:numId w:val="42"/>
        </w:numPr>
      </w:pPr>
      <w:r w:rsidRPr="004973F8">
        <w:rPr>
          <w:b/>
          <w:bCs/>
        </w:rPr>
        <w:lastRenderedPageBreak/>
        <w:t>Wymagania i narzędzia</w:t>
      </w:r>
      <w:r w:rsidR="00A26F77">
        <w:t xml:space="preserve"> – przedstawia wymagania funkcjonalne oraz niefunkcjonalne </w:t>
      </w:r>
      <w:r w:rsidR="00F0293C">
        <w:t>implementowane przez system oraz narzędzia wykorzystywane do ich stworzenia</w:t>
      </w:r>
    </w:p>
    <w:p w14:paraId="44D913D2" w14:textId="2BB3B3B6" w:rsidR="0008690A" w:rsidRDefault="0008690A" w:rsidP="00E06189">
      <w:pPr>
        <w:pStyle w:val="Tekstpods"/>
        <w:numPr>
          <w:ilvl w:val="0"/>
          <w:numId w:val="42"/>
        </w:numPr>
      </w:pPr>
      <w:r w:rsidRPr="004973F8">
        <w:rPr>
          <w:b/>
          <w:bCs/>
        </w:rPr>
        <w:t>Specyfikacja zewnętrzna</w:t>
      </w:r>
      <w:r w:rsidR="00F0293C">
        <w:t xml:space="preserve"> – określa sposób przygotowania środowiska do uruchomienia aplikacji, wymagań sprzętowych oraz potrzebnych narzędzi. Zawiera również instrukcję instalacji i uruchomienia systemu</w:t>
      </w:r>
    </w:p>
    <w:p w14:paraId="795C2888" w14:textId="77A4DCD9" w:rsidR="0008690A" w:rsidRDefault="0008690A" w:rsidP="00E06189">
      <w:pPr>
        <w:pStyle w:val="Tekstpods"/>
        <w:numPr>
          <w:ilvl w:val="0"/>
          <w:numId w:val="42"/>
        </w:numPr>
      </w:pPr>
      <w:r w:rsidRPr="004973F8">
        <w:rPr>
          <w:b/>
          <w:bCs/>
        </w:rPr>
        <w:t>Specyfikacja wewnętrzna</w:t>
      </w:r>
      <w:r w:rsidR="00F0293C">
        <w:t xml:space="preserve"> – omawia implementację systemu, sposób działania poszczególnych warstw i części. </w:t>
      </w:r>
      <w:r w:rsidR="004973F8">
        <w:t>Zawiera przykładowe implementacje oraz opis struktury systemu</w:t>
      </w:r>
    </w:p>
    <w:p w14:paraId="3B9E178E" w14:textId="6B143449" w:rsidR="0008690A" w:rsidRPr="0008690A" w:rsidRDefault="0008690A" w:rsidP="00E06189">
      <w:pPr>
        <w:pStyle w:val="Tekstpods"/>
        <w:numPr>
          <w:ilvl w:val="0"/>
          <w:numId w:val="42"/>
        </w:numPr>
      </w:pPr>
      <w:r w:rsidRPr="004973F8">
        <w:rPr>
          <w:b/>
          <w:bCs/>
        </w:rPr>
        <w:t>Weryfikacja i walidacja</w:t>
      </w:r>
      <w:r w:rsidR="004973F8">
        <w:t xml:space="preserve"> – przedstawia sposób weryfikacji poprawności działania systemu, wykorzystane metodyki oraz sposoby testów. Dodatkowo przytoczone są konkretne przykłady testów oraz błędy który udało się dzięki nim wykryć</w:t>
      </w:r>
    </w:p>
    <w:p w14:paraId="594EFC3E" w14:textId="77777777" w:rsidR="005710E6" w:rsidRDefault="005710E6">
      <w:pPr>
        <w:overflowPunct/>
        <w:autoSpaceDE/>
        <w:autoSpaceDN/>
        <w:adjustRightInd/>
        <w:textAlignment w:val="auto"/>
        <w:rPr>
          <w:b/>
          <w:kern w:val="28"/>
          <w:sz w:val="29"/>
        </w:rPr>
      </w:pPr>
    </w:p>
    <w:p w14:paraId="2F6827A1" w14:textId="48B89161" w:rsidR="005710E6" w:rsidRDefault="0016356F" w:rsidP="005710E6">
      <w:pPr>
        <w:pStyle w:val="Tekstpods"/>
      </w:pPr>
      <w:r>
        <w:t xml:space="preserve">Całość prac nad systemem podzielono na poszczególne części przeplatające się ze sobą wraz upływem czasu. Wszystkie elementy </w:t>
      </w:r>
      <w:r w:rsidR="007219C0">
        <w:t>zostały w pełni wykonane przez twórcę pracy. Podział można przedstawić następująco:</w:t>
      </w:r>
    </w:p>
    <w:p w14:paraId="6BAE0CDA" w14:textId="4F92B535" w:rsidR="007219C0" w:rsidRDefault="007219C0" w:rsidP="00E06189">
      <w:pPr>
        <w:pStyle w:val="Tekstpods"/>
        <w:numPr>
          <w:ilvl w:val="0"/>
          <w:numId w:val="43"/>
        </w:numPr>
      </w:pPr>
      <w:r w:rsidRPr="00D058FC">
        <w:rPr>
          <w:b/>
          <w:bCs/>
        </w:rPr>
        <w:t>Analiza</w:t>
      </w:r>
      <w:r>
        <w:t xml:space="preserve"> </w:t>
      </w:r>
      <w:r w:rsidR="00B444B4">
        <w:t>– faza pierwotna, opierająca się na analizie wymagań i potrzeb systemu, jak również sprawdzeniu aktualnie istniejących rozwiązań</w:t>
      </w:r>
    </w:p>
    <w:p w14:paraId="75F1A8FF" w14:textId="3752E264" w:rsidR="007219C0" w:rsidRDefault="003F0D1D" w:rsidP="00E06189">
      <w:pPr>
        <w:pStyle w:val="Tekstpods"/>
        <w:numPr>
          <w:ilvl w:val="0"/>
          <w:numId w:val="43"/>
        </w:numPr>
      </w:pPr>
      <w:r w:rsidRPr="00D058FC">
        <w:rPr>
          <w:b/>
          <w:bCs/>
        </w:rPr>
        <w:t>Projektowanie</w:t>
      </w:r>
      <w:r w:rsidR="00B444B4">
        <w:t xml:space="preserve"> – faza poprzedzająca implementację, zawierająca </w:t>
      </w:r>
      <w:r w:rsidR="00D058FC">
        <w:t>wstępne szkice wykorzystywanych obiektów czy struktury bazy danych</w:t>
      </w:r>
    </w:p>
    <w:p w14:paraId="2CBF589F" w14:textId="32564E0A" w:rsidR="003F0D1D" w:rsidRDefault="003F0D1D" w:rsidP="00E06189">
      <w:pPr>
        <w:pStyle w:val="Tekstpods"/>
        <w:numPr>
          <w:ilvl w:val="0"/>
          <w:numId w:val="43"/>
        </w:numPr>
      </w:pPr>
      <w:r w:rsidRPr="00D058FC">
        <w:rPr>
          <w:b/>
          <w:bCs/>
        </w:rPr>
        <w:t>Implementacja</w:t>
      </w:r>
      <w:r>
        <w:t xml:space="preserve"> – faza </w:t>
      </w:r>
      <w:r w:rsidR="00B444B4">
        <w:t>rzeczywistego tworzenia kodu aplikacji oraz jego testowanie</w:t>
      </w:r>
    </w:p>
    <w:p w14:paraId="64362BFF" w14:textId="429903E7" w:rsidR="003F0D1D" w:rsidRDefault="003F0D1D" w:rsidP="00E06189">
      <w:pPr>
        <w:pStyle w:val="Tekstpods"/>
        <w:numPr>
          <w:ilvl w:val="0"/>
          <w:numId w:val="43"/>
        </w:numPr>
      </w:pPr>
      <w:r w:rsidRPr="00D058FC">
        <w:rPr>
          <w:b/>
          <w:bCs/>
        </w:rPr>
        <w:t>Dokumentacja</w:t>
      </w:r>
      <w:r>
        <w:t xml:space="preserve"> – faza zawierająca w sobie tworzenie specyfikacji zewnętrznej i wewnętrznej oraz przygotowywanie diagramów</w:t>
      </w:r>
    </w:p>
    <w:p w14:paraId="5369E3B5" w14:textId="77777777" w:rsidR="007219C0" w:rsidRDefault="007219C0" w:rsidP="005710E6">
      <w:pPr>
        <w:pStyle w:val="Tekstpods"/>
      </w:pPr>
    </w:p>
    <w:p w14:paraId="3F605EF7" w14:textId="71801267" w:rsidR="005710E6" w:rsidRDefault="005710E6">
      <w:pPr>
        <w:overflowPunct/>
        <w:autoSpaceDE/>
        <w:autoSpaceDN/>
        <w:adjustRightInd/>
        <w:textAlignment w:val="auto"/>
        <w:rPr>
          <w:b/>
          <w:kern w:val="28"/>
          <w:sz w:val="29"/>
        </w:rPr>
        <w:sectPr w:rsidR="005710E6" w:rsidSect="00C11B24">
          <w:headerReference w:type="even" r:id="rId14"/>
          <w:headerReference w:type="default" r:id="rId15"/>
          <w:pgSz w:w="11907" w:h="16840" w:code="9"/>
          <w:pgMar w:top="1418" w:right="1418" w:bottom="1418" w:left="1701" w:header="1814" w:footer="1814" w:gutter="0"/>
          <w:cols w:space="708"/>
          <w:docGrid w:linePitch="326"/>
        </w:sectPr>
      </w:pPr>
    </w:p>
    <w:p w14:paraId="3F605EF8" w14:textId="0AD3B856" w:rsidR="00A658EA" w:rsidRPr="00F7139D" w:rsidRDefault="005366D1" w:rsidP="005366D1">
      <w:pPr>
        <w:pStyle w:val="Nagwek1"/>
        <w:numPr>
          <w:ilvl w:val="0"/>
          <w:numId w:val="0"/>
        </w:numPr>
        <w:spacing w:after="720"/>
        <w:ind w:left="360"/>
      </w:pPr>
      <w:bookmarkStart w:id="8" w:name="_Toc74074294"/>
      <w:bookmarkStart w:id="9" w:name="_Toc92213911"/>
      <w:r w:rsidRPr="00F7139D">
        <w:lastRenderedPageBreak/>
        <w:t xml:space="preserve">Rozdział 2 </w:t>
      </w:r>
      <w:r w:rsidRPr="00F7139D">
        <w:br/>
      </w:r>
      <w:r w:rsidRPr="00F7139D">
        <w:br/>
      </w:r>
      <w:r w:rsidR="00A658EA" w:rsidRPr="00F7139D">
        <w:t>Analiza tematu</w:t>
      </w:r>
      <w:bookmarkEnd w:id="8"/>
      <w:bookmarkEnd w:id="9"/>
    </w:p>
    <w:p w14:paraId="10D7EB10" w14:textId="1074D856" w:rsidR="00B1653E" w:rsidRDefault="00B1653E" w:rsidP="00453E6B">
      <w:pPr>
        <w:pStyle w:val="Tekstpods"/>
      </w:pPr>
      <w:r>
        <w:t xml:space="preserve">W rozdziale </w:t>
      </w:r>
      <w:r w:rsidR="00453E6B">
        <w:t xml:space="preserve">przedstawiono szczegółową analizę tematu pracy inżynierskiej, w tym gruntowne omówienie problematyki oraz rozwiązań dostarczanych przez powstały projekt. Zawiera on także opisy istniejących i aktualnie używanych systemów spełniających częściowo lub w podobnym zakresie wymagania postawione sobie przy realizacji projektu. </w:t>
      </w:r>
    </w:p>
    <w:p w14:paraId="29BB746C" w14:textId="109F766D" w:rsidR="00B1653E" w:rsidRDefault="00B1653E" w:rsidP="00B1653E">
      <w:pPr>
        <w:pStyle w:val="Nagwek2"/>
        <w:numPr>
          <w:ilvl w:val="0"/>
          <w:numId w:val="0"/>
        </w:numPr>
        <w:ind w:left="363"/>
      </w:pPr>
      <w:bookmarkStart w:id="10" w:name="_Toc92213912"/>
      <w:r>
        <w:t xml:space="preserve">2.1 </w:t>
      </w:r>
      <w:r w:rsidR="00552D94">
        <w:t>Analiza problemu pracy</w:t>
      </w:r>
      <w:bookmarkEnd w:id="10"/>
    </w:p>
    <w:p w14:paraId="65DC8F88" w14:textId="708576E5" w:rsidR="00AA1AB0" w:rsidRDefault="0044475E" w:rsidP="00AA1AB0">
      <w:pPr>
        <w:pStyle w:val="Tekstpods"/>
      </w:pPr>
      <w:r>
        <w:t>Zdrowy styl życia jest obecnie tematyką bardzo powszechną i interesującą dla duż</w:t>
      </w:r>
      <w:r w:rsidR="00AD11CE">
        <w:t>ej</w:t>
      </w:r>
      <w:r>
        <w:t xml:space="preserve"> ilości konsumentów. Według danych Głównego Urzędu Statystycznego w Polsce w roku 2020 istniało 3900 obiektów służących do poprawi kondycji fizycznej, przez co rozumiane są między innymi </w:t>
      </w:r>
      <w:r w:rsidR="00AD11CE">
        <w:t xml:space="preserve">miejsca oferujące </w:t>
      </w:r>
      <w:r>
        <w:t>zajęcia fitness czy treningi na siłowniach</w:t>
      </w:r>
      <w:r>
        <w:rPr>
          <w:rStyle w:val="Odwoanieprzypisudolnego"/>
        </w:rPr>
        <w:footnoteReference w:id="1"/>
      </w:r>
      <w:r w:rsidR="00052BEB">
        <w:t>.</w:t>
      </w:r>
      <w:r w:rsidR="00AA1AB0">
        <w:t xml:space="preserve"> Na przestrzeni ostatnich 5 lat każdego roku odnotowano wzrost liczby zarejestrowanych i aktywnych podmiotów zajmujących się poprawą kondycji fizycznej. Nawet w roku 2020, w którym większość takich obiektów zamknięta była z powodu obostrzeń, wystąpił niewielki, 2% wzrost.</w:t>
      </w:r>
    </w:p>
    <w:p w14:paraId="64C37B4C" w14:textId="5E19F952" w:rsidR="00052BEB" w:rsidRDefault="00AA1AB0" w:rsidP="00052BEB">
      <w:pPr>
        <w:pStyle w:val="Tekstpods"/>
        <w:keepNext/>
      </w:pPr>
      <w:r>
        <w:rPr>
          <w:noProof/>
        </w:rPr>
        <w:lastRenderedPageBreak/>
        <w:drawing>
          <wp:inline distT="0" distB="0" distL="0" distR="0" wp14:anchorId="257EB614" wp14:editId="34664DA5">
            <wp:extent cx="5580380" cy="2767330"/>
            <wp:effectExtent l="0" t="0" r="127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767330"/>
                    </a:xfrm>
                    <a:prstGeom prst="rect">
                      <a:avLst/>
                    </a:prstGeom>
                  </pic:spPr>
                </pic:pic>
              </a:graphicData>
            </a:graphic>
          </wp:inline>
        </w:drawing>
      </w:r>
    </w:p>
    <w:p w14:paraId="2F5609C8" w14:textId="7B96F361" w:rsidR="00052BEB" w:rsidRDefault="00052BEB" w:rsidP="00052BEB">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1</w:t>
      </w:r>
      <w:r w:rsidR="00692412">
        <w:rPr>
          <w:noProof/>
        </w:rPr>
        <w:fldChar w:fldCharType="end"/>
      </w:r>
      <w:r>
        <w:t xml:space="preserve"> Najpopularniejsze usługi oferowane w obiektach służących poprawie kondycji fizycznej.</w:t>
      </w:r>
    </w:p>
    <w:p w14:paraId="2000BACB" w14:textId="77777777" w:rsidR="00AA1AB0" w:rsidRPr="00AA1AB0" w:rsidRDefault="00AA1AB0" w:rsidP="00AA1AB0"/>
    <w:p w14:paraId="0A03E872" w14:textId="1493EA0B" w:rsidR="00FC1E48" w:rsidRDefault="00AA1AB0" w:rsidP="00FC1E48">
      <w:pPr>
        <w:pStyle w:val="Tekstpods"/>
      </w:pPr>
      <w:r>
        <w:t xml:space="preserve">Na Rysunku 2.1 (Źródło danych Główny Urząd Statystyczny) przedstawione zostały usługi oferowane przez poszczególne obiekty służące poprawie kondycji fizycznej. Jasno wynika z niego fakt, iż największym zapotrzebowaniem </w:t>
      </w:r>
      <w:r w:rsidR="00FC1E48">
        <w:t xml:space="preserve">klientów cieszą się </w:t>
      </w:r>
      <w:r w:rsidR="00502100">
        <w:t>zajęcia</w:t>
      </w:r>
      <w:r w:rsidR="00FC1E48">
        <w:t xml:space="preserve"> fitness jak i tradycyjne treningi na siłowni. Rodzi to naturalne zapotrzebowanie na nowoczesne rozwiązania dostosowane do świadomego użytkownika smartfonów czy samego Internetu.</w:t>
      </w:r>
    </w:p>
    <w:p w14:paraId="6B69DFC8" w14:textId="2FA05AD9" w:rsidR="00FC1E48" w:rsidRDefault="00024A97" w:rsidP="00FC1E48">
      <w:pPr>
        <w:pStyle w:val="Tekstpods"/>
      </w:pPr>
      <w:r>
        <w:t xml:space="preserve">Tak duża ilość obiektów powstających na przestrzeni ostatnich lat powoduje pewien naturalny chaos </w:t>
      </w:r>
      <w:r w:rsidR="00966A5F">
        <w:t xml:space="preserve">w aktualnie używanych przez nie systemach komputerowych </w:t>
      </w:r>
      <w:r w:rsidR="00552D94">
        <w:t>(czy nawet takich nie wykorzystujących żadn</w:t>
      </w:r>
      <w:r w:rsidR="00AC5D94">
        <w:t>ych nowoczesnych rozwiązań</w:t>
      </w:r>
      <w:r w:rsidR="00552D94">
        <w:t xml:space="preserve">). </w:t>
      </w:r>
      <w:r w:rsidR="00966A5F">
        <w:t>Wiele placówek czy sieci posiada swoje własne, często przeznaczone tylko dla pracowników system</w:t>
      </w:r>
      <w:r w:rsidR="00552D94">
        <w:t>y</w:t>
      </w:r>
      <w:r w:rsidR="00966A5F">
        <w:t xml:space="preserve"> służące </w:t>
      </w:r>
      <w:r w:rsidR="00AC5D94">
        <w:t>do</w:t>
      </w:r>
      <w:r w:rsidR="00966A5F">
        <w:t xml:space="preserve"> kontroli karnetów czy regulacji płatności. Niektóre</w:t>
      </w:r>
      <w:r w:rsidR="00552D94">
        <w:t xml:space="preserve"> z nich </w:t>
      </w:r>
      <w:r w:rsidR="00966A5F">
        <w:t xml:space="preserve">korzystają również z mediów społecznościowych jako form kontaktu z klientami, gdzie w postaci </w:t>
      </w:r>
      <w:r w:rsidR="00AC5D94">
        <w:t>infografik</w:t>
      </w:r>
      <w:r w:rsidR="00966A5F">
        <w:t xml:space="preserve"> czy wiadomości przedstawiane są najbliższe grafiki zajęć, kontakt do trenerów osobistych czy</w:t>
      </w:r>
      <w:r w:rsidR="00552D94">
        <w:t xml:space="preserve"> </w:t>
      </w:r>
      <w:r w:rsidR="00966A5F">
        <w:t>ceny karnetów.</w:t>
      </w:r>
    </w:p>
    <w:p w14:paraId="56DABBB4" w14:textId="1276BD5B" w:rsidR="00966A5F" w:rsidRDefault="00966A5F" w:rsidP="00FC1E48">
      <w:pPr>
        <w:pStyle w:val="Tekstpods"/>
      </w:pPr>
      <w:r>
        <w:t xml:space="preserve">Odnalezienie się przez docelowego klienta w takim natłoku form komunikacji i ich niespójności może odrzucać część osób już na samym początku. Właśnie z tych powodów zaprojektowany został system zarządzania siecią siłowni opisany w tej pracy. Jest on odpowiedzią na problemy opisane </w:t>
      </w:r>
      <w:r w:rsidR="00552D94">
        <w:t>wcześniej</w:t>
      </w:r>
      <w:r>
        <w:t xml:space="preserve">, a jednocześnie stworzony z myślą o użytkownikach spędzających dużo czasu z ich mobilnymi urządzeniami elektronicznymi, pozwalający na szybkie i </w:t>
      </w:r>
      <w:r w:rsidR="00552D94">
        <w:t>intuicyjne</w:t>
      </w:r>
      <w:r>
        <w:t xml:space="preserve"> sprawdzanie dostępnych informacji czy zapisywanie się na zajęcia.</w:t>
      </w:r>
    </w:p>
    <w:p w14:paraId="3BF0E791" w14:textId="49C7EF07" w:rsidR="00966A5F" w:rsidRDefault="00966A5F" w:rsidP="00FC1E48">
      <w:pPr>
        <w:pStyle w:val="Tekstpods"/>
      </w:pPr>
      <w:r>
        <w:lastRenderedPageBreak/>
        <w:t xml:space="preserve">Istotnym elementem systemu jest również jego </w:t>
      </w:r>
      <w:r w:rsidR="00552D94">
        <w:t xml:space="preserve">jednoczesne przeznaczenia dla pracowników jak i klientów. Dzięki takiemu rozwiązaniu możliwa jest szybsza wymiana informacji oraz docelowo ograniczenie ilości wymaganych osób zajmujących się systemem poprzez automatyzację wielu procesów. Dodatkowe funkcje umożliwiające śledzenie swoich wizyt na siłowni czy aktywności dodatkowo pomagają klientom w </w:t>
      </w:r>
      <w:r w:rsidR="00F26F26">
        <w:t>obserwowaniu na bieżąco</w:t>
      </w:r>
      <w:r w:rsidR="00552D94">
        <w:t xml:space="preserve"> swoich postępów i docelowo na dłużej zatrzymują ich w powstałym środowisku.</w:t>
      </w:r>
    </w:p>
    <w:p w14:paraId="09C3CABA" w14:textId="377158F9" w:rsidR="00552D94" w:rsidRDefault="00552D94" w:rsidP="00FC1E48">
      <w:pPr>
        <w:pStyle w:val="Tekstpods"/>
      </w:pPr>
      <w:r>
        <w:t xml:space="preserve">Nowoczesna, responsywna aplikacja internetowa jest rozwiązaniem na miarę aktualnych czasów. </w:t>
      </w:r>
      <w:r w:rsidR="00A96E03">
        <w:t>Jej zastosowanie i jednoczesna automatyzacja wielu części sprawia, że jest przystępna zarówno dla użytkowników aktywnie korzystających z samej aplikacji, jak również bardziej konwencjonalnych, preferujących tradycyjny metody kontaktów z wcześniejszych lat. Zastosowanie nowoczesnych technologii i wysoki standard zabezpieczeń gwarantuje bezpieczeństwo, wydajność i trwałość powstałego systemu.</w:t>
      </w:r>
    </w:p>
    <w:p w14:paraId="593421A4" w14:textId="263E0263" w:rsidR="00B1653E" w:rsidRDefault="00B1653E" w:rsidP="00B1653E">
      <w:pPr>
        <w:pStyle w:val="Nagwek2"/>
        <w:numPr>
          <w:ilvl w:val="0"/>
          <w:numId w:val="0"/>
        </w:numPr>
        <w:ind w:left="363"/>
      </w:pPr>
      <w:bookmarkStart w:id="11" w:name="_Toc92213913"/>
      <w:r>
        <w:t>2.</w:t>
      </w:r>
      <w:r w:rsidR="00453E6B">
        <w:t>2</w:t>
      </w:r>
      <w:r>
        <w:t xml:space="preserve"> </w:t>
      </w:r>
      <w:r w:rsidR="00453E6B">
        <w:t>Potrzeby i wymagania</w:t>
      </w:r>
      <w:bookmarkEnd w:id="11"/>
    </w:p>
    <w:p w14:paraId="33EE5B7E" w14:textId="1500A2E9" w:rsidR="00DB0281" w:rsidRDefault="00DB0281" w:rsidP="00DB0281">
      <w:pPr>
        <w:pStyle w:val="Tekstpods"/>
      </w:pPr>
      <w:r>
        <w:t xml:space="preserve">Aby powstały system przyciągnął uwagę </w:t>
      </w:r>
      <w:r w:rsidR="00A96E03">
        <w:t xml:space="preserve">właścicieli </w:t>
      </w:r>
      <w:r>
        <w:t>potencjalnych placówek zaimplementowane muszą być konkretne funkcjonalności spełniające potrzeby zarówno pracowników jak i klientów takich miejsc. Określenie podstawowego zakresu wymagań umożliwiło utworzenie systemu kompletnego, ale również otwartego na dalsze usprawnienia i modyfikacje.</w:t>
      </w:r>
    </w:p>
    <w:p w14:paraId="7F8C4BFF" w14:textId="17561528" w:rsidR="00DB0281" w:rsidRDefault="00DB0281" w:rsidP="00DB0281">
      <w:pPr>
        <w:pStyle w:val="Tekstpods"/>
      </w:pPr>
      <w:r>
        <w:t>Podstawowym problemem było określenie najważniejszych części systemu z perspektywy użytkownika docelowego. Jeżeli spełnione zostaną jego potrzeby, będzie on chciał wracać i nadal korzystać w powstałej aplikacji. W przeciwnym wypadku nawet najbardziej wyrafinowane funkcjonalności dostępne dla pracowników nie przyciągną uwagi klienta odstraszonego topornością systemu, szczególnie przy tak wysokiej ilości konkurencji.</w:t>
      </w:r>
    </w:p>
    <w:p w14:paraId="0EA0BBBE" w14:textId="09EC167E" w:rsidR="00B42DFD" w:rsidRDefault="00DB0281" w:rsidP="00B42DFD">
      <w:pPr>
        <w:pStyle w:val="Tekstpods"/>
      </w:pPr>
      <w:r>
        <w:t xml:space="preserve">Określone zostały zatem 3 najważniejsze czynniki </w:t>
      </w:r>
      <w:r w:rsidR="00B42DFD">
        <w:t>przyciągające uwagę klientów:</w:t>
      </w:r>
    </w:p>
    <w:p w14:paraId="1ED50C79" w14:textId="00AAED40" w:rsidR="00B42DFD" w:rsidRDefault="00B42DFD" w:rsidP="00E06189">
      <w:pPr>
        <w:pStyle w:val="Tekstpods"/>
        <w:numPr>
          <w:ilvl w:val="0"/>
          <w:numId w:val="36"/>
        </w:numPr>
      </w:pPr>
      <w:r>
        <w:t>Wyposażenie</w:t>
      </w:r>
    </w:p>
    <w:p w14:paraId="101842C0" w14:textId="58463870" w:rsidR="00B42DFD" w:rsidRDefault="00B42DFD" w:rsidP="00E06189">
      <w:pPr>
        <w:pStyle w:val="Tekstpods"/>
        <w:numPr>
          <w:ilvl w:val="0"/>
          <w:numId w:val="36"/>
        </w:numPr>
      </w:pPr>
      <w:r>
        <w:t>Zajęcia</w:t>
      </w:r>
    </w:p>
    <w:p w14:paraId="18EFFD00" w14:textId="6B10177D" w:rsidR="00B42DFD" w:rsidRDefault="00B42DFD" w:rsidP="00E06189">
      <w:pPr>
        <w:pStyle w:val="Tekstpods"/>
        <w:numPr>
          <w:ilvl w:val="0"/>
          <w:numId w:val="36"/>
        </w:numPr>
      </w:pPr>
      <w:r>
        <w:t>Kadra</w:t>
      </w:r>
    </w:p>
    <w:p w14:paraId="6362006F" w14:textId="01F313D6" w:rsidR="00B42DFD" w:rsidRDefault="00B42DFD" w:rsidP="00B42DFD">
      <w:pPr>
        <w:pStyle w:val="Tekstpods"/>
      </w:pPr>
      <w:r>
        <w:t xml:space="preserve">Pierwszym, podstawową możliwością systemu musi być jasne i czytelne przedstawienie dostępnych obiektów, wraz z ich położeniem, inwentarzem czy dostępnymi zajęciami. Istotną funkcjonalnością byłoby również sprawdzanie aktualnego obłożenia każdej z </w:t>
      </w:r>
      <w:r>
        <w:lastRenderedPageBreak/>
        <w:t xml:space="preserve">placówek, tak by móc zaplanować o której godzinie wyjście na trening nie spowoduje konieczności unikania zatłoczonych miejsc siłowni. Aktualnie niewielka liczba systemów oferuje taka możliwość, użytkownik więc musi posiłkować się intuicją czy na przykład danymi oferowanymi przez wyszukiwarkę Google, która informuje nas o średnim ruchu w danych godzinach. Implementacja takich udogodnień do samego systemu powoduje zwiększenie </w:t>
      </w:r>
      <w:r w:rsidR="000D667D">
        <w:t>jego atrakcyjności dla użytkownika</w:t>
      </w:r>
      <w:r>
        <w:t>.</w:t>
      </w:r>
    </w:p>
    <w:p w14:paraId="2C16671E" w14:textId="15D6BD55" w:rsidR="00B42DFD" w:rsidRDefault="00B42DFD" w:rsidP="00B42DFD">
      <w:pPr>
        <w:pStyle w:val="Tekstpods"/>
      </w:pPr>
      <w:r>
        <w:t xml:space="preserve">Każdy dostępny obiekt powinien zawierać także kompletny spis dostępnego wyposażenia. Większość siłowni zawiera dziesiątki czy nawet setki różnych rodzajów maszyn, bieżni, </w:t>
      </w:r>
      <w:r w:rsidR="00070B15">
        <w:t>sztang czy hantli. Decyzja o wyborze placówki na którą klient będzie chciał uczęszczać będzie również dostępnością sprzętu który jest mu potrzebny w realizacji określonych celów treningowych. Jeżeli użytkownik nie otrzyma w żaden sposób informacji o dostępnym wyposażeniu może odczuć rozczarowanie po pierwszej wizycie, która bardzo często poprzedzona jest już zakupem karnetu czy opłaceniem opłaty wstępnej.</w:t>
      </w:r>
    </w:p>
    <w:p w14:paraId="6A2A1DB3" w14:textId="4D794802" w:rsidR="00070B15" w:rsidRDefault="00070B15" w:rsidP="00B42DFD">
      <w:pPr>
        <w:pStyle w:val="Tekstpods"/>
      </w:pPr>
      <w:r>
        <w:t>Kolejnym istotnym punktem jest wygodny w użyciu i przeglądaniu widok grafiku zajęć. Robienie zdjęć wywieszonym tabelkom czy przepisywanie danych z wpisu na mediach społecznościowych jest zajęciem czasochłonnym i niewygodnym. Samo zapisywanie się na zajęcia często musi być poprzedzone konsultacją z pracownikiem bądź trenerem, czy znajdzie się na nich miejsce i odpowiedni sprzęt. Łatwo dostępny grafik na stronie internetowej, z możliwością przeglądania i zapisania się na konkretne zajęcia ułatwia użytkownikowi znalezienie odpowiedniej dla niego aktywności bez konieczności udziału osób trzecich.</w:t>
      </w:r>
    </w:p>
    <w:p w14:paraId="40CC40A1" w14:textId="5B989C70" w:rsidR="00616AE3" w:rsidRDefault="00616AE3" w:rsidP="00B42DFD">
      <w:pPr>
        <w:pStyle w:val="Tekstpods"/>
      </w:pPr>
      <w:r>
        <w:t xml:space="preserve">Ostatnim </w:t>
      </w:r>
      <w:r w:rsidR="00BA57F1">
        <w:t>istotnym</w:t>
      </w:r>
      <w:r>
        <w:t xml:space="preserve"> elementem powstającego systemu byłaby kadra dostępna w placówkach, czyli trenerzy prowadzący same zajęcia. Możliwość wcześniejszego sprawdzenia prowadzących aktywności, przejrzenie ich poprzednich treningów czy nawet wyszukanie o nich dodatkowych informacji ułatwia podjęcie decyzji o wyborze odpowiedniego miejsca ćwiczeń.</w:t>
      </w:r>
    </w:p>
    <w:p w14:paraId="0B9E2907" w14:textId="2759BE8C" w:rsidR="00616AE3" w:rsidRDefault="00616AE3" w:rsidP="00B42DFD">
      <w:pPr>
        <w:pStyle w:val="Tekstpods"/>
      </w:pPr>
      <w:r>
        <w:t>Dodatkowymi ważnymi funkcjonalnościami byłyby również:</w:t>
      </w:r>
    </w:p>
    <w:p w14:paraId="38EFCBF0" w14:textId="5AF682CA" w:rsidR="00616AE3" w:rsidRDefault="00616AE3" w:rsidP="00E06189">
      <w:pPr>
        <w:pStyle w:val="Tekstpods"/>
        <w:numPr>
          <w:ilvl w:val="0"/>
          <w:numId w:val="37"/>
        </w:numPr>
      </w:pPr>
      <w:r>
        <w:t>Obsługa karnetów</w:t>
      </w:r>
    </w:p>
    <w:p w14:paraId="3E0459F9" w14:textId="1139524C" w:rsidR="00616AE3" w:rsidRDefault="00616AE3" w:rsidP="00E06189">
      <w:pPr>
        <w:pStyle w:val="Tekstpods"/>
        <w:numPr>
          <w:ilvl w:val="0"/>
          <w:numId w:val="37"/>
        </w:numPr>
      </w:pPr>
      <w:r>
        <w:t>Obecności na zajęciach i aktywnościach</w:t>
      </w:r>
    </w:p>
    <w:p w14:paraId="5F16F23E" w14:textId="6A0259C3" w:rsidR="00616AE3" w:rsidRDefault="00616AE3" w:rsidP="00616AE3">
      <w:pPr>
        <w:pStyle w:val="Tekstpods"/>
      </w:pPr>
      <w:r>
        <w:t>Użytkownik po rejestracji na stronie internetowej może dowolnie przeglądać cały system, sprawdzać dostępne w placówkach wyposażenie czy zajęcia. Kiedy dochodzi jednak do momentu wyrażanie chęci uczestnictwa w wybranych zajęciach czy zwykłym treningu na siłowni, wymagane jest zakupienie karnetu. Zakup karnetu obywać się musi poprzez profil użytkownika, tak by było to możliwie jak najszybsze i najprostsze w realizacji.</w:t>
      </w:r>
    </w:p>
    <w:p w14:paraId="773A6E92" w14:textId="0577CA82" w:rsidR="00A20EBC" w:rsidRDefault="00A20EBC" w:rsidP="00616AE3">
      <w:pPr>
        <w:pStyle w:val="Tekstpods"/>
      </w:pPr>
      <w:r>
        <w:lastRenderedPageBreak/>
        <w:t>W samym profilu użytkownik powinien móc przeglądać również zajęcia na których uczestniczył czy same wizyty na siłowni, wraz z ich czasem trwania. Dostarcza to nie tylko cennych informacji dla klientów o ilości czy ich konsekwencji, ale również dostarcza pozytywnych wrażeń po dłuższych okresach regularnej aktywności fizycznej. Spełniony klient będzie chciał wracać na kolejne treningi, co docelowo doprowadzi do przedłużania karnetu i dalszego korzystanie z wybranej siłowni i systemu.</w:t>
      </w:r>
    </w:p>
    <w:p w14:paraId="3C605F1C" w14:textId="6F4223EB" w:rsidR="00A20EBC" w:rsidRPr="00DB0281" w:rsidRDefault="00A20EBC" w:rsidP="00A20EBC">
      <w:pPr>
        <w:pStyle w:val="Tekstpods"/>
      </w:pPr>
      <w:r>
        <w:t>Wszystkie opisane powyżej funkcjonalności stworzone zostały z myślą o użytkowniku docelowym, czyli osobie korzystając z usług siłowni. Drugą stroną aplikacji są jednak pracownicy siłowni, obsługujący cały system. Ich zadaniem będzie inwentaryzacja siłowni, aktualizowanie grafików czy potwierdzanie obecności użytkowników na zajęciach. Dzięki korzystaniu z tego samego systemu co klienci będą oni w stanie lepiej zrozumieć ich potrzeby oraz rozwiązywać i wyłapywać powstałe problemy. Część pracownicza aplikacji również musi zachowywać w pełni profesjonalne standardy wykonania, tak by zarządzanie systemem było proste i przystępne. W tym celu powstaną specjalne formularze umożliwiające dodawanie wyposażenia, aktywności czy całych obiektów siłowni, będące jednocześnie odporne na błędy i możliwe nadużycia.</w:t>
      </w:r>
    </w:p>
    <w:p w14:paraId="2F0B300E" w14:textId="432958AF" w:rsidR="00B1653E" w:rsidRDefault="00B1653E" w:rsidP="00453E6B">
      <w:pPr>
        <w:pStyle w:val="Nagwek2"/>
        <w:numPr>
          <w:ilvl w:val="0"/>
          <w:numId w:val="0"/>
        </w:numPr>
        <w:ind w:left="828" w:hanging="465"/>
      </w:pPr>
      <w:bookmarkStart w:id="12" w:name="_Toc92213914"/>
      <w:r>
        <w:t>2.</w:t>
      </w:r>
      <w:r w:rsidR="00453E6B">
        <w:t>3</w:t>
      </w:r>
      <w:r>
        <w:t xml:space="preserve"> Opis istniejących rozwiązań</w:t>
      </w:r>
      <w:bookmarkEnd w:id="12"/>
    </w:p>
    <w:p w14:paraId="243C0C2A" w14:textId="31A93719" w:rsidR="007E2D26" w:rsidRDefault="00D23D79" w:rsidP="007E2D26">
      <w:pPr>
        <w:pStyle w:val="Tekstpods"/>
      </w:pPr>
      <w:r>
        <w:t>Oczywistym wnioskiem wynikającym z przytoczonej wcześniej liczby istniejących już teraz placówek jest to, że systemu do zarządzania siłowniami istnieją i są aktualnie używane. W kolejnej części pracy przedstawione zostaną niektóre rozwiązania stosowane obecnie przez siłownie w celu zarządzania nimi czy komunikacji z samym klientem.</w:t>
      </w:r>
    </w:p>
    <w:p w14:paraId="1DC96442" w14:textId="77777777" w:rsidR="00C35BA9" w:rsidRDefault="00C35BA9" w:rsidP="00C35BA9">
      <w:pPr>
        <w:pStyle w:val="Tekstpods"/>
        <w:keepNext/>
      </w:pPr>
      <w:r>
        <w:rPr>
          <w:noProof/>
        </w:rPr>
        <w:lastRenderedPageBreak/>
        <w:drawing>
          <wp:inline distT="0" distB="0" distL="0" distR="0" wp14:anchorId="7AA7B6FA" wp14:editId="515EBFDB">
            <wp:extent cx="5580380" cy="2551430"/>
            <wp:effectExtent l="0" t="0" r="1270" b="127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551430"/>
                    </a:xfrm>
                    <a:prstGeom prst="rect">
                      <a:avLst/>
                    </a:prstGeom>
                  </pic:spPr>
                </pic:pic>
              </a:graphicData>
            </a:graphic>
          </wp:inline>
        </w:drawing>
      </w:r>
    </w:p>
    <w:p w14:paraId="43B380E4" w14:textId="2BEB57C9" w:rsidR="00D23D79" w:rsidRDefault="00C35BA9" w:rsidP="00C35BA9">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2</w:t>
      </w:r>
      <w:r w:rsidR="00692412">
        <w:rPr>
          <w:noProof/>
        </w:rPr>
        <w:fldChar w:fldCharType="end"/>
      </w:r>
      <w:r>
        <w:t xml:space="preserve"> Widok grafiku aplikacji </w:t>
      </w:r>
      <w:proofErr w:type="spellStart"/>
      <w:r>
        <w:t>GymCity</w:t>
      </w:r>
      <w:proofErr w:type="spellEnd"/>
    </w:p>
    <w:p w14:paraId="61DE75A8" w14:textId="36F1721E" w:rsidR="00D23D79" w:rsidRDefault="00D23D79" w:rsidP="007E2D26">
      <w:pPr>
        <w:pStyle w:val="Tekstpods"/>
      </w:pPr>
    </w:p>
    <w:p w14:paraId="67B3C5E2" w14:textId="2B70AC9D" w:rsidR="00C35BA9" w:rsidRDefault="00C35BA9" w:rsidP="007E2D26">
      <w:pPr>
        <w:pStyle w:val="Tekstpods"/>
      </w:pPr>
      <w:r>
        <w:t xml:space="preserve">Na Rysunku 2.2 przedstawiony został ekran widoku grafiku zajęć w aplikacji </w:t>
      </w:r>
      <w:proofErr w:type="spellStart"/>
      <w:r>
        <w:t>GymCity</w:t>
      </w:r>
      <w:proofErr w:type="spellEnd"/>
      <w:r>
        <w:t>. Istnieje tutaj również możliwość zmiany wybranego klubu dla którego sprawdzamy zajęcia czy filtrowanie po wybranych polach. Dodatkowymi zakładkami dostępnymi dla użytkownika są tutaj</w:t>
      </w:r>
    </w:p>
    <w:p w14:paraId="1C9ABB16" w14:textId="2D0B26CD" w:rsidR="00C35BA9" w:rsidRDefault="00C35BA9" w:rsidP="00E06189">
      <w:pPr>
        <w:pStyle w:val="Tekstpods"/>
        <w:numPr>
          <w:ilvl w:val="0"/>
          <w:numId w:val="38"/>
        </w:numPr>
      </w:pPr>
      <w:r>
        <w:t>Sklep</w:t>
      </w:r>
      <w:r w:rsidR="00A60F2E">
        <w:t xml:space="preserve"> -</w:t>
      </w:r>
      <w:r>
        <w:t xml:space="preserve"> zawierając</w:t>
      </w:r>
      <w:r w:rsidR="00A9469C">
        <w:t>e</w:t>
      </w:r>
      <w:r>
        <w:t xml:space="preserve"> produkty takie jak koszulki czy suplementy</w:t>
      </w:r>
    </w:p>
    <w:p w14:paraId="7BAC5579" w14:textId="61D28C7A" w:rsidR="00C35BA9" w:rsidRDefault="00C35BA9" w:rsidP="00E06189">
      <w:pPr>
        <w:pStyle w:val="Tekstpods"/>
        <w:numPr>
          <w:ilvl w:val="0"/>
          <w:numId w:val="38"/>
        </w:numPr>
      </w:pPr>
      <w:r>
        <w:t>Moje Rezerwacje</w:t>
      </w:r>
      <w:r w:rsidR="00A60F2E">
        <w:t xml:space="preserve"> - </w:t>
      </w:r>
      <w:r>
        <w:t>zawierając</w:t>
      </w:r>
      <w:r w:rsidR="00A9469C">
        <w:t>e</w:t>
      </w:r>
      <w:r>
        <w:t xml:space="preserve"> zajęcia na które zapisaliśmy się</w:t>
      </w:r>
    </w:p>
    <w:p w14:paraId="0B863E9D" w14:textId="0B84CC89" w:rsidR="00C35BA9" w:rsidRDefault="00C35BA9" w:rsidP="00E06189">
      <w:pPr>
        <w:pStyle w:val="Tekstpods"/>
        <w:numPr>
          <w:ilvl w:val="0"/>
          <w:numId w:val="38"/>
        </w:numPr>
      </w:pPr>
      <w:r>
        <w:t>Profil</w:t>
      </w:r>
      <w:r w:rsidR="00A9469C">
        <w:t xml:space="preserve"> - </w:t>
      </w:r>
      <w:r>
        <w:t>informacje o danych osobowych czy karnecie i płatnościach</w:t>
      </w:r>
    </w:p>
    <w:p w14:paraId="3E5409AA" w14:textId="00A767BC" w:rsidR="00C35BA9" w:rsidRDefault="00C35BA9" w:rsidP="00C35BA9">
      <w:pPr>
        <w:pStyle w:val="Tekstpods"/>
      </w:pPr>
      <w:r>
        <w:t xml:space="preserve">System </w:t>
      </w:r>
      <w:proofErr w:type="spellStart"/>
      <w:r>
        <w:t>GymCity</w:t>
      </w:r>
      <w:proofErr w:type="spellEnd"/>
      <w:r>
        <w:t xml:space="preserve"> dostępny jest aktualnie w 3 placówkach tej siłowni, obecnych w Bełchatowie, Rybniku i Wodzisławiu Śląskim. Styl aplikacji jest minimalistyczny i zawierający wszystkie potrzebne informacje</w:t>
      </w:r>
      <w:r w:rsidR="006D4B7A">
        <w:t>, istotną zaletą tego systemu jest również jego nieustanny rozwój. Kilka miesięcy temu widok grafiku był nieinteraktywną tabelą, aktualnie natomiast umożliwia zapisanie się na zajęcia czy informacje o ilości wolnych miejsc. Jako minusy czy raczej brakujące elementy tego rozwiązania można wymienić</w:t>
      </w:r>
    </w:p>
    <w:p w14:paraId="6702FDD1" w14:textId="24B7D644" w:rsidR="006D4B7A" w:rsidRDefault="006D4B7A" w:rsidP="00E06189">
      <w:pPr>
        <w:pStyle w:val="Tekstpods"/>
        <w:numPr>
          <w:ilvl w:val="0"/>
          <w:numId w:val="39"/>
        </w:numPr>
      </w:pPr>
      <w:r>
        <w:t>Brak informacji o zajęciach i wizytach na siłowni które wydarzyły się w przeszłości</w:t>
      </w:r>
    </w:p>
    <w:p w14:paraId="3BA3BAC2" w14:textId="5A7514B3" w:rsidR="006D4B7A" w:rsidRDefault="006D4B7A" w:rsidP="00E06189">
      <w:pPr>
        <w:pStyle w:val="Tekstpods"/>
        <w:numPr>
          <w:ilvl w:val="0"/>
          <w:numId w:val="39"/>
        </w:numPr>
      </w:pPr>
      <w:r>
        <w:t>Brak informacji o wyposażeniu konkretnych placówek</w:t>
      </w:r>
    </w:p>
    <w:p w14:paraId="58A7F4C3" w14:textId="7418D4B0" w:rsidR="006D4B7A" w:rsidRDefault="006D4B7A" w:rsidP="006D4B7A">
      <w:pPr>
        <w:pStyle w:val="Tekstpods"/>
      </w:pPr>
      <w:r>
        <w:t xml:space="preserve">Dostęp do systemu </w:t>
      </w:r>
      <w:proofErr w:type="spellStart"/>
      <w:r>
        <w:t>GymCity</w:t>
      </w:r>
      <w:proofErr w:type="spellEnd"/>
      <w:r>
        <w:t xml:space="preserve"> jest również ograniczony poprzez konieczność założenia konta w placówce a następnie uiszczenia opłaty wstępnej przed rozpoczęciem korzystanie z serwisu. Widok grafiku zajęć posłużył za podwaliny systemu zaimplementowanego w docelowym projekcie.</w:t>
      </w:r>
    </w:p>
    <w:p w14:paraId="77A45FA4" w14:textId="178214B1" w:rsidR="00A572A5" w:rsidRDefault="00A572A5" w:rsidP="006D4B7A">
      <w:pPr>
        <w:pStyle w:val="Tekstpods"/>
      </w:pPr>
      <w:r>
        <w:lastRenderedPageBreak/>
        <w:t>Jak wspomniano już wcześniej niektóre kluby poza autorskimi aplikacjami i stronami internetowymi korzystają również z innych form kontaktu. Jedną z takich sieci siłowni jest Top Fitness.</w:t>
      </w:r>
    </w:p>
    <w:p w14:paraId="5F33CDA1" w14:textId="70B84D7D" w:rsidR="00D1660A" w:rsidRDefault="00D1660A" w:rsidP="00D1660A">
      <w:pPr>
        <w:pStyle w:val="Tekstpods"/>
        <w:keepNext/>
      </w:pPr>
      <w:r>
        <w:rPr>
          <w:noProof/>
        </w:rPr>
        <w:drawing>
          <wp:inline distT="0" distB="0" distL="0" distR="0" wp14:anchorId="69819B6F" wp14:editId="0AF84A97">
            <wp:extent cx="5580380" cy="6235065"/>
            <wp:effectExtent l="0" t="0" r="1270" b="0"/>
            <wp:docPr id="37" name="Obraz 37" descr="Obraz zawierający tekst, osoba,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 osoba, wewnątrz&#10;&#10;Opis wygenerowany automatycznie"/>
                    <pic:cNvPicPr/>
                  </pic:nvPicPr>
                  <pic:blipFill>
                    <a:blip r:embed="rId18"/>
                    <a:stretch>
                      <a:fillRect/>
                    </a:stretch>
                  </pic:blipFill>
                  <pic:spPr>
                    <a:xfrm>
                      <a:off x="0" y="0"/>
                      <a:ext cx="5580380" cy="6235065"/>
                    </a:xfrm>
                    <a:prstGeom prst="rect">
                      <a:avLst/>
                    </a:prstGeom>
                  </pic:spPr>
                </pic:pic>
              </a:graphicData>
            </a:graphic>
          </wp:inline>
        </w:drawing>
      </w:r>
    </w:p>
    <w:p w14:paraId="60D4E797" w14:textId="1229B57B" w:rsidR="006D4B7A" w:rsidRDefault="00D1660A" w:rsidP="00D1660A">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3</w:t>
      </w:r>
      <w:r w:rsidR="00692412">
        <w:rPr>
          <w:noProof/>
        </w:rPr>
        <w:fldChar w:fldCharType="end"/>
      </w:r>
      <w:r>
        <w:t xml:space="preserve"> Wpis informujący o zajęciach w klubie Top Fitness, Facebook</w:t>
      </w:r>
    </w:p>
    <w:p w14:paraId="3192A308" w14:textId="77777777" w:rsidR="00D1660A" w:rsidRPr="00D1660A" w:rsidRDefault="00D1660A" w:rsidP="00D1660A"/>
    <w:p w14:paraId="1C95F38C" w14:textId="67BA9731" w:rsidR="006D4B7A" w:rsidRDefault="006D4B7A" w:rsidP="006D4B7A">
      <w:pPr>
        <w:pStyle w:val="Tekstpods"/>
      </w:pPr>
    </w:p>
    <w:p w14:paraId="2F9504E5" w14:textId="77777777" w:rsidR="00D1660A" w:rsidRDefault="00D1660A" w:rsidP="00D1660A">
      <w:pPr>
        <w:pStyle w:val="Tekstpods"/>
        <w:keepNext/>
      </w:pPr>
      <w:r>
        <w:rPr>
          <w:noProof/>
        </w:rPr>
        <w:lastRenderedPageBreak/>
        <w:drawing>
          <wp:inline distT="0" distB="0" distL="0" distR="0" wp14:anchorId="12CEF418" wp14:editId="149A384E">
            <wp:extent cx="5580380" cy="4587875"/>
            <wp:effectExtent l="0" t="0" r="1270" b="3175"/>
            <wp:docPr id="38" name="Obraz 38" descr="Obraz zawierający tekst, monitor, sprzęt elektroniczny, wyświetl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 monitor, sprzęt elektroniczny, wyświetlanie&#10;&#10;Opis wygenerowany automatycznie"/>
                    <pic:cNvPicPr/>
                  </pic:nvPicPr>
                  <pic:blipFill>
                    <a:blip r:embed="rId19"/>
                    <a:stretch>
                      <a:fillRect/>
                    </a:stretch>
                  </pic:blipFill>
                  <pic:spPr>
                    <a:xfrm>
                      <a:off x="0" y="0"/>
                      <a:ext cx="5580380" cy="4587875"/>
                    </a:xfrm>
                    <a:prstGeom prst="rect">
                      <a:avLst/>
                    </a:prstGeom>
                  </pic:spPr>
                </pic:pic>
              </a:graphicData>
            </a:graphic>
          </wp:inline>
        </w:drawing>
      </w:r>
    </w:p>
    <w:p w14:paraId="57BEA3C1" w14:textId="75B636F4" w:rsidR="00D1660A" w:rsidRDefault="00D1660A" w:rsidP="00D1660A">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4</w:t>
      </w:r>
      <w:r w:rsidR="00692412">
        <w:rPr>
          <w:noProof/>
        </w:rPr>
        <w:fldChar w:fldCharType="end"/>
      </w:r>
      <w:r>
        <w:t xml:space="preserve"> Wpis informujący o odwołanych zajęciach, Facebook</w:t>
      </w:r>
    </w:p>
    <w:p w14:paraId="37DB99E6" w14:textId="12F34136" w:rsidR="006D4B7A" w:rsidRDefault="006D4B7A" w:rsidP="006D4B7A">
      <w:pPr>
        <w:pStyle w:val="Tekstpods"/>
      </w:pPr>
    </w:p>
    <w:p w14:paraId="19197D9A" w14:textId="7FB749E9" w:rsidR="00D1660A" w:rsidRDefault="00D1660A" w:rsidP="006D4B7A">
      <w:pPr>
        <w:pStyle w:val="Tekstpods"/>
      </w:pPr>
      <w:r>
        <w:t xml:space="preserve">Rysunki 2.3 oraz 2.4 przedstawiają sposób informowania o zajęciach czy ogólnych informacji o siłowni poprzez udział mediów społecznościowych, w tym wypadku serwisu Facebook. Informacje przedstawiane w taki sposób trafiają do ograniczonej liczby odbiorców, wymagają bowiem sprawdzania kilku miejsc jednocześnie aby zdobyć je wszystkie. Klub Top Fitness przedstawiony na powyższych </w:t>
      </w:r>
      <w:r w:rsidR="003C722E">
        <w:t>rysunkach</w:t>
      </w:r>
      <w:r>
        <w:t xml:space="preserve"> posiada również </w:t>
      </w:r>
      <w:r w:rsidR="003C722E">
        <w:t>rozbudowaną</w:t>
      </w:r>
      <w:r>
        <w:t xml:space="preserve"> stronę internetową z </w:t>
      </w:r>
      <w:r w:rsidR="003C722E">
        <w:t>strefą klienta, grafikiem czy możliwością zakupu karnetu przez Internet.</w:t>
      </w:r>
    </w:p>
    <w:p w14:paraId="02B9312A" w14:textId="38B411D5" w:rsidR="003C722E" w:rsidRDefault="003C722E" w:rsidP="003C722E">
      <w:pPr>
        <w:pStyle w:val="Tekstpods"/>
        <w:keepNext/>
      </w:pPr>
      <w:r>
        <w:rPr>
          <w:noProof/>
        </w:rPr>
        <w:lastRenderedPageBreak/>
        <w:drawing>
          <wp:inline distT="0" distB="0" distL="0" distR="0" wp14:anchorId="6F1CFC8E" wp14:editId="5ABBC507">
            <wp:extent cx="5580380" cy="3740150"/>
            <wp:effectExtent l="0" t="0" r="1270" b="0"/>
            <wp:docPr id="40" name="Obraz 40"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 zrzut ekranu, wewnątrz&#10;&#10;Opis wygenerowany automatycznie"/>
                    <pic:cNvPicPr/>
                  </pic:nvPicPr>
                  <pic:blipFill>
                    <a:blip r:embed="rId20"/>
                    <a:stretch>
                      <a:fillRect/>
                    </a:stretch>
                  </pic:blipFill>
                  <pic:spPr>
                    <a:xfrm>
                      <a:off x="0" y="0"/>
                      <a:ext cx="5580380" cy="3740150"/>
                    </a:xfrm>
                    <a:prstGeom prst="rect">
                      <a:avLst/>
                    </a:prstGeom>
                  </pic:spPr>
                </pic:pic>
              </a:graphicData>
            </a:graphic>
          </wp:inline>
        </w:drawing>
      </w:r>
    </w:p>
    <w:p w14:paraId="6EC081B6" w14:textId="39FA3204" w:rsidR="003C722E" w:rsidRDefault="003C722E" w:rsidP="003C722E">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5</w:t>
      </w:r>
      <w:r w:rsidR="00692412">
        <w:rPr>
          <w:noProof/>
        </w:rPr>
        <w:fldChar w:fldCharType="end"/>
      </w:r>
      <w:r>
        <w:t xml:space="preserve"> Strona Top Fitness, ekran zakupu karnetu</w:t>
      </w:r>
    </w:p>
    <w:p w14:paraId="51D42275" w14:textId="77777777" w:rsidR="003C722E" w:rsidRPr="003C722E" w:rsidRDefault="003C722E" w:rsidP="003C722E"/>
    <w:p w14:paraId="2AAE2F19" w14:textId="0115CB75" w:rsidR="003C722E" w:rsidRDefault="003C722E" w:rsidP="006D4B7A">
      <w:pPr>
        <w:pStyle w:val="Tekstpods"/>
      </w:pPr>
      <w:r>
        <w:t>Formularz zakupu karnetu dostępny jest dla wszystkich nowych klientów siłowni. Istnieją możliwości wyboru czasu startu czy różne typy karnetów (czasowe, na ilość wejść, otwarte). Ekran grafiku jest przejrzysty i zawiera możliwość zapisania się na konkretne zajęcia, nie udostępnia jednak informacji o ilości uczestników</w:t>
      </w:r>
      <w:r w:rsidR="003950B2">
        <w:t>. Sama strona wielokrotnie wymagała również długich czasów ładowania, co znacząco wpływa na komfort użytkowania i obsługi.</w:t>
      </w:r>
      <w:r w:rsidR="00925C63">
        <w:t xml:space="preserve"> Same ekrany dostępne dla klienta często zawierały przytłaczającą ilość informacji i utrudniały tym samym nawigację po systemie.</w:t>
      </w:r>
    </w:p>
    <w:p w14:paraId="7E7583F5" w14:textId="73AB1B34" w:rsidR="00925C63" w:rsidRDefault="00925C63" w:rsidP="006D4B7A">
      <w:pPr>
        <w:pStyle w:val="Tekstpods"/>
      </w:pPr>
      <w:r>
        <w:t>Jako najmniejsza z omawianych tutaj sieci siłowni Top Fitness mimo niewielkich zasięgów posiada kompleksową i podobną do konkurencji stronę internetową. Przy dalszym rozwoju aplikacji mogłaby się stać kompletną i spełniającą wszystkie potrzeby użytkowników.</w:t>
      </w:r>
    </w:p>
    <w:p w14:paraId="7C93013B" w14:textId="77777777" w:rsidR="003950B2" w:rsidRDefault="003950B2" w:rsidP="003950B2">
      <w:pPr>
        <w:pStyle w:val="Tekstpods"/>
        <w:keepNext/>
      </w:pPr>
      <w:r>
        <w:rPr>
          <w:noProof/>
        </w:rPr>
        <w:lastRenderedPageBreak/>
        <w:drawing>
          <wp:inline distT="0" distB="0" distL="0" distR="0" wp14:anchorId="0726CCC8" wp14:editId="6F1A22EC">
            <wp:extent cx="5580380" cy="3676015"/>
            <wp:effectExtent l="0" t="0" r="1270" b="635"/>
            <wp:docPr id="42" name="Obraz 42"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 zrzut ekranu, ekran&#10;&#10;Opis wygenerowany automatycznie"/>
                    <pic:cNvPicPr/>
                  </pic:nvPicPr>
                  <pic:blipFill>
                    <a:blip r:embed="rId21"/>
                    <a:stretch>
                      <a:fillRect/>
                    </a:stretch>
                  </pic:blipFill>
                  <pic:spPr>
                    <a:xfrm>
                      <a:off x="0" y="0"/>
                      <a:ext cx="5580380" cy="3676015"/>
                    </a:xfrm>
                    <a:prstGeom prst="rect">
                      <a:avLst/>
                    </a:prstGeom>
                  </pic:spPr>
                </pic:pic>
              </a:graphicData>
            </a:graphic>
          </wp:inline>
        </w:drawing>
      </w:r>
    </w:p>
    <w:p w14:paraId="3847EF86" w14:textId="7714C75C" w:rsidR="003950B2" w:rsidRDefault="003950B2" w:rsidP="003950B2">
      <w:pPr>
        <w:pStyle w:val="Legenda"/>
        <w:jc w:val="both"/>
      </w:pPr>
      <w:r>
        <w:t>Rysunek 2</w:t>
      </w:r>
      <w:r w:rsidR="00321541">
        <w:t>.</w:t>
      </w:r>
      <w:r w:rsidR="00692412">
        <w:fldChar w:fldCharType="begin"/>
      </w:r>
      <w:r w:rsidR="00692412">
        <w:instrText xml:space="preserve"> SEQ Rysunek \* ARABIC \s 1 </w:instrText>
      </w:r>
      <w:r w:rsidR="00692412">
        <w:fldChar w:fldCharType="separate"/>
      </w:r>
      <w:r w:rsidR="00321541">
        <w:rPr>
          <w:noProof/>
        </w:rPr>
        <w:t>6</w:t>
      </w:r>
      <w:r w:rsidR="00692412">
        <w:rPr>
          <w:noProof/>
        </w:rPr>
        <w:fldChar w:fldCharType="end"/>
      </w:r>
      <w:r>
        <w:t xml:space="preserve"> Strona startowa, Smart </w:t>
      </w:r>
      <w:proofErr w:type="spellStart"/>
      <w:r>
        <w:t>Gym</w:t>
      </w:r>
      <w:proofErr w:type="spellEnd"/>
    </w:p>
    <w:p w14:paraId="22FDE456" w14:textId="77777777" w:rsidR="003950B2" w:rsidRPr="003950B2" w:rsidRDefault="003950B2" w:rsidP="003950B2"/>
    <w:p w14:paraId="36488A9A" w14:textId="4E638346" w:rsidR="003950B2" w:rsidRDefault="00321541" w:rsidP="006D4B7A">
      <w:pPr>
        <w:pStyle w:val="Tekstpods"/>
      </w:pPr>
      <w:r>
        <w:t xml:space="preserve">Największym z przytoczonych tutaj przykładów systemów będzie Smart </w:t>
      </w:r>
      <w:proofErr w:type="spellStart"/>
      <w:r>
        <w:t>Gym</w:t>
      </w:r>
      <w:proofErr w:type="spellEnd"/>
      <w:r>
        <w:t>, oferujący placówki w Zabrzu, Gliwicach czy Katowicach. Strona internetowa zawiera bardzo dużo informacji o dostępnych klubach, ich wystroju i wyposażeniu (galerie zdjęć) czy cennikach i sposobach kontaktu. Po zalogowaniu się istnieje także możliwość przeglądania i zapisywania się na zajęcia</w:t>
      </w:r>
      <w:r w:rsidR="009C5ECA">
        <w:t>. Widok grafiku przedstawiono na Rysunku 2.7</w:t>
      </w:r>
    </w:p>
    <w:p w14:paraId="686DBFF8" w14:textId="77777777" w:rsidR="00321541" w:rsidRDefault="00321541" w:rsidP="00321541">
      <w:pPr>
        <w:pStyle w:val="Tekstpods"/>
        <w:keepNext/>
      </w:pPr>
      <w:r>
        <w:rPr>
          <w:noProof/>
        </w:rPr>
        <w:drawing>
          <wp:inline distT="0" distB="0" distL="0" distR="0" wp14:anchorId="07C1DB0C" wp14:editId="02225F7A">
            <wp:extent cx="5580380" cy="2486025"/>
            <wp:effectExtent l="0" t="0" r="1270" b="9525"/>
            <wp:docPr id="43" name="Obraz 4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stół&#10;&#10;Opis wygenerowany automatycznie"/>
                    <pic:cNvPicPr/>
                  </pic:nvPicPr>
                  <pic:blipFill>
                    <a:blip r:embed="rId22"/>
                    <a:stretch>
                      <a:fillRect/>
                    </a:stretch>
                  </pic:blipFill>
                  <pic:spPr>
                    <a:xfrm>
                      <a:off x="0" y="0"/>
                      <a:ext cx="5580380" cy="2486025"/>
                    </a:xfrm>
                    <a:prstGeom prst="rect">
                      <a:avLst/>
                    </a:prstGeom>
                  </pic:spPr>
                </pic:pic>
              </a:graphicData>
            </a:graphic>
          </wp:inline>
        </w:drawing>
      </w:r>
    </w:p>
    <w:p w14:paraId="4553A934" w14:textId="5C8EAC44" w:rsidR="00321541" w:rsidRDefault="00321541" w:rsidP="00321541">
      <w:pPr>
        <w:pStyle w:val="Legenda"/>
        <w:jc w:val="both"/>
      </w:pPr>
      <w:r>
        <w:t>Rysunek 2.</w:t>
      </w:r>
      <w:r w:rsidR="00692412">
        <w:fldChar w:fldCharType="begin"/>
      </w:r>
      <w:r w:rsidR="00692412">
        <w:instrText xml:space="preserve"> SEQ Rysunek \* ARABIC \s 1 </w:instrText>
      </w:r>
      <w:r w:rsidR="00692412">
        <w:fldChar w:fldCharType="separate"/>
      </w:r>
      <w:r>
        <w:rPr>
          <w:noProof/>
        </w:rPr>
        <w:t>7</w:t>
      </w:r>
      <w:r w:rsidR="00692412">
        <w:rPr>
          <w:noProof/>
        </w:rPr>
        <w:fldChar w:fldCharType="end"/>
      </w:r>
      <w:r>
        <w:t xml:space="preserve"> Widok grafiku zajęć, Smart </w:t>
      </w:r>
      <w:proofErr w:type="spellStart"/>
      <w:r>
        <w:t>Gym</w:t>
      </w:r>
      <w:proofErr w:type="spellEnd"/>
    </w:p>
    <w:p w14:paraId="6873874A" w14:textId="77777777" w:rsidR="00321541" w:rsidRPr="00321541" w:rsidRDefault="00321541" w:rsidP="00321541"/>
    <w:p w14:paraId="606E8009" w14:textId="38FAB7D7" w:rsidR="00321541" w:rsidRDefault="009C5ECA" w:rsidP="006D4B7A">
      <w:pPr>
        <w:pStyle w:val="Tekstpods"/>
      </w:pPr>
      <w:r>
        <w:lastRenderedPageBreak/>
        <w:t xml:space="preserve">Aplikacja wykorzystywana przez sieć siłowni Smart </w:t>
      </w:r>
      <w:proofErr w:type="spellStart"/>
      <w:r>
        <w:t>Gym</w:t>
      </w:r>
      <w:proofErr w:type="spellEnd"/>
      <w:r>
        <w:t xml:space="preserve"> spełnia sporą część wymagań postawionych przed systemem tworzonym w ramach pracy inżynierskiej, nie zawiera ona jednak wszystkich wykorzystanych innowacji.</w:t>
      </w:r>
    </w:p>
    <w:p w14:paraId="056B945E" w14:textId="27C9E1DB" w:rsidR="00822D5E" w:rsidRDefault="00822D5E" w:rsidP="006D4B7A">
      <w:pPr>
        <w:pStyle w:val="Tekstpods"/>
      </w:pPr>
      <w:r>
        <w:t>Wszystkie z powyższych systemów łączy również rozdzielenie na część zewnętrzną w formie strony internetowej, jak również strefę klienta dostępna po zalogowaniu, zazwyczaj ograniczonym wcześniejszym zakupem karnetu.</w:t>
      </w:r>
    </w:p>
    <w:p w14:paraId="1FE55CDF" w14:textId="45EFB9D0" w:rsidR="009C5ECA" w:rsidRDefault="009C5ECA" w:rsidP="006D4B7A">
      <w:pPr>
        <w:pStyle w:val="Tekstpods"/>
      </w:pPr>
      <w:r>
        <w:t>Przedstawione powyżej systemy łączy wiele wspólnych cech, wynikających głównie z funkcjonalności jakie potrzebne są do zarządzania siłownią. Porównując przejrzane więc systemu z analizą tematu przedstawioną powyżej, jako elementy wspólne systemów można wyszczególnić:</w:t>
      </w:r>
    </w:p>
    <w:p w14:paraId="3EF5AB63" w14:textId="7C23EC77" w:rsidR="009C5ECA" w:rsidRDefault="009C5ECA" w:rsidP="00E06189">
      <w:pPr>
        <w:pStyle w:val="Tekstpods"/>
        <w:numPr>
          <w:ilvl w:val="0"/>
          <w:numId w:val="40"/>
        </w:numPr>
      </w:pPr>
      <w:r>
        <w:t>Widok grafiku zajęć z możliwością zapisywania się na zajęcia</w:t>
      </w:r>
    </w:p>
    <w:p w14:paraId="35086F67" w14:textId="1E4C1706" w:rsidR="009C5ECA" w:rsidRDefault="009C5ECA" w:rsidP="00E06189">
      <w:pPr>
        <w:pStyle w:val="Tekstpods"/>
        <w:numPr>
          <w:ilvl w:val="0"/>
          <w:numId w:val="40"/>
        </w:numPr>
      </w:pPr>
      <w:r>
        <w:t>Możliwość zakupu karnetu</w:t>
      </w:r>
    </w:p>
    <w:p w14:paraId="681C05A9" w14:textId="56C61734" w:rsidR="009C5ECA" w:rsidRDefault="009C5ECA" w:rsidP="009C5ECA">
      <w:pPr>
        <w:pStyle w:val="Tekstpods"/>
      </w:pPr>
      <w:r>
        <w:t>Jako elementy niewystępujące w sprawdzonych systemach wymienić można:</w:t>
      </w:r>
    </w:p>
    <w:p w14:paraId="08751670" w14:textId="2C9D6E7F" w:rsidR="009C5ECA" w:rsidRDefault="009C5ECA" w:rsidP="00E06189">
      <w:pPr>
        <w:pStyle w:val="Tekstpods"/>
        <w:numPr>
          <w:ilvl w:val="0"/>
          <w:numId w:val="41"/>
        </w:numPr>
      </w:pPr>
      <w:r>
        <w:t>Możliwość przeglądania wyposażenia siłowni</w:t>
      </w:r>
    </w:p>
    <w:p w14:paraId="2EA4B6EF" w14:textId="009273F7" w:rsidR="009C5ECA" w:rsidRDefault="009C5ECA" w:rsidP="00E06189">
      <w:pPr>
        <w:pStyle w:val="Tekstpods"/>
        <w:numPr>
          <w:ilvl w:val="0"/>
          <w:numId w:val="41"/>
        </w:numPr>
      </w:pPr>
      <w:r>
        <w:t>Sprawdzanie aktualnej ilości ćwiczących</w:t>
      </w:r>
    </w:p>
    <w:p w14:paraId="0D776D5A" w14:textId="3C8F3511" w:rsidR="00D1090C" w:rsidRDefault="00D1090C" w:rsidP="00E06189">
      <w:pPr>
        <w:pStyle w:val="Tekstpods"/>
        <w:numPr>
          <w:ilvl w:val="0"/>
          <w:numId w:val="41"/>
        </w:numPr>
      </w:pPr>
      <w:r>
        <w:t>Wyświetlenie wszystkich wizyt i odbytych treningów na siłowni</w:t>
      </w:r>
    </w:p>
    <w:p w14:paraId="3746BE1C" w14:textId="70C10180" w:rsidR="00B1653E" w:rsidRDefault="00D1090C" w:rsidP="00B1653E">
      <w:pPr>
        <w:pStyle w:val="Tekstpods"/>
      </w:pPr>
      <w:r>
        <w:t>Analiza systemów będących aktualnie w użyciu umożliwiła poszerzenie perspektyw oraz odnalezienie brakujących im elementów. To właśnie te dodatkowe funkcjonalności nieobecne w większości istniejących systemów mają docelowo dać przewagę tworzonej aplikacji oraz przyciągnąć do niej, a w konsekwencji do obsługiwanych siłowni, większą ilość użytkowników.</w:t>
      </w:r>
    </w:p>
    <w:p w14:paraId="37638170" w14:textId="0765300A" w:rsidR="00D1090C" w:rsidRDefault="00D1090C" w:rsidP="00B1653E">
      <w:pPr>
        <w:pStyle w:val="Tekstpods"/>
      </w:pPr>
      <w:r>
        <w:t xml:space="preserve">Dodatkowymi istotnymi czynnikami przy tworzeniu aplikacji będzie jej wydajność, bezpieczeństwo oraz stabilność. Część testowanych systemów miała trudności z utrzymaniem ciągłości działania, zdarzały się niespodziewane błędy czy długie czasy oczekiwania na załadowanie się stron. Intuicyjność </w:t>
      </w:r>
      <w:r w:rsidR="00925C63">
        <w:t>samych warstw prezentacji jest równie istotną kwestią, styl graficzny powstałego systemu musi być spójny i łatwo przekazujący wszystkie potrzebne informacje do odbiorcy.</w:t>
      </w:r>
    </w:p>
    <w:p w14:paraId="4FF0B192" w14:textId="0FA11B90" w:rsidR="00925C63" w:rsidRPr="00B1653E" w:rsidRDefault="00925C63" w:rsidP="00B1653E">
      <w:pPr>
        <w:pStyle w:val="Tekstpods"/>
      </w:pPr>
      <w:r>
        <w:t>Konkurencja w obrębie systemów do zarządzania siłowniami jest bardzo duża, tak samo jak</w:t>
      </w:r>
      <w:r w:rsidR="00B02F4F">
        <w:t xml:space="preserve"> </w:t>
      </w:r>
      <w:r>
        <w:t>rynek i zapotrzebowanie. Wykorzystanie najnowszych technologii oraz zarówno sprawdzonych jak i nowych innowacyjnych rozwiązań może zapewnić potrzebną siłę przebicia i powiew świeżości na rynku fitness.</w:t>
      </w:r>
    </w:p>
    <w:p w14:paraId="40B63927" w14:textId="77777777" w:rsidR="00B1653E" w:rsidRPr="00134CD9" w:rsidRDefault="00B1653E" w:rsidP="00B1653E">
      <w:pPr>
        <w:pStyle w:val="Tekstpods"/>
      </w:pPr>
    </w:p>
    <w:p w14:paraId="3F605EFD" w14:textId="3045E9BA" w:rsidR="0004418F" w:rsidRDefault="0004418F">
      <w:pPr>
        <w:overflowPunct/>
        <w:autoSpaceDE/>
        <w:autoSpaceDN/>
        <w:adjustRightInd/>
        <w:textAlignment w:val="auto"/>
        <w:sectPr w:rsidR="0004418F" w:rsidSect="00C11B24">
          <w:headerReference w:type="even" r:id="rId23"/>
          <w:headerReference w:type="default" r:id="rId24"/>
          <w:pgSz w:w="11907" w:h="16840" w:code="9"/>
          <w:pgMar w:top="1418" w:right="1418" w:bottom="1418" w:left="1701" w:header="1814" w:footer="1814" w:gutter="0"/>
          <w:cols w:space="708"/>
          <w:docGrid w:linePitch="326"/>
        </w:sectPr>
      </w:pPr>
    </w:p>
    <w:p w14:paraId="3F605F00" w14:textId="7B9BE82A" w:rsidR="0004418F" w:rsidRDefault="0004418F">
      <w:pPr>
        <w:overflowPunct/>
        <w:autoSpaceDE/>
        <w:autoSpaceDN/>
        <w:adjustRightInd/>
        <w:textAlignment w:val="auto"/>
        <w:sectPr w:rsidR="0004418F" w:rsidSect="00C11B24">
          <w:headerReference w:type="even" r:id="rId25"/>
          <w:headerReference w:type="default" r:id="rId26"/>
          <w:footerReference w:type="default" r:id="rId27"/>
          <w:pgSz w:w="11907" w:h="16840" w:code="9"/>
          <w:pgMar w:top="1418" w:right="1418" w:bottom="1418" w:left="1701" w:header="1814" w:footer="1814" w:gutter="0"/>
          <w:cols w:space="708"/>
          <w:docGrid w:linePitch="326"/>
        </w:sectPr>
      </w:pPr>
    </w:p>
    <w:p w14:paraId="3F605F01" w14:textId="7E1951F7" w:rsidR="00CF0DBC" w:rsidRPr="00CF0DBC" w:rsidRDefault="005366D1" w:rsidP="005366D1">
      <w:pPr>
        <w:pStyle w:val="Nagwek1"/>
        <w:numPr>
          <w:ilvl w:val="0"/>
          <w:numId w:val="0"/>
        </w:numPr>
        <w:spacing w:after="720"/>
        <w:ind w:left="360"/>
        <w:rPr>
          <w:szCs w:val="40"/>
        </w:rPr>
      </w:pPr>
      <w:bookmarkStart w:id="13" w:name="_Toc74074295"/>
      <w:bookmarkStart w:id="14" w:name="_Toc92213915"/>
      <w:r>
        <w:t xml:space="preserve">Rozdział 3 </w:t>
      </w:r>
      <w:r>
        <w:br/>
      </w:r>
      <w:r>
        <w:br/>
      </w:r>
      <w:r w:rsidR="00CF0DBC">
        <w:rPr>
          <w:szCs w:val="40"/>
        </w:rPr>
        <w:t>Wymagania i narzędzia</w:t>
      </w:r>
      <w:bookmarkEnd w:id="13"/>
      <w:bookmarkEnd w:id="14"/>
    </w:p>
    <w:p w14:paraId="3E090CC8" w14:textId="2804BD2A" w:rsidR="0056632C" w:rsidRDefault="0056632C" w:rsidP="0056632C">
      <w:pPr>
        <w:pStyle w:val="Tekstpods"/>
      </w:pPr>
      <w:r>
        <w:t>W rozdziale przedstawiono wymagania funkcjonalne</w:t>
      </w:r>
      <w:r w:rsidR="00A12862">
        <w:t xml:space="preserve"> (w tym diagram przypadków użycia)</w:t>
      </w:r>
      <w:r>
        <w:t xml:space="preserve"> oraz niefunkcjonalne systemu, wraz z opisem wykorzystywanych narzędzi i metodologii w jego tworzeniu. Dokładny opis założeń postawionych w procesie projektowania w pełni umożliwia zrozumienie potrzeby powstania aplikacji.</w:t>
      </w:r>
      <w:r w:rsidR="00A12862">
        <w:t xml:space="preserve"> </w:t>
      </w:r>
    </w:p>
    <w:p w14:paraId="141DCEFF" w14:textId="6159176B" w:rsidR="0056632C" w:rsidRDefault="0056632C" w:rsidP="0056632C">
      <w:pPr>
        <w:pStyle w:val="Nagwek2"/>
        <w:numPr>
          <w:ilvl w:val="0"/>
          <w:numId w:val="0"/>
        </w:numPr>
        <w:ind w:left="363"/>
      </w:pPr>
      <w:bookmarkStart w:id="15" w:name="_Toc92213916"/>
      <w:r>
        <w:t>3.1 Wymagania niefunkcjonalne</w:t>
      </w:r>
      <w:bookmarkEnd w:id="15"/>
    </w:p>
    <w:p w14:paraId="31E43C23" w14:textId="7895E91A" w:rsidR="00A12862" w:rsidRDefault="00A12862" w:rsidP="00A12862">
      <w:pPr>
        <w:pStyle w:val="Tekstpods"/>
      </w:pPr>
      <w:r>
        <w:t>Wymaganie niefunkcjonalne aplikacji określają głównie oczekiwania co do samej jakości działania tworzonego systemu jak również jego pożądane cechy</w:t>
      </w:r>
      <w:r w:rsidR="000E13DF">
        <w:t>. Opisują warunki, w jakich powinien działać system. Określanie wymagań niefunkcjonalnych</w:t>
      </w:r>
      <w:r w:rsidR="00F32852">
        <w:t xml:space="preserve"> </w:t>
      </w:r>
      <w:r w:rsidR="000E13DF">
        <w:t>odgrywa bardzo ważną rolę w procesie tworzenia aplikacji.</w:t>
      </w:r>
    </w:p>
    <w:p w14:paraId="04552566" w14:textId="62A6A80D" w:rsidR="000E13DF" w:rsidRDefault="000E13DF" w:rsidP="00A12862">
      <w:pPr>
        <w:pStyle w:val="Tekstpods"/>
      </w:pPr>
      <w:r>
        <w:t>Określono następujące wymagania niefunkcjonalne systemu:</w:t>
      </w:r>
    </w:p>
    <w:p w14:paraId="2E89EB57" w14:textId="562CEBCD" w:rsidR="000E13DF" w:rsidRDefault="000E13DF" w:rsidP="00E06189">
      <w:pPr>
        <w:pStyle w:val="Tekstpods"/>
        <w:numPr>
          <w:ilvl w:val="0"/>
          <w:numId w:val="31"/>
        </w:numPr>
      </w:pPr>
      <w:r w:rsidRPr="00AD0FED">
        <w:rPr>
          <w:b/>
          <w:bCs/>
        </w:rPr>
        <w:t>Dostępność</w:t>
      </w:r>
      <w:r>
        <w:t xml:space="preserve"> – system powinien być dostępny całodobowo, przez siedem dni w tygodniu. Jedyne przerwy w działaniu systemu przeznaczone są na wdrożenia nowych wersji oprogramowania, w godzinach nocnych.</w:t>
      </w:r>
      <w:r w:rsidR="00E6667E">
        <w:t xml:space="preserve"> Dostęp z poziomu każdej obecnie obsługiwanej przeglądarki internetowej, również z urządzeń mobilnych.</w:t>
      </w:r>
    </w:p>
    <w:p w14:paraId="30E1F747" w14:textId="7FDFA9C8" w:rsidR="000E13DF" w:rsidRDefault="000E13DF" w:rsidP="00E06189">
      <w:pPr>
        <w:pStyle w:val="Tekstpods"/>
        <w:numPr>
          <w:ilvl w:val="0"/>
          <w:numId w:val="31"/>
        </w:numPr>
      </w:pPr>
      <w:r w:rsidRPr="00AD0FED">
        <w:rPr>
          <w:b/>
          <w:bCs/>
        </w:rPr>
        <w:t>Wydajność</w:t>
      </w:r>
      <w:r>
        <w:t xml:space="preserve"> – system musi radzić sobie z dużą liczbą użytkowników korzystających z aplikacji jednocześnie. Zaprojektowana architektura musi umożliwiać skalowanie aplikacji</w:t>
      </w:r>
      <w:r w:rsidR="006F5DA4">
        <w:t xml:space="preserve"> by obsłużyć rosnącą ilość osób korzystających z serwisu. Założenia startowe aplikacji przedstawiają się następująco</w:t>
      </w:r>
    </w:p>
    <w:p w14:paraId="0AB9DDDB" w14:textId="490B8920" w:rsidR="006F5DA4" w:rsidRDefault="006F5DA4" w:rsidP="00E06189">
      <w:pPr>
        <w:pStyle w:val="Tekstpods"/>
        <w:numPr>
          <w:ilvl w:val="1"/>
          <w:numId w:val="31"/>
        </w:numPr>
      </w:pPr>
      <w:r>
        <w:lastRenderedPageBreak/>
        <w:t>Maksymalna liczba użytkowników korzystających jednocześnie z aplikacji: 1000</w:t>
      </w:r>
    </w:p>
    <w:p w14:paraId="6CA0095F" w14:textId="32ED1069" w:rsidR="006F5DA4" w:rsidRDefault="006F5DA4" w:rsidP="00E06189">
      <w:pPr>
        <w:pStyle w:val="Tekstpods"/>
        <w:numPr>
          <w:ilvl w:val="1"/>
          <w:numId w:val="31"/>
        </w:numPr>
      </w:pPr>
      <w:r>
        <w:t>Maksymalny czas na odpowiedź serwera na zapytanie użytkownika: 5 sekund</w:t>
      </w:r>
    </w:p>
    <w:p w14:paraId="72D06FF8" w14:textId="2A0BE663" w:rsidR="006F5DA4" w:rsidRDefault="006F5DA4" w:rsidP="00E06189">
      <w:pPr>
        <w:pStyle w:val="Tekstpods"/>
        <w:numPr>
          <w:ilvl w:val="0"/>
          <w:numId w:val="31"/>
        </w:numPr>
      </w:pPr>
      <w:r w:rsidRPr="00AD0FED">
        <w:rPr>
          <w:b/>
          <w:bCs/>
        </w:rPr>
        <w:t>Wsparcie</w:t>
      </w:r>
      <w:r>
        <w:t xml:space="preserve"> – w ramach awarii systemu użytkownicy muszą mieć możliwość zgłaszania znajdowanych błędów, określony powinien być również sposób monitorowania oraz maksymalny czas do naprawy znalezionych nieprawidłowości. Określono wymagania:</w:t>
      </w:r>
    </w:p>
    <w:p w14:paraId="259220E2" w14:textId="2C340755" w:rsidR="006F5DA4" w:rsidRDefault="006F5DA4" w:rsidP="00E06189">
      <w:pPr>
        <w:pStyle w:val="Tekstpods"/>
        <w:numPr>
          <w:ilvl w:val="1"/>
          <w:numId w:val="31"/>
        </w:numPr>
      </w:pPr>
      <w:r>
        <w:t>Email jako forma kontaktu do zgłaszania błędów przez użytkowników</w:t>
      </w:r>
    </w:p>
    <w:p w14:paraId="630A0E9C" w14:textId="0C967F43" w:rsidR="006F5DA4" w:rsidRDefault="006F5DA4" w:rsidP="00E06189">
      <w:pPr>
        <w:pStyle w:val="Tekstpods"/>
        <w:numPr>
          <w:ilvl w:val="1"/>
          <w:numId w:val="31"/>
        </w:numPr>
      </w:pPr>
      <w:r>
        <w:t>Monitorowanie aplikacji w formie codziennego przeglądania logów aplikacji</w:t>
      </w:r>
    </w:p>
    <w:p w14:paraId="049CD235" w14:textId="75C90313" w:rsidR="006F5DA4" w:rsidRDefault="006F5DA4" w:rsidP="00E06189">
      <w:pPr>
        <w:pStyle w:val="Tekstpods"/>
        <w:numPr>
          <w:ilvl w:val="1"/>
          <w:numId w:val="31"/>
        </w:numPr>
      </w:pPr>
      <w:r>
        <w:t>Maksymalny czas na naprawę bł</w:t>
      </w:r>
      <w:r w:rsidR="00E6667E">
        <w:t>ędu aplikacji wynika z poziomu jego krytyczności. Czas liczony jest od momentu przyjęcia zgłoszenia przez dostawcę, który wynosi 1 dzień roboczy.</w:t>
      </w:r>
    </w:p>
    <w:p w14:paraId="0A796862" w14:textId="1B9BED5C" w:rsidR="006F5DA4" w:rsidRDefault="006F5DA4" w:rsidP="00E06189">
      <w:pPr>
        <w:pStyle w:val="Tekstpods"/>
        <w:numPr>
          <w:ilvl w:val="2"/>
          <w:numId w:val="31"/>
        </w:numPr>
      </w:pPr>
      <w:r>
        <w:t>Niski (7 dni roboczych)</w:t>
      </w:r>
    </w:p>
    <w:p w14:paraId="47ED930D" w14:textId="023BA528" w:rsidR="006F5DA4" w:rsidRDefault="006F5DA4" w:rsidP="00E06189">
      <w:pPr>
        <w:pStyle w:val="Tekstpods"/>
        <w:numPr>
          <w:ilvl w:val="2"/>
          <w:numId w:val="31"/>
        </w:numPr>
      </w:pPr>
      <w:r>
        <w:t>Średni (5 dni roboczych)</w:t>
      </w:r>
    </w:p>
    <w:p w14:paraId="453BA7F4" w14:textId="5C7F0B0B" w:rsidR="006F5DA4" w:rsidRDefault="006F5DA4" w:rsidP="00E06189">
      <w:pPr>
        <w:pStyle w:val="Tekstpods"/>
        <w:numPr>
          <w:ilvl w:val="2"/>
          <w:numId w:val="31"/>
        </w:numPr>
      </w:pPr>
      <w:r>
        <w:t>Wysoki (3 dni robocze)</w:t>
      </w:r>
    </w:p>
    <w:p w14:paraId="10D78488" w14:textId="3B87E8B0" w:rsidR="006F5DA4" w:rsidRDefault="006F5DA4" w:rsidP="00E06189">
      <w:pPr>
        <w:pStyle w:val="Tekstpods"/>
        <w:numPr>
          <w:ilvl w:val="2"/>
          <w:numId w:val="31"/>
        </w:numPr>
      </w:pPr>
      <w:r>
        <w:t>Krytyczny (1 dzień roboczy)</w:t>
      </w:r>
    </w:p>
    <w:p w14:paraId="67F67A48" w14:textId="7847DE55" w:rsidR="00E6667E" w:rsidRDefault="00E6667E" w:rsidP="00E06189">
      <w:pPr>
        <w:pStyle w:val="Tekstpods"/>
        <w:numPr>
          <w:ilvl w:val="0"/>
          <w:numId w:val="31"/>
        </w:numPr>
      </w:pPr>
      <w:r w:rsidRPr="00AD0FED">
        <w:rPr>
          <w:b/>
          <w:bCs/>
        </w:rPr>
        <w:t>Bezpieczeństwo</w:t>
      </w:r>
      <w:r>
        <w:t xml:space="preserve"> – całość funkcjonalności aplikacji zabezpieczony jest poprzez użycie systemów bezpieczeństwa, w tym </w:t>
      </w:r>
      <w:proofErr w:type="spellStart"/>
      <w:r>
        <w:t>tokenów</w:t>
      </w:r>
      <w:proofErr w:type="spellEnd"/>
      <w:r>
        <w:t xml:space="preserve"> dostępu oraz bezpiecznych haseł aplikacji, szyfrowanych w bazie danych. Dane osobowe zawarte w aplikacji powinny być zabezpieczone przed nieautoryzowanym dostępem</w:t>
      </w:r>
    </w:p>
    <w:p w14:paraId="78294901" w14:textId="675128C7" w:rsidR="00E6667E" w:rsidRDefault="00E6667E" w:rsidP="00E06189">
      <w:pPr>
        <w:pStyle w:val="Tekstpods"/>
        <w:numPr>
          <w:ilvl w:val="0"/>
          <w:numId w:val="31"/>
        </w:numPr>
      </w:pPr>
      <w:r w:rsidRPr="00AD0FED">
        <w:rPr>
          <w:b/>
          <w:bCs/>
        </w:rPr>
        <w:t>Wdrożenie</w:t>
      </w:r>
      <w:r>
        <w:t xml:space="preserve"> – w przypadku dalszego rozwoju aplikacji nowe funkcjonalności dostarczane będą wykorzystując metodyki zwinne w formie iteracyjnej. Wdrożenia odbywać się będą w godzinach nocnych, w celu zminimalizowania niedostępności systemu dla użytkowników.</w:t>
      </w:r>
    </w:p>
    <w:p w14:paraId="2F96454B" w14:textId="4EB52FA3" w:rsidR="00E6667E" w:rsidRDefault="00E6667E" w:rsidP="00E06189">
      <w:pPr>
        <w:pStyle w:val="Tekstpods"/>
        <w:numPr>
          <w:ilvl w:val="0"/>
          <w:numId w:val="31"/>
        </w:numPr>
      </w:pPr>
      <w:r w:rsidRPr="00AD0FED">
        <w:rPr>
          <w:b/>
          <w:bCs/>
        </w:rPr>
        <w:t>Użyteczność</w:t>
      </w:r>
      <w:r>
        <w:t xml:space="preserve"> – wymagania dotyczące wyglądu interfejsu użytkownika, jego wygląd i sposobach inter</w:t>
      </w:r>
      <w:r w:rsidR="00F32852">
        <w:t>akcji z użytkownikiem. Określono wymagania:</w:t>
      </w:r>
    </w:p>
    <w:p w14:paraId="17F152F0" w14:textId="43316C51" w:rsidR="00F32852" w:rsidRDefault="00F32852" w:rsidP="00E06189">
      <w:pPr>
        <w:pStyle w:val="Tekstpods"/>
        <w:numPr>
          <w:ilvl w:val="1"/>
          <w:numId w:val="31"/>
        </w:numPr>
      </w:pPr>
      <w:proofErr w:type="spellStart"/>
      <w:r>
        <w:t>Responsywność</w:t>
      </w:r>
      <w:proofErr w:type="spellEnd"/>
      <w:r>
        <w:t>, strona wyglądająca poprawnie zarówno na urządzeniach stacjonarnych jak i mobilnych</w:t>
      </w:r>
    </w:p>
    <w:p w14:paraId="6906AE62" w14:textId="7E91742E" w:rsidR="00F32852" w:rsidRDefault="00F32852" w:rsidP="00E06189">
      <w:pPr>
        <w:pStyle w:val="Tekstpods"/>
        <w:numPr>
          <w:ilvl w:val="1"/>
          <w:numId w:val="31"/>
        </w:numPr>
      </w:pPr>
      <w:r>
        <w:t>Interfejs użytkownika przejrzysty i łatwy w obsłudze</w:t>
      </w:r>
    </w:p>
    <w:p w14:paraId="2D230432" w14:textId="2D2530AF" w:rsidR="00F32852" w:rsidRPr="00A12862" w:rsidRDefault="00F32852" w:rsidP="00E06189">
      <w:pPr>
        <w:pStyle w:val="Tekstpods"/>
        <w:numPr>
          <w:ilvl w:val="1"/>
          <w:numId w:val="31"/>
        </w:numPr>
      </w:pPr>
      <w:r>
        <w:t>Stonowana i nowoczesna kolorystyka i projekt.</w:t>
      </w:r>
    </w:p>
    <w:p w14:paraId="569ACBF3" w14:textId="06C97FD2" w:rsidR="0056632C" w:rsidRDefault="0056632C" w:rsidP="0056632C">
      <w:pPr>
        <w:pStyle w:val="Nagwek2"/>
        <w:numPr>
          <w:ilvl w:val="0"/>
          <w:numId w:val="0"/>
        </w:numPr>
        <w:ind w:left="363"/>
      </w:pPr>
      <w:bookmarkStart w:id="16" w:name="_Toc92213917"/>
      <w:r>
        <w:lastRenderedPageBreak/>
        <w:t>3.2 Wymagania funkcjonalne</w:t>
      </w:r>
      <w:bookmarkEnd w:id="16"/>
    </w:p>
    <w:p w14:paraId="4D4BE328" w14:textId="7778BF23" w:rsidR="00CA5B25" w:rsidRDefault="00F32852" w:rsidP="00CA5B25">
      <w:pPr>
        <w:pStyle w:val="Tekstpods"/>
      </w:pPr>
      <w:r>
        <w:t xml:space="preserve">Wymagania funkcjonalne definiują funkcjonalności dostępne w systemie. Ich zarys utworzony został w początkowym okresie tworzenia systemu, by następnie ewoluować i zmieniać się wraz z postępem prac. W dalszej części rozdziału przedstawione zostaną diagramy przypadków użycia dla poszczególnych </w:t>
      </w:r>
      <w:r w:rsidR="00BB08B3">
        <w:t>części</w:t>
      </w:r>
      <w:r>
        <w:t xml:space="preserve"> systemu, wraz z </w:t>
      </w:r>
      <w:r w:rsidR="00BB08B3">
        <w:t>dokładniejszym opisem wymaganego sposobu działania.</w:t>
      </w:r>
    </w:p>
    <w:p w14:paraId="657B629A" w14:textId="77777777" w:rsidR="00BB08B3" w:rsidRDefault="00BB08B3" w:rsidP="00BB08B3">
      <w:pPr>
        <w:pStyle w:val="Tekstpods"/>
        <w:keepNext/>
      </w:pPr>
      <w:r>
        <w:rPr>
          <w:noProof/>
        </w:rPr>
        <w:drawing>
          <wp:inline distT="0" distB="0" distL="0" distR="0" wp14:anchorId="417D8C46" wp14:editId="0C65E47B">
            <wp:extent cx="5580380" cy="4871085"/>
            <wp:effectExtent l="0" t="0" r="1270" b="571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871085"/>
                    </a:xfrm>
                    <a:prstGeom prst="rect">
                      <a:avLst/>
                    </a:prstGeom>
                  </pic:spPr>
                </pic:pic>
              </a:graphicData>
            </a:graphic>
          </wp:inline>
        </w:drawing>
      </w:r>
    </w:p>
    <w:p w14:paraId="6E49AA88" w14:textId="04D1DEDB" w:rsidR="00BB08B3" w:rsidRDefault="00BB08B3" w:rsidP="00BB08B3">
      <w:pPr>
        <w:pStyle w:val="Legenda"/>
        <w:jc w:val="both"/>
      </w:pPr>
      <w:r>
        <w:t>Rysunek 3</w:t>
      </w:r>
      <w:r w:rsidR="00321541">
        <w:t>.</w:t>
      </w:r>
      <w:r w:rsidR="00692412">
        <w:fldChar w:fldCharType="begin"/>
      </w:r>
      <w:r w:rsidR="00692412">
        <w:instrText xml:space="preserve"> SEQ Rysunek \* ARABIC \s 1 </w:instrText>
      </w:r>
      <w:r w:rsidR="00692412">
        <w:fldChar w:fldCharType="separate"/>
      </w:r>
      <w:r w:rsidR="00321541">
        <w:rPr>
          <w:noProof/>
        </w:rPr>
        <w:t>1</w:t>
      </w:r>
      <w:r w:rsidR="00692412">
        <w:rPr>
          <w:noProof/>
        </w:rPr>
        <w:fldChar w:fldCharType="end"/>
      </w:r>
      <w:r>
        <w:t xml:space="preserve"> Diagram przypadków użycia, domena użytkowników</w:t>
      </w:r>
    </w:p>
    <w:p w14:paraId="4ECEC264" w14:textId="77777777" w:rsidR="00BB08B3" w:rsidRPr="00BB08B3" w:rsidRDefault="00BB08B3" w:rsidP="00BB08B3"/>
    <w:p w14:paraId="1C17B53D" w14:textId="6EEF99D2" w:rsidR="00BB08B3" w:rsidRDefault="00753775" w:rsidP="00CA5B25">
      <w:pPr>
        <w:pStyle w:val="Tekstpods"/>
      </w:pPr>
      <w:r>
        <w:t xml:space="preserve">Domena użytkowników </w:t>
      </w:r>
      <w:r w:rsidR="00024CB4">
        <w:t xml:space="preserve">widoczna na rysunku 3.1 </w:t>
      </w:r>
      <w:r>
        <w:t>zawiera w sobie informacje odnośnie kont użytkowników, ich zakładania oraz dostępu do nich. Poszczególne wymagania to:</w:t>
      </w:r>
    </w:p>
    <w:p w14:paraId="444AB178" w14:textId="040D9884" w:rsidR="00753775" w:rsidRDefault="00753775" w:rsidP="00E06189">
      <w:pPr>
        <w:pStyle w:val="Tekstpods"/>
        <w:numPr>
          <w:ilvl w:val="0"/>
          <w:numId w:val="32"/>
        </w:numPr>
      </w:pPr>
      <w:r w:rsidRPr="00AD0FED">
        <w:rPr>
          <w:b/>
          <w:bCs/>
        </w:rPr>
        <w:lastRenderedPageBreak/>
        <w:t>Rejestracja</w:t>
      </w:r>
      <w:r>
        <w:t xml:space="preserve"> – możliwość rejestracji w systemie poprzez dedykowany formularz. Konta tworzone poprzez proces rejestracji mogą mieć tylko rolę Członka.</w:t>
      </w:r>
    </w:p>
    <w:p w14:paraId="18A0AAD1" w14:textId="0B0AB2CE" w:rsidR="00753775" w:rsidRDefault="00753775" w:rsidP="00E06189">
      <w:pPr>
        <w:pStyle w:val="Tekstpods"/>
        <w:numPr>
          <w:ilvl w:val="0"/>
          <w:numId w:val="32"/>
        </w:numPr>
      </w:pPr>
      <w:r w:rsidRPr="00AD0FED">
        <w:rPr>
          <w:b/>
          <w:bCs/>
        </w:rPr>
        <w:t>Logowanie</w:t>
      </w:r>
      <w:r>
        <w:t xml:space="preserve"> – możliwość autentykacji w systemie za pomocą ustalonej wcześniej nazwy użytkownika i hasła.</w:t>
      </w:r>
    </w:p>
    <w:p w14:paraId="347A39C4" w14:textId="0A0F4F02" w:rsidR="00753775" w:rsidRDefault="00753775" w:rsidP="00E06189">
      <w:pPr>
        <w:pStyle w:val="Tekstpods"/>
        <w:numPr>
          <w:ilvl w:val="0"/>
          <w:numId w:val="32"/>
        </w:numPr>
      </w:pPr>
      <w:r w:rsidRPr="00AD0FED">
        <w:rPr>
          <w:b/>
          <w:bCs/>
        </w:rPr>
        <w:t>Dodawanie użytkownika technicznego</w:t>
      </w:r>
      <w:r>
        <w:t xml:space="preserve"> – możliwość utworzenia kont użytkowników z inna rola niż Członek. </w:t>
      </w:r>
    </w:p>
    <w:p w14:paraId="0856A57F" w14:textId="0C167D7D" w:rsidR="00753775" w:rsidRDefault="00753775" w:rsidP="00E06189">
      <w:pPr>
        <w:pStyle w:val="Tekstpods"/>
        <w:numPr>
          <w:ilvl w:val="0"/>
          <w:numId w:val="32"/>
        </w:numPr>
      </w:pPr>
      <w:r w:rsidRPr="00AD0FED">
        <w:rPr>
          <w:b/>
          <w:bCs/>
        </w:rPr>
        <w:t>Przeglądanie właścicieli</w:t>
      </w:r>
      <w:r>
        <w:t xml:space="preserve"> – możliwość wyświetlenia listy wszystkich użytkowników w roli właściciela.</w:t>
      </w:r>
    </w:p>
    <w:p w14:paraId="49862011" w14:textId="45262648" w:rsidR="00753775" w:rsidRDefault="00753775" w:rsidP="00E06189">
      <w:pPr>
        <w:pStyle w:val="Tekstpods"/>
        <w:numPr>
          <w:ilvl w:val="0"/>
          <w:numId w:val="32"/>
        </w:numPr>
      </w:pPr>
      <w:r w:rsidRPr="00AD0FED">
        <w:rPr>
          <w:b/>
          <w:bCs/>
        </w:rPr>
        <w:t>Przeglądanie pracowników</w:t>
      </w:r>
      <w:r>
        <w:t xml:space="preserve"> – możliwość wyświetlenia listy wszystkich użytkowników w roli pracownika.</w:t>
      </w:r>
    </w:p>
    <w:p w14:paraId="3988FFF2" w14:textId="4032D897" w:rsidR="00753775" w:rsidRDefault="00753775" w:rsidP="00E06189">
      <w:pPr>
        <w:pStyle w:val="Tekstpods"/>
        <w:numPr>
          <w:ilvl w:val="0"/>
          <w:numId w:val="32"/>
        </w:numPr>
      </w:pPr>
      <w:r w:rsidRPr="00AD0FED">
        <w:rPr>
          <w:b/>
          <w:bCs/>
        </w:rPr>
        <w:t>Przeglądanie trenerów</w:t>
      </w:r>
      <w:r>
        <w:t xml:space="preserve"> – możliwość wyświetlenia listy wszystkich użytkowników w roli trenera.</w:t>
      </w:r>
    </w:p>
    <w:p w14:paraId="5EC4BBA4" w14:textId="5E81790A" w:rsidR="00753775" w:rsidRDefault="00753775" w:rsidP="00E06189">
      <w:pPr>
        <w:pStyle w:val="Tekstpods"/>
        <w:numPr>
          <w:ilvl w:val="0"/>
          <w:numId w:val="32"/>
        </w:numPr>
      </w:pPr>
      <w:r w:rsidRPr="00AD0FED">
        <w:rPr>
          <w:b/>
          <w:bCs/>
        </w:rPr>
        <w:t>Przeglądanie członków</w:t>
      </w:r>
      <w:r>
        <w:t xml:space="preserve"> – możliwość wyświetlenia listy wszystkich użytkowników w roli członka.</w:t>
      </w:r>
    </w:p>
    <w:p w14:paraId="25211B6E" w14:textId="5DEE3D3C" w:rsidR="002C1EF8" w:rsidRDefault="002C1EF8" w:rsidP="002C1EF8">
      <w:pPr>
        <w:pStyle w:val="Tekstpods"/>
        <w:keepNext/>
      </w:pPr>
      <w:r>
        <w:rPr>
          <w:noProof/>
        </w:rPr>
        <w:drawing>
          <wp:inline distT="0" distB="0" distL="0" distR="0" wp14:anchorId="17B007BF" wp14:editId="1760E5BB">
            <wp:extent cx="5580380" cy="3155950"/>
            <wp:effectExtent l="0" t="0" r="1270" b="635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55950"/>
                    </a:xfrm>
                    <a:prstGeom prst="rect">
                      <a:avLst/>
                    </a:prstGeom>
                  </pic:spPr>
                </pic:pic>
              </a:graphicData>
            </a:graphic>
          </wp:inline>
        </w:drawing>
      </w:r>
    </w:p>
    <w:p w14:paraId="280D5EE2" w14:textId="32055F45" w:rsidR="00753775" w:rsidRDefault="002C1EF8" w:rsidP="002C1EF8">
      <w:pPr>
        <w:pStyle w:val="Legenda"/>
        <w:jc w:val="both"/>
      </w:pPr>
      <w:r>
        <w:t>Rysunek 3</w:t>
      </w:r>
      <w:r w:rsidR="00F51F0B">
        <w:t>.</w:t>
      </w:r>
      <w:r w:rsidR="00692412">
        <w:fldChar w:fldCharType="begin"/>
      </w:r>
      <w:r w:rsidR="00692412">
        <w:instrText xml:space="preserve"> SEQ Rysunek \* ARABIC \s 1 </w:instrText>
      </w:r>
      <w:r w:rsidR="00692412">
        <w:fldChar w:fldCharType="separate"/>
      </w:r>
      <w:r w:rsidR="00321541">
        <w:rPr>
          <w:noProof/>
        </w:rPr>
        <w:t>2</w:t>
      </w:r>
      <w:r w:rsidR="00692412">
        <w:rPr>
          <w:noProof/>
        </w:rPr>
        <w:fldChar w:fldCharType="end"/>
      </w:r>
      <w:r>
        <w:t xml:space="preserve"> Diagram przypadków użycia, domena siłowni</w:t>
      </w:r>
    </w:p>
    <w:p w14:paraId="4312E862" w14:textId="43E4D315" w:rsidR="002C1EF8" w:rsidRPr="002C1EF8" w:rsidRDefault="002C1EF8" w:rsidP="002C1EF8"/>
    <w:p w14:paraId="79966D84" w14:textId="0A69A30B" w:rsidR="002C1EF8" w:rsidRDefault="002C1EF8" w:rsidP="00753775">
      <w:pPr>
        <w:pStyle w:val="Tekstpods"/>
      </w:pPr>
      <w:r>
        <w:t xml:space="preserve">Domena siłowni </w:t>
      </w:r>
      <w:r w:rsidR="00024CB4">
        <w:t xml:space="preserve">widoczna na Rysunku 3.2 </w:t>
      </w:r>
      <w:r>
        <w:t>zawiera w sobie podstawowe informacje oraz operacje o zarządzaniu obiektami siłowni oraz obecności członków na niej. Poszczególne wymagania  to:</w:t>
      </w:r>
    </w:p>
    <w:p w14:paraId="08BB8150" w14:textId="0801E86C" w:rsidR="002C1EF8" w:rsidRDefault="002C1EF8" w:rsidP="00E06189">
      <w:pPr>
        <w:pStyle w:val="Tekstpods"/>
        <w:numPr>
          <w:ilvl w:val="0"/>
          <w:numId w:val="33"/>
        </w:numPr>
      </w:pPr>
      <w:r w:rsidRPr="00AD0FED">
        <w:rPr>
          <w:b/>
          <w:bCs/>
        </w:rPr>
        <w:lastRenderedPageBreak/>
        <w:t>Dodawanie/Edycja siłowni</w:t>
      </w:r>
      <w:r>
        <w:t xml:space="preserve"> – poprzez odpowiednie formularze istnieje możliwość utworzenia i późniejszej edycji nowych obiektów siłowni</w:t>
      </w:r>
    </w:p>
    <w:p w14:paraId="4C3E2C0F" w14:textId="3B2DAF12" w:rsidR="002C1EF8" w:rsidRDefault="002C1EF8" w:rsidP="00E06189">
      <w:pPr>
        <w:pStyle w:val="Tekstpods"/>
        <w:numPr>
          <w:ilvl w:val="0"/>
          <w:numId w:val="33"/>
        </w:numPr>
      </w:pPr>
      <w:r w:rsidRPr="00AD0FED">
        <w:rPr>
          <w:b/>
          <w:bCs/>
        </w:rPr>
        <w:t>Przeglądanie siłowni</w:t>
      </w:r>
      <w:r>
        <w:t xml:space="preserve"> – możliwość przeglądanie wszystkich dostępnych w systemie siłowni</w:t>
      </w:r>
    </w:p>
    <w:p w14:paraId="62A221C6" w14:textId="1011E8B0" w:rsidR="002C1EF8" w:rsidRDefault="002C1EF8" w:rsidP="00E06189">
      <w:pPr>
        <w:pStyle w:val="Tekstpods"/>
        <w:numPr>
          <w:ilvl w:val="0"/>
          <w:numId w:val="33"/>
        </w:numPr>
      </w:pPr>
      <w:r w:rsidRPr="00AD0FED">
        <w:rPr>
          <w:b/>
          <w:bCs/>
        </w:rPr>
        <w:t>Sprawdzenie aktualnego obłożenia siłowni</w:t>
      </w:r>
      <w:r>
        <w:t xml:space="preserve"> – możliwość sprawdzenia aktualnej liczby osób ćwiczących na siłowni</w:t>
      </w:r>
    </w:p>
    <w:p w14:paraId="1A186AA0" w14:textId="31EAB236" w:rsidR="002C1EF8" w:rsidRDefault="002C1EF8" w:rsidP="00E06189">
      <w:pPr>
        <w:pStyle w:val="Tekstpods"/>
        <w:numPr>
          <w:ilvl w:val="0"/>
          <w:numId w:val="33"/>
        </w:numPr>
      </w:pPr>
      <w:r w:rsidRPr="00AD0FED">
        <w:rPr>
          <w:b/>
          <w:bCs/>
        </w:rPr>
        <w:t>Zarządzanie obecnością użytkowników</w:t>
      </w:r>
      <w:r>
        <w:t xml:space="preserve"> – możliwość odnotowania chwili </w:t>
      </w:r>
      <w:r w:rsidR="00166762">
        <w:t>przybycia członka na siłownię a następnie momentu wyjścia.</w:t>
      </w:r>
    </w:p>
    <w:p w14:paraId="30DA0F99" w14:textId="4A10A7F5" w:rsidR="00166762" w:rsidRDefault="00166762" w:rsidP="00E06189">
      <w:pPr>
        <w:pStyle w:val="Tekstpods"/>
        <w:numPr>
          <w:ilvl w:val="0"/>
          <w:numId w:val="33"/>
        </w:numPr>
      </w:pPr>
      <w:r w:rsidRPr="00AD0FED">
        <w:rPr>
          <w:b/>
          <w:bCs/>
        </w:rPr>
        <w:t>Przeglądanie obecności</w:t>
      </w:r>
      <w:r>
        <w:t xml:space="preserve"> – członkowie mogą sprawdzić listę swoich odnotowanych obecności na siłowni</w:t>
      </w:r>
    </w:p>
    <w:p w14:paraId="6A052B13" w14:textId="77777777" w:rsidR="002C1EF8" w:rsidRDefault="002C1EF8" w:rsidP="00753775">
      <w:pPr>
        <w:pStyle w:val="Tekstpods"/>
      </w:pPr>
    </w:p>
    <w:p w14:paraId="14C84032" w14:textId="527D35E9" w:rsidR="002C1EF8" w:rsidRDefault="00166762" w:rsidP="002C1EF8">
      <w:pPr>
        <w:pStyle w:val="Tekstpods"/>
        <w:keepNext/>
      </w:pPr>
      <w:r>
        <w:rPr>
          <w:noProof/>
        </w:rPr>
        <w:drawing>
          <wp:inline distT="0" distB="0" distL="0" distR="0" wp14:anchorId="288A009D" wp14:editId="2EEF470F">
            <wp:extent cx="5580380" cy="2284095"/>
            <wp:effectExtent l="0" t="0" r="1270" b="190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284095"/>
                    </a:xfrm>
                    <a:prstGeom prst="rect">
                      <a:avLst/>
                    </a:prstGeom>
                  </pic:spPr>
                </pic:pic>
              </a:graphicData>
            </a:graphic>
          </wp:inline>
        </w:drawing>
      </w:r>
    </w:p>
    <w:p w14:paraId="026AEE97" w14:textId="63E1FDFF" w:rsidR="002C1EF8" w:rsidRDefault="002C1EF8" w:rsidP="002C1EF8">
      <w:pPr>
        <w:pStyle w:val="Legenda"/>
        <w:jc w:val="both"/>
      </w:pPr>
      <w:r>
        <w:t>Rysunek 3</w:t>
      </w:r>
      <w:r w:rsidR="00321541">
        <w:t>.</w:t>
      </w:r>
      <w:r w:rsidR="00692412">
        <w:fldChar w:fldCharType="begin"/>
      </w:r>
      <w:r w:rsidR="00692412">
        <w:instrText xml:space="preserve"> SEQ Rysunek \* ARABIC \s 1 </w:instrText>
      </w:r>
      <w:r w:rsidR="00692412">
        <w:fldChar w:fldCharType="separate"/>
      </w:r>
      <w:r w:rsidR="00321541">
        <w:rPr>
          <w:noProof/>
        </w:rPr>
        <w:t>3</w:t>
      </w:r>
      <w:r w:rsidR="00692412">
        <w:rPr>
          <w:noProof/>
        </w:rPr>
        <w:fldChar w:fldCharType="end"/>
      </w:r>
      <w:r>
        <w:t xml:space="preserve"> Diagram przypadków użycia, domena wyposażenia</w:t>
      </w:r>
    </w:p>
    <w:p w14:paraId="4B32D168" w14:textId="77777777" w:rsidR="002C1EF8" w:rsidRPr="002C1EF8" w:rsidRDefault="002C1EF8" w:rsidP="002C1EF8"/>
    <w:p w14:paraId="7E39AD6B" w14:textId="7732E019" w:rsidR="002C1EF8" w:rsidRDefault="00166762" w:rsidP="00753775">
      <w:pPr>
        <w:pStyle w:val="Tekstpods"/>
      </w:pPr>
      <w:r>
        <w:t>Domena wyposażenia</w:t>
      </w:r>
      <w:r w:rsidR="00024CB4">
        <w:t xml:space="preserve"> widoczna na Rysunku 3.3</w:t>
      </w:r>
      <w:r>
        <w:t xml:space="preserve"> zawiera informacje o dostępnych w systemie rodzajach wyposażenia, ich definicjach oraz ilości na konkretnych siłowniach. Poszczególne wymagania to:</w:t>
      </w:r>
    </w:p>
    <w:p w14:paraId="488B273D" w14:textId="2C85D05C" w:rsidR="00166762" w:rsidRDefault="00166762" w:rsidP="00E06189">
      <w:pPr>
        <w:pStyle w:val="Tekstpods"/>
        <w:numPr>
          <w:ilvl w:val="0"/>
          <w:numId w:val="34"/>
        </w:numPr>
      </w:pPr>
      <w:r w:rsidRPr="00AD0FED">
        <w:rPr>
          <w:b/>
          <w:bCs/>
        </w:rPr>
        <w:t>Dodawanie/Edycja definicji wyposażenia</w:t>
      </w:r>
      <w:r>
        <w:t xml:space="preserve"> – poprzez dedykowane formularze istnieje możliwość dodawania i późniejszej edycji definicji wyposażenia</w:t>
      </w:r>
    </w:p>
    <w:p w14:paraId="24971EF5" w14:textId="68DC6F4C" w:rsidR="00166762" w:rsidRDefault="00166762" w:rsidP="00E06189">
      <w:pPr>
        <w:pStyle w:val="Tekstpods"/>
        <w:numPr>
          <w:ilvl w:val="0"/>
          <w:numId w:val="34"/>
        </w:numPr>
      </w:pPr>
      <w:r w:rsidRPr="00AD0FED">
        <w:rPr>
          <w:b/>
          <w:bCs/>
        </w:rPr>
        <w:t>Przeglądanie definicji wyposażenia</w:t>
      </w:r>
      <w:r>
        <w:t xml:space="preserve"> – możliwość wyświetlenia i przeglądania wszystkich definicji wyposażenia dostępnych w systemie</w:t>
      </w:r>
    </w:p>
    <w:p w14:paraId="6A8DF6FB" w14:textId="6BA6B024" w:rsidR="00166762" w:rsidRDefault="00166762" w:rsidP="00E06189">
      <w:pPr>
        <w:pStyle w:val="Tekstpods"/>
        <w:numPr>
          <w:ilvl w:val="0"/>
          <w:numId w:val="34"/>
        </w:numPr>
      </w:pPr>
      <w:r w:rsidRPr="00AD0FED">
        <w:rPr>
          <w:b/>
          <w:bCs/>
        </w:rPr>
        <w:lastRenderedPageBreak/>
        <w:t>Dodawanie/Edycja wyposażenia</w:t>
      </w:r>
      <w:r>
        <w:t xml:space="preserve"> – możliwość przypisywania do konkretnych siłowni</w:t>
      </w:r>
    </w:p>
    <w:p w14:paraId="74C046BE" w14:textId="35EA5FAA" w:rsidR="00166762" w:rsidRDefault="00166762" w:rsidP="00E06189">
      <w:pPr>
        <w:pStyle w:val="Tekstpods"/>
        <w:numPr>
          <w:ilvl w:val="0"/>
          <w:numId w:val="34"/>
        </w:numPr>
      </w:pPr>
      <w:r w:rsidRPr="00AD0FED">
        <w:rPr>
          <w:b/>
          <w:bCs/>
        </w:rPr>
        <w:t>Przeglądanie wyposażenia</w:t>
      </w:r>
      <w:r>
        <w:t xml:space="preserve"> – możliwość przeglądania dostępnego wyposażenia na konkretnych siłowniach</w:t>
      </w:r>
    </w:p>
    <w:p w14:paraId="403ABFF8" w14:textId="5E73985D" w:rsidR="00F51F0B" w:rsidRDefault="00F22BFF" w:rsidP="00F51F0B">
      <w:pPr>
        <w:pStyle w:val="Tekstpods"/>
        <w:keepNext/>
      </w:pPr>
      <w:r>
        <w:rPr>
          <w:noProof/>
        </w:rPr>
        <w:drawing>
          <wp:inline distT="0" distB="0" distL="0" distR="0" wp14:anchorId="13A91449" wp14:editId="77F51754">
            <wp:extent cx="5580380" cy="3886835"/>
            <wp:effectExtent l="0" t="0" r="127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86835"/>
                    </a:xfrm>
                    <a:prstGeom prst="rect">
                      <a:avLst/>
                    </a:prstGeom>
                  </pic:spPr>
                </pic:pic>
              </a:graphicData>
            </a:graphic>
          </wp:inline>
        </w:drawing>
      </w:r>
    </w:p>
    <w:p w14:paraId="51F380F2" w14:textId="1D77731E" w:rsidR="002C1EF8" w:rsidRDefault="00F51F0B" w:rsidP="00F51F0B">
      <w:pPr>
        <w:pStyle w:val="Legenda"/>
        <w:jc w:val="both"/>
      </w:pPr>
      <w:r>
        <w:t>Rysunek 3</w:t>
      </w:r>
      <w:r w:rsidR="00321541">
        <w:t>.</w:t>
      </w:r>
      <w:r w:rsidR="00692412">
        <w:fldChar w:fldCharType="begin"/>
      </w:r>
      <w:r w:rsidR="00692412">
        <w:instrText xml:space="preserve"> SEQ Rysunek \* ARABIC \s 1 </w:instrText>
      </w:r>
      <w:r w:rsidR="00692412">
        <w:fldChar w:fldCharType="separate"/>
      </w:r>
      <w:r w:rsidR="00321541">
        <w:rPr>
          <w:noProof/>
        </w:rPr>
        <w:t>4</w:t>
      </w:r>
      <w:r w:rsidR="00692412">
        <w:rPr>
          <w:noProof/>
        </w:rPr>
        <w:fldChar w:fldCharType="end"/>
      </w:r>
      <w:r>
        <w:t xml:space="preserve"> Diagram przypadków użycia, domena aktywności</w:t>
      </w:r>
    </w:p>
    <w:p w14:paraId="36E1DE3D" w14:textId="77777777" w:rsidR="00F51F0B" w:rsidRPr="00F51F0B" w:rsidRDefault="00F51F0B" w:rsidP="00F51F0B"/>
    <w:p w14:paraId="31F79802" w14:textId="508AC260" w:rsidR="00F51F0B" w:rsidRDefault="00F51F0B" w:rsidP="00F51F0B">
      <w:pPr>
        <w:pStyle w:val="Tekstpods"/>
      </w:pPr>
      <w:r>
        <w:t xml:space="preserve">Domena aktywności </w:t>
      </w:r>
      <w:r w:rsidR="00024CB4">
        <w:t xml:space="preserve"> widoczna na Rysunku 3.4 </w:t>
      </w:r>
      <w:r>
        <w:t>zawiera w sobie informacje o definicjach aktywności istniejących w systemie oraz ich organizację w grafiki zajęć przypisane do konkretnych siłowni. Częścią tej domeny są również informacje o karnecie użytkownika oraz odnotowywanie obecności użytkowników na aktywnościach. Poszczególne wymagania to:</w:t>
      </w:r>
    </w:p>
    <w:p w14:paraId="5166EB3C" w14:textId="1397ABA4" w:rsidR="00F51F0B" w:rsidRDefault="00F51F0B" w:rsidP="00E06189">
      <w:pPr>
        <w:pStyle w:val="Tekstpods"/>
        <w:numPr>
          <w:ilvl w:val="0"/>
          <w:numId w:val="35"/>
        </w:numPr>
      </w:pPr>
      <w:r w:rsidRPr="00AD0FED">
        <w:rPr>
          <w:b/>
          <w:bCs/>
        </w:rPr>
        <w:t>Dodawanie/Edycja definicji aktywności</w:t>
      </w:r>
      <w:r>
        <w:t xml:space="preserve"> – poprzez dedykowane formularze istnieje możliwość dodawania i późniejszej edycji definicji aktywności</w:t>
      </w:r>
    </w:p>
    <w:p w14:paraId="745B3E6D" w14:textId="49E1FED9" w:rsidR="00F51F0B" w:rsidRDefault="00F51F0B" w:rsidP="00E06189">
      <w:pPr>
        <w:pStyle w:val="Tekstpods"/>
        <w:numPr>
          <w:ilvl w:val="0"/>
          <w:numId w:val="35"/>
        </w:numPr>
      </w:pPr>
      <w:r w:rsidRPr="00AD0FED">
        <w:rPr>
          <w:b/>
          <w:bCs/>
        </w:rPr>
        <w:t>Przeglądanie definicji aktywności</w:t>
      </w:r>
      <w:r>
        <w:t xml:space="preserve"> – możliwość wyświetlenia i przeglądania wszystkich definicji aktywności dostępnych w systemie</w:t>
      </w:r>
    </w:p>
    <w:p w14:paraId="6B76CF6F" w14:textId="078B4721" w:rsidR="00F51F0B" w:rsidRDefault="00F51F0B" w:rsidP="00E06189">
      <w:pPr>
        <w:pStyle w:val="Tekstpods"/>
        <w:numPr>
          <w:ilvl w:val="0"/>
          <w:numId w:val="35"/>
        </w:numPr>
      </w:pPr>
      <w:r w:rsidRPr="00AD0FED">
        <w:rPr>
          <w:b/>
          <w:bCs/>
        </w:rPr>
        <w:t>Dodawanie/Edycja aktywności</w:t>
      </w:r>
      <w:r>
        <w:t xml:space="preserve"> – możliwość przypisywania aktywności do konkretnych siłowni, ustalając moment ich rozpoczęcia oraz zakończenia czy ilość osób mogących brać w nich udział.</w:t>
      </w:r>
    </w:p>
    <w:p w14:paraId="4800CEA2" w14:textId="695C3340" w:rsidR="00F51F0B" w:rsidRDefault="00F51F0B" w:rsidP="00E06189">
      <w:pPr>
        <w:pStyle w:val="Tekstpods"/>
        <w:numPr>
          <w:ilvl w:val="0"/>
          <w:numId w:val="35"/>
        </w:numPr>
      </w:pPr>
      <w:r w:rsidRPr="00AD0FED">
        <w:rPr>
          <w:b/>
          <w:bCs/>
        </w:rPr>
        <w:lastRenderedPageBreak/>
        <w:t>Przeglądanie aktywności</w:t>
      </w:r>
      <w:r>
        <w:t xml:space="preserve"> – możliwość przeglądania dostępnych aktywności na konkretnych siłowniach</w:t>
      </w:r>
    </w:p>
    <w:p w14:paraId="653C7FA0" w14:textId="09FB97C2" w:rsidR="00F51F0B" w:rsidRDefault="00F51F0B" w:rsidP="00E06189">
      <w:pPr>
        <w:pStyle w:val="Tekstpods"/>
        <w:numPr>
          <w:ilvl w:val="0"/>
          <w:numId w:val="35"/>
        </w:numPr>
      </w:pPr>
      <w:r w:rsidRPr="00AD0FED">
        <w:rPr>
          <w:b/>
          <w:bCs/>
        </w:rPr>
        <w:t>Zarządzanie obecnością użytkowników aktywności</w:t>
      </w:r>
      <w:r>
        <w:t xml:space="preserve"> – możliwość odnotowania przybycia lub jego braku na zajęcia przez zapisanego na nie użytkownika</w:t>
      </w:r>
    </w:p>
    <w:p w14:paraId="69952E56" w14:textId="20BB5B03" w:rsidR="00F22BFF" w:rsidRDefault="00F22BFF" w:rsidP="00E06189">
      <w:pPr>
        <w:pStyle w:val="Tekstpods"/>
        <w:numPr>
          <w:ilvl w:val="0"/>
          <w:numId w:val="35"/>
        </w:numPr>
      </w:pPr>
      <w:r w:rsidRPr="00AD0FED">
        <w:rPr>
          <w:b/>
          <w:bCs/>
        </w:rPr>
        <w:t>Zarządzanie zapisem na zajęcia</w:t>
      </w:r>
      <w:r>
        <w:t xml:space="preserve"> – możliwość zapisania oraz wypisania się z dowolnych nierozpoczętych zajęć</w:t>
      </w:r>
    </w:p>
    <w:p w14:paraId="13F999FD" w14:textId="20BD7EEF" w:rsidR="00F22BFF" w:rsidRDefault="00F22BFF" w:rsidP="00E06189">
      <w:pPr>
        <w:pStyle w:val="Tekstpods"/>
        <w:numPr>
          <w:ilvl w:val="0"/>
          <w:numId w:val="35"/>
        </w:numPr>
      </w:pPr>
      <w:r w:rsidRPr="00AD0FED">
        <w:rPr>
          <w:b/>
          <w:bCs/>
        </w:rPr>
        <w:t>Przeglądanie obecności na aktywnościach</w:t>
      </w:r>
      <w:r>
        <w:t xml:space="preserve"> - członkowie mogą sprawdzić listę swoich odnotowanych obecności na aktywnościach</w:t>
      </w:r>
    </w:p>
    <w:p w14:paraId="136CAD25" w14:textId="04D2B453" w:rsidR="00F22BFF" w:rsidRDefault="00F22BFF" w:rsidP="00E06189">
      <w:pPr>
        <w:pStyle w:val="Tekstpods"/>
        <w:numPr>
          <w:ilvl w:val="0"/>
          <w:numId w:val="35"/>
        </w:numPr>
      </w:pPr>
      <w:r w:rsidRPr="00AD0FED">
        <w:rPr>
          <w:b/>
          <w:bCs/>
        </w:rPr>
        <w:t>Zakup karnetu</w:t>
      </w:r>
      <w:r>
        <w:t xml:space="preserve"> – możliwość zakupu karnetu przez członków klubu. Dzięki zakupie karnetu istnieje możliwość zapisu na zajęcia</w:t>
      </w:r>
    </w:p>
    <w:p w14:paraId="529093BE" w14:textId="0AB47623" w:rsidR="00CA5B25" w:rsidRPr="00F32852" w:rsidRDefault="00F22BFF" w:rsidP="00F22BFF">
      <w:pPr>
        <w:pStyle w:val="Tekstpods"/>
      </w:pPr>
      <w:r>
        <w:t>Wyszczególnione wymagania funkcjonalne umożliwiły stworzenie systemu w pełni spełniającego wstępne założenia, jak również pozwalające na skuteczne wdrożenie i używanie systemu w praktyce. Wszystkie podstawowe potrzeby oraz oczekiwania użytkowników względem systemu zarządzania siecią siłowni zostały spełnione. Wymagania funkcjonalne zostały również zaprojektowane z myślą o ich przyszłej rozbudowie i udoskonalaniu.</w:t>
      </w:r>
    </w:p>
    <w:p w14:paraId="1E7894EF" w14:textId="54C60475" w:rsidR="00F4188F" w:rsidRDefault="00F4188F" w:rsidP="00F4188F">
      <w:pPr>
        <w:pStyle w:val="Nagwek2"/>
        <w:numPr>
          <w:ilvl w:val="0"/>
          <w:numId w:val="0"/>
        </w:numPr>
        <w:ind w:left="363"/>
      </w:pPr>
      <w:bookmarkStart w:id="17" w:name="_Toc92213918"/>
      <w:r>
        <w:t>3.4 Wykorzystywane narzędzia</w:t>
      </w:r>
      <w:bookmarkEnd w:id="17"/>
    </w:p>
    <w:p w14:paraId="6D583E6A" w14:textId="6690875E" w:rsidR="00F4188F" w:rsidRDefault="0082762F" w:rsidP="00F4188F">
      <w:pPr>
        <w:pStyle w:val="Tekstpods"/>
      </w:pPr>
      <w:r>
        <w:t>Do utworzenia projektu wykorzystywanych zostało wiele narzędzi ułatwiających i przyspieszających pracę. Najważniejsze z nich wymieniono poniżej.</w:t>
      </w:r>
    </w:p>
    <w:p w14:paraId="51A61164" w14:textId="2F2A1A66" w:rsidR="0082762F" w:rsidRDefault="0082762F" w:rsidP="00E06189">
      <w:pPr>
        <w:pStyle w:val="Tekstpods"/>
        <w:numPr>
          <w:ilvl w:val="0"/>
          <w:numId w:val="30"/>
        </w:numPr>
      </w:pPr>
      <w:r w:rsidRPr="00AD0FED">
        <w:rPr>
          <w:b/>
          <w:bCs/>
        </w:rPr>
        <w:t>Git</w:t>
      </w:r>
      <w:r>
        <w:t xml:space="preserve"> – rozproszony system kontroli wersji. Korzystanie z tego narzędzia umożliwiło ustrukturyzowanie pracy nad systemem. Każda nowa funkcjonalność tworzona była na nowej gałęzi, tak by jednocześnie móc pracować nad kilkoma funkcjonalnościami i w razie potrzeby wycofywać błędne zmiany. Śledzenie wszystkich zmian kodu systemu umożliwia również swobodne przeglądanie historii powstawania aplikacji</w:t>
      </w:r>
    </w:p>
    <w:p w14:paraId="7D4383E2" w14:textId="03BFFB54" w:rsidR="0082762F" w:rsidRDefault="008678B3" w:rsidP="00E06189">
      <w:pPr>
        <w:pStyle w:val="Tekstpods"/>
        <w:numPr>
          <w:ilvl w:val="0"/>
          <w:numId w:val="30"/>
        </w:numPr>
      </w:pPr>
      <w:proofErr w:type="spellStart"/>
      <w:r w:rsidRPr="00AD0FED">
        <w:rPr>
          <w:b/>
          <w:bCs/>
        </w:rPr>
        <w:t>IntelliJ</w:t>
      </w:r>
      <w:proofErr w:type="spellEnd"/>
      <w:r w:rsidRPr="00AD0FED">
        <w:rPr>
          <w:b/>
          <w:bCs/>
        </w:rPr>
        <w:t xml:space="preserve"> IDEA</w:t>
      </w:r>
      <w:r>
        <w:t xml:space="preserve"> – zintegrowane środowisko programistyczne (IDE) umożliwiło łatwiejsze zarządzanie powstającym kodem, jego automatyczna organizację czy uproszczenia w uruchamianiu i testowaniu aplikacji.</w:t>
      </w:r>
    </w:p>
    <w:p w14:paraId="771979E3" w14:textId="57485701" w:rsidR="008678B3" w:rsidRDefault="008678B3" w:rsidP="00E06189">
      <w:pPr>
        <w:pStyle w:val="Tekstpods"/>
        <w:numPr>
          <w:ilvl w:val="0"/>
          <w:numId w:val="30"/>
        </w:numPr>
      </w:pPr>
      <w:r w:rsidRPr="00AD0FED">
        <w:rPr>
          <w:b/>
          <w:bCs/>
        </w:rPr>
        <w:lastRenderedPageBreak/>
        <w:t>Google Chrome</w:t>
      </w:r>
      <w:r>
        <w:t xml:space="preserve"> – przeglądarka internetowa, wykorzystywana w celu uruchamiania oraz testowania warstwy prezentacji powstałego systemu. Dostęp do narzędzi developerskich ułatwiał również znajdowanie i naprawę błędów.</w:t>
      </w:r>
    </w:p>
    <w:p w14:paraId="0D3EB714" w14:textId="37AFB5F6" w:rsidR="008678B3" w:rsidRDefault="008678B3" w:rsidP="00E06189">
      <w:pPr>
        <w:pStyle w:val="Tekstpods"/>
        <w:numPr>
          <w:ilvl w:val="0"/>
          <w:numId w:val="30"/>
        </w:numPr>
      </w:pPr>
      <w:r w:rsidRPr="00AD0FED">
        <w:rPr>
          <w:b/>
          <w:bCs/>
        </w:rPr>
        <w:t>GitHub</w:t>
      </w:r>
      <w:r>
        <w:t xml:space="preserve"> – hosting umożliwiający zarządzanie repozytoriami Git. GitHub przechowywał repozytorium kodów zawierające całość systemu. Dodatkowo korzystając z funkcji strony powstała tam również tablica </w:t>
      </w:r>
      <w:proofErr w:type="spellStart"/>
      <w:r>
        <w:t>Kanban</w:t>
      </w:r>
      <w:proofErr w:type="spellEnd"/>
      <w:r>
        <w:t xml:space="preserve"> oraz wszelkie notatki wymagane do rozwoju systemu.</w:t>
      </w:r>
    </w:p>
    <w:p w14:paraId="6AE4714F" w14:textId="79EC190E" w:rsidR="008678B3" w:rsidRDefault="008678B3" w:rsidP="00E06189">
      <w:pPr>
        <w:pStyle w:val="Tekstpods"/>
        <w:numPr>
          <w:ilvl w:val="0"/>
          <w:numId w:val="30"/>
        </w:numPr>
      </w:pPr>
      <w:proofErr w:type="spellStart"/>
      <w:r w:rsidRPr="00AD0FED">
        <w:rPr>
          <w:b/>
          <w:bCs/>
        </w:rPr>
        <w:t>pgAdmin</w:t>
      </w:r>
      <w:proofErr w:type="spellEnd"/>
      <w:r>
        <w:t xml:space="preserve"> – program do zarządzania i pracy z bazami danych </w:t>
      </w:r>
      <w:proofErr w:type="spellStart"/>
      <w:r>
        <w:t>PostgreSQL</w:t>
      </w:r>
      <w:proofErr w:type="spellEnd"/>
      <w:r>
        <w:t>. Umożliwiał utworzenie i analizę utworzonej docelowo przez aplikację bazy danych.</w:t>
      </w:r>
    </w:p>
    <w:p w14:paraId="718A2359" w14:textId="499E84CA" w:rsidR="00A12862" w:rsidRPr="00F4188F" w:rsidRDefault="00A12862" w:rsidP="00E06189">
      <w:pPr>
        <w:pStyle w:val="Tekstpods"/>
        <w:numPr>
          <w:ilvl w:val="0"/>
          <w:numId w:val="30"/>
        </w:numPr>
      </w:pPr>
      <w:proofErr w:type="spellStart"/>
      <w:r w:rsidRPr="00AD0FED">
        <w:rPr>
          <w:b/>
          <w:bCs/>
        </w:rPr>
        <w:t>VisualParadigm</w:t>
      </w:r>
      <w:proofErr w:type="spellEnd"/>
      <w:r w:rsidRPr="00AD0FED">
        <w:rPr>
          <w:b/>
          <w:bCs/>
        </w:rPr>
        <w:t xml:space="preserve"> Online</w:t>
      </w:r>
      <w:r>
        <w:t xml:space="preserve"> – narzędzie w formie aplikacji internetowej używane w celu utworzenia diagramów UML</w:t>
      </w:r>
    </w:p>
    <w:p w14:paraId="0B8F15C7" w14:textId="3786A3CA" w:rsidR="0056632C" w:rsidRDefault="0056632C" w:rsidP="0056632C">
      <w:pPr>
        <w:pStyle w:val="Nagwek2"/>
        <w:numPr>
          <w:ilvl w:val="0"/>
          <w:numId w:val="0"/>
        </w:numPr>
        <w:ind w:left="363"/>
      </w:pPr>
      <w:bookmarkStart w:id="18" w:name="_Toc92213919"/>
      <w:r>
        <w:t>3.</w:t>
      </w:r>
      <w:r w:rsidR="00F4188F">
        <w:t>5</w:t>
      </w:r>
      <w:r>
        <w:t xml:space="preserve"> Metodyka pracy nad projektem</w:t>
      </w:r>
      <w:bookmarkEnd w:id="18"/>
    </w:p>
    <w:p w14:paraId="28D36CC6" w14:textId="7CE3CC83" w:rsidR="0056632C" w:rsidRDefault="0056632C" w:rsidP="0056632C">
      <w:pPr>
        <w:pStyle w:val="Tekstpods"/>
      </w:pPr>
      <w:r>
        <w:t>Na przestrzeni lat w tworzeniu oprogramowania powstało wiele metodyk i sposobów rozwoju systemów, tak by maksymalnie zwiększać efektywność samej pracy, jak również gwarantować stabilność i odporność na błędu tworzonego kodu. Przy tworzeniu systemu wykorzystywane były następujące metodyki i podejścia do programowania.</w:t>
      </w:r>
    </w:p>
    <w:p w14:paraId="4A29B9F8" w14:textId="67961E9E" w:rsidR="0056632C" w:rsidRDefault="0056632C" w:rsidP="00E06189">
      <w:pPr>
        <w:pStyle w:val="Tekstpods"/>
        <w:numPr>
          <w:ilvl w:val="0"/>
          <w:numId w:val="29"/>
        </w:numPr>
      </w:pPr>
      <w:r w:rsidRPr="00AD0FED">
        <w:rPr>
          <w:b/>
          <w:bCs/>
        </w:rPr>
        <w:t>DDD</w:t>
      </w:r>
      <w:r>
        <w:t xml:space="preserve"> (ang. </w:t>
      </w:r>
      <w:proofErr w:type="spellStart"/>
      <w:r>
        <w:rPr>
          <w:i/>
          <w:iCs/>
        </w:rPr>
        <w:t>Domain</w:t>
      </w:r>
      <w:proofErr w:type="spellEnd"/>
      <w:r>
        <w:rPr>
          <w:i/>
          <w:iCs/>
        </w:rPr>
        <w:t xml:space="preserve"> </w:t>
      </w:r>
      <w:proofErr w:type="spellStart"/>
      <w:r>
        <w:rPr>
          <w:i/>
          <w:iCs/>
        </w:rPr>
        <w:t>Driven</w:t>
      </w:r>
      <w:proofErr w:type="spellEnd"/>
      <w:r>
        <w:rPr>
          <w:i/>
          <w:iCs/>
        </w:rPr>
        <w:t xml:space="preserve"> Design), </w:t>
      </w:r>
      <w:r>
        <w:t>domenowe podejście do programowania</w:t>
      </w:r>
    </w:p>
    <w:p w14:paraId="604BD8F0" w14:textId="641CCA2F" w:rsidR="0056632C" w:rsidRDefault="0056632C" w:rsidP="00E06189">
      <w:pPr>
        <w:pStyle w:val="Tekstpods"/>
        <w:numPr>
          <w:ilvl w:val="0"/>
          <w:numId w:val="29"/>
        </w:numPr>
      </w:pPr>
      <w:r w:rsidRPr="00AD0FED">
        <w:rPr>
          <w:b/>
          <w:bCs/>
        </w:rPr>
        <w:t>TDD</w:t>
      </w:r>
      <w:r>
        <w:t xml:space="preserve">, (ang. </w:t>
      </w:r>
      <w:r>
        <w:rPr>
          <w:i/>
          <w:iCs/>
        </w:rPr>
        <w:t xml:space="preserve">Test </w:t>
      </w:r>
      <w:proofErr w:type="spellStart"/>
      <w:r>
        <w:rPr>
          <w:i/>
          <w:iCs/>
        </w:rPr>
        <w:t>Driven</w:t>
      </w:r>
      <w:proofErr w:type="spellEnd"/>
      <w:r>
        <w:rPr>
          <w:i/>
          <w:iCs/>
        </w:rPr>
        <w:t xml:space="preserve"> Development),</w:t>
      </w:r>
      <w:r>
        <w:t xml:space="preserve"> programowanie sterowane testami</w:t>
      </w:r>
    </w:p>
    <w:p w14:paraId="3F8567F5" w14:textId="45D5AF25" w:rsidR="00740030" w:rsidRDefault="00740030" w:rsidP="00E06189">
      <w:pPr>
        <w:pStyle w:val="Tekstpods"/>
        <w:numPr>
          <w:ilvl w:val="0"/>
          <w:numId w:val="29"/>
        </w:numPr>
      </w:pPr>
      <w:r w:rsidRPr="00AD0FED">
        <w:rPr>
          <w:b/>
          <w:bCs/>
        </w:rPr>
        <w:t>Agile</w:t>
      </w:r>
      <w:r>
        <w:t xml:space="preserve">, zwinne metodyki programowania (w tym </w:t>
      </w:r>
      <w:proofErr w:type="spellStart"/>
      <w:r>
        <w:t>Kanban</w:t>
      </w:r>
      <w:proofErr w:type="spellEnd"/>
      <w:r>
        <w:t>)</w:t>
      </w:r>
    </w:p>
    <w:p w14:paraId="68098899" w14:textId="4828E94F" w:rsidR="00A907B9" w:rsidRDefault="0056632C" w:rsidP="0056632C">
      <w:pPr>
        <w:pStyle w:val="Tekstpods"/>
      </w:pPr>
      <w:r>
        <w:t>Z wymienionych powyżej metod</w:t>
      </w:r>
      <w:r w:rsidR="00A907B9">
        <w:t xml:space="preserve">yk </w:t>
      </w:r>
      <w:r>
        <w:t xml:space="preserve">wybrane zostały konkretne </w:t>
      </w:r>
      <w:r w:rsidR="00A907B9">
        <w:t>części umożliwiające łatwiejszą i bardziej zorganizowaną pracę nad projektem. Pełne zaadoptowanie wybranego podejścia było niemożliwe z powodu ram czasowych powstawania systemu oraz jednoosobowego zespołu tworzącego go</w:t>
      </w:r>
      <w:r w:rsidR="00DA6F86">
        <w:t>.</w:t>
      </w:r>
    </w:p>
    <w:p w14:paraId="0C98885E" w14:textId="0AA29614" w:rsidR="0056632C" w:rsidRDefault="00A907B9" w:rsidP="00DA6F86">
      <w:pPr>
        <w:pStyle w:val="Tekstpods"/>
      </w:pPr>
      <w:r>
        <w:t>Domenowe podejście do p</w:t>
      </w:r>
      <w:r w:rsidR="00586FBB">
        <w:t xml:space="preserve">rogramowania zakłada tworzenie oprogramowania w oparciu o dziedzinę. </w:t>
      </w:r>
      <w:r w:rsidR="00E04432">
        <w:t>Istotą programu według podejścia domenowego jest jego zdolność do rozwiązywania problemów powiązanych oraz wynikających z obranej przez niego dziedziny</w:t>
      </w:r>
      <w:r w:rsidR="00E04432">
        <w:rPr>
          <w:rStyle w:val="Odwoanieprzypisudolnego"/>
        </w:rPr>
        <w:footnoteReference w:id="2"/>
      </w:r>
      <w:r w:rsidR="00E04432">
        <w:t xml:space="preserve">. </w:t>
      </w:r>
      <w:r w:rsidR="00DA6F86">
        <w:t>Sam</w:t>
      </w:r>
      <w:r w:rsidR="00E517E4">
        <w:t>a</w:t>
      </w:r>
      <w:r w:rsidR="00DA6F86">
        <w:t xml:space="preserve"> dziedzina jest odzwierciedleniem wybranego fragmentu rzeczywistości, </w:t>
      </w:r>
      <w:r w:rsidR="00E517E4">
        <w:lastRenderedPageBreak/>
        <w:t xml:space="preserve">zaprojektowana </w:t>
      </w:r>
      <w:r w:rsidR="00DA6F86">
        <w:t>tak by wiernie oddawała je</w:t>
      </w:r>
      <w:r w:rsidR="00E517E4">
        <w:t>go</w:t>
      </w:r>
      <w:r w:rsidR="00DA6F86">
        <w:t xml:space="preserve"> strukturę i po</w:t>
      </w:r>
      <w:r w:rsidR="00E517E4">
        <w:t>trzeby</w:t>
      </w:r>
      <w:r w:rsidR="00DA6F86">
        <w:t xml:space="preserve">. </w:t>
      </w:r>
      <w:r w:rsidR="00E04432">
        <w:t>Im bardziej skomplikowana i złożona dziedzina, tym większą pracę będą musieli wykonać programiści by zdobyć odpowiednią wiedzę biznesową.</w:t>
      </w:r>
      <w:r w:rsidR="00DA6F86">
        <w:t xml:space="preserve"> </w:t>
      </w:r>
      <w:r w:rsidR="00E517E4">
        <w:t>Poszczególne techniki zapożyczone z podejścia domenowego opisane zostały w rozdziale 5.</w:t>
      </w:r>
    </w:p>
    <w:p w14:paraId="63A3D6B3" w14:textId="3A348861" w:rsidR="00E517E4" w:rsidRDefault="00E517E4" w:rsidP="00E517E4">
      <w:pPr>
        <w:pStyle w:val="Tekstpods"/>
      </w:pPr>
      <w:r>
        <w:t xml:space="preserve">Programowanie sterowane testami (TDD) zakłada pierwszeństwo tworzenia testów przed właściwą logiką </w:t>
      </w:r>
      <w:r w:rsidR="0069359D">
        <w:t xml:space="preserve">systemu. </w:t>
      </w:r>
      <w:r>
        <w:t xml:space="preserve">Istotnymi zasadami takiego podejścia jest pisanie nowego kody tylko wtedy, kiedy poprzednio utworzony nie przechodzi pomyślnie utworzonych już wcześniej testów, a następnie usuwaniu ewentualnie powstałych w tym procesie duplikacji (czyli proces </w:t>
      </w:r>
      <w:proofErr w:type="spellStart"/>
      <w:r>
        <w:t>refaktoryzacji</w:t>
      </w:r>
      <w:proofErr w:type="spellEnd"/>
      <w:r>
        <w:t xml:space="preserve"> kodu)</w:t>
      </w:r>
      <w:r>
        <w:rPr>
          <w:rStyle w:val="Odwoanieprzypisudolnego"/>
        </w:rPr>
        <w:footnoteReference w:id="3"/>
      </w:r>
      <w:r>
        <w:t>. Wykorzystywana jest również zasada czerwone-zielone-</w:t>
      </w:r>
      <w:proofErr w:type="spellStart"/>
      <w:r>
        <w:t>refaktoryzacja</w:t>
      </w:r>
      <w:proofErr w:type="spellEnd"/>
      <w:r>
        <w:t xml:space="preserve">, czyli najpierw utworzenie testu który nie ma szans na powodzenie, następnie stworzenie kodu w najprostszej postaci tak by test zakończył się pomyślnie i w ostatnim kroku </w:t>
      </w:r>
      <w:proofErr w:type="spellStart"/>
      <w:r>
        <w:t>refaktoryzacja</w:t>
      </w:r>
      <w:proofErr w:type="spellEnd"/>
      <w:r>
        <w:t xml:space="preserve"> powstałego w ten sposób kodu do postaci zgodnej z wymaganiami odnośnie struktury systemu.</w:t>
      </w:r>
      <w:r w:rsidR="0069359D">
        <w:t xml:space="preserve"> Techniki wykorzystane z podejścia TDD zostały szczegółowo opisane w rozdziale 6.</w:t>
      </w:r>
    </w:p>
    <w:p w14:paraId="43081349" w14:textId="1DAD9FF8" w:rsidR="002047F0" w:rsidRDefault="007749AB" w:rsidP="00722A6F">
      <w:pPr>
        <w:pStyle w:val="Tekstpods"/>
      </w:pPr>
      <w:r>
        <w:t xml:space="preserve">Struktura prac prowadzonych nad systemem zapożyczała techniki z zwinnych metodyk tworzenia oprogramowania (Agile), oraz </w:t>
      </w:r>
      <w:proofErr w:type="spellStart"/>
      <w:r>
        <w:t>Kanban</w:t>
      </w:r>
      <w:proofErr w:type="spellEnd"/>
      <w:r>
        <w:t>.</w:t>
      </w:r>
      <w:r w:rsidR="00740030">
        <w:t xml:space="preserve"> Zadania wymagane do przejścia do kolejnych faz tworzenia systemu dzielone były na mniejsze podzadania które następnie z użyciem wirtualnej tablicy zmieniane były na kartki przenoszone pomiędzy różnymi kolumnami oznaczającymi statusy. Z podejścia </w:t>
      </w:r>
      <w:r w:rsidR="00722A6F">
        <w:t>zwinnego zapożyczony został również ogólny sposób tworzenia projektu. Prace rozpoczęte zostały analizą dziedziny systemu, określone zostały wymagania oraz założenia. W zwinnym programowaniu analiza jednak nigdy się nie kończy</w:t>
      </w:r>
      <w:r w:rsidR="00722A6F">
        <w:rPr>
          <w:rStyle w:val="Odwoanieprzypisudolnego"/>
        </w:rPr>
        <w:footnoteReference w:id="4"/>
      </w:r>
      <w:r w:rsidR="00722A6F">
        <w:t xml:space="preserve">. Prace podzielone zostały na trwające jeden tydzień iteracje. Iteracja zerowa służyła </w:t>
      </w:r>
      <w:r w:rsidR="000F0917">
        <w:t>wspomnianej wcześniej wstępnej analizie</w:t>
      </w:r>
      <w:r w:rsidR="00722A6F">
        <w:t>, któr</w:t>
      </w:r>
      <w:r w:rsidR="000F0917">
        <w:t>a została</w:t>
      </w:r>
      <w:r w:rsidR="00722A6F">
        <w:t xml:space="preserve"> następnie przetworzon</w:t>
      </w:r>
      <w:r w:rsidR="000F0917">
        <w:t>a</w:t>
      </w:r>
      <w:r w:rsidR="00722A6F">
        <w:t xml:space="preserve"> do </w:t>
      </w:r>
      <w:r w:rsidR="000F0917">
        <w:t xml:space="preserve">zwizualizowanych form używanych przez </w:t>
      </w:r>
      <w:proofErr w:type="spellStart"/>
      <w:r w:rsidR="000F0917">
        <w:t>Kanban</w:t>
      </w:r>
      <w:proofErr w:type="spellEnd"/>
      <w:r w:rsidR="000F0917">
        <w:t xml:space="preserve">. Każda kolejna iteracja zakładała implementację części wybranych funkcjonalności, z jednoczesnym zachowaniem marginesu błędu na dodatkową analizę czy zmianę konkretnych funkcjonalności. </w:t>
      </w:r>
    </w:p>
    <w:p w14:paraId="0E6FF14B" w14:textId="4093A702" w:rsidR="000F0917" w:rsidRDefault="000F0917" w:rsidP="00722A6F">
      <w:pPr>
        <w:pStyle w:val="Tekstpods"/>
      </w:pPr>
      <w:r>
        <w:t>Wykorzystanie podejścia zwinnego umożliwiło iteracyjny rozwój systemu z nowszymi wersjami zawierającymi kolejne funkcjonalności, a w konsekwencji stały kontakt i sprzężenie zwrotne z docelowymi odbiorcami aplikacji, tak by móc dynamicznie dostosowywać projekt do ich potrzeb oraz oczekiwań.</w:t>
      </w:r>
    </w:p>
    <w:p w14:paraId="1A642F18" w14:textId="6F88C0ED" w:rsidR="00E517E4" w:rsidRPr="0056632C" w:rsidRDefault="000F0917" w:rsidP="00DA6F86">
      <w:pPr>
        <w:pStyle w:val="Tekstpods"/>
      </w:pPr>
      <w:r>
        <w:lastRenderedPageBreak/>
        <w:t xml:space="preserve">Pod względem technicznym tworzone oprogramowanie </w:t>
      </w:r>
      <w:r w:rsidR="00E56A55">
        <w:t>wykonywane było z uwzględnieniem dobrych praktyk zarówno w odniesieniu do tworzonego kodu jak i samej architektury systemu. Celem dobrze wybranej i zaimplementowanej architektury systemu jest efektywne zmniejszenie liczby ludzi potrzebnych do zbudowania a następnie rozwoju i utrzymania systemu</w:t>
      </w:r>
      <w:r w:rsidR="00E56A55">
        <w:rPr>
          <w:rStyle w:val="Odwoanieprzypisudolnego"/>
        </w:rPr>
        <w:footnoteReference w:id="5"/>
      </w:r>
      <w:r w:rsidR="00E56A55">
        <w:t>.</w:t>
      </w:r>
      <w:r w:rsidR="00583B65">
        <w:t xml:space="preserve"> Odpowiednie wyznaczanie odpowiedzialności komponentów, granic systemu oraz interfejsów i ich wykorzystania gwarantuje przejrzystość i stabilność systemu na poziomie jego struktury. Stosowanie się również do zasad pisania dobrego kodu </w:t>
      </w:r>
      <w:r w:rsidR="00B71C5C">
        <w:t>(w tym</w:t>
      </w:r>
      <w:r w:rsidR="00583B65">
        <w:t xml:space="preserve"> </w:t>
      </w:r>
      <w:proofErr w:type="spellStart"/>
      <w:r w:rsidR="00583B65">
        <w:t>mneomnika</w:t>
      </w:r>
      <w:proofErr w:type="spellEnd"/>
      <w:r w:rsidR="00583B65">
        <w:t xml:space="preserve"> SOLID stwor</w:t>
      </w:r>
      <w:r w:rsidR="00B71C5C">
        <w:t>zonego przez Roberta C. Martina) oraz wykorzystanie wzorców projektowych  umożliwiło stworzenie systemu który w przyszłości mógłby być nadal rozwijany przez dowolnego programistę. Istnieje wiele definicji czystego kodu jedną z nich jest określenie go jako prostego i eleganckiego. Taki kod można czytać jak dobrze napisaną prozę, nie zaciemnia od zamiarów projektanta a dzięki zastosowaniu trafnych abstrakcji w pełni przekazuje jego intencje</w:t>
      </w:r>
      <w:r w:rsidR="00B71C5C">
        <w:rPr>
          <w:rStyle w:val="Odwoanieprzypisudolnego"/>
        </w:rPr>
        <w:footnoteReference w:id="6"/>
      </w:r>
      <w:r w:rsidR="00CD7EB7">
        <w:t>.</w:t>
      </w:r>
    </w:p>
    <w:p w14:paraId="49E29292" w14:textId="77777777" w:rsidR="0056632C" w:rsidRDefault="0056632C" w:rsidP="0056632C">
      <w:pPr>
        <w:pStyle w:val="Tekstpods"/>
      </w:pPr>
    </w:p>
    <w:p w14:paraId="3F605F06" w14:textId="77777777" w:rsidR="00A61F08" w:rsidRDefault="00A61F08">
      <w:pPr>
        <w:overflowPunct/>
        <w:autoSpaceDE/>
        <w:autoSpaceDN/>
        <w:adjustRightInd/>
        <w:textAlignment w:val="auto"/>
      </w:pPr>
      <w:r>
        <w:br w:type="page"/>
      </w:r>
    </w:p>
    <w:p w14:paraId="3F605F08" w14:textId="7C3FC183" w:rsidR="00A61F08" w:rsidRDefault="00A61F08" w:rsidP="00A61F08">
      <w:pPr>
        <w:overflowPunct/>
        <w:autoSpaceDE/>
        <w:autoSpaceDN/>
        <w:adjustRightInd/>
        <w:textAlignment w:val="auto"/>
        <w:sectPr w:rsidR="00A61F08" w:rsidSect="00C11B24">
          <w:headerReference w:type="even" r:id="rId32"/>
          <w:headerReference w:type="default" r:id="rId33"/>
          <w:type w:val="continuous"/>
          <w:pgSz w:w="11907" w:h="16840" w:code="9"/>
          <w:pgMar w:top="1418" w:right="1418" w:bottom="1418" w:left="1701" w:header="1814" w:footer="1814" w:gutter="0"/>
          <w:cols w:space="708"/>
          <w:docGrid w:linePitch="326"/>
        </w:sectPr>
      </w:pPr>
    </w:p>
    <w:p w14:paraId="2E102F39" w14:textId="2D3979E3" w:rsidR="00154F5F" w:rsidRPr="005106D8" w:rsidRDefault="005366D1" w:rsidP="005106D8">
      <w:pPr>
        <w:pStyle w:val="Nagwek1"/>
        <w:numPr>
          <w:ilvl w:val="0"/>
          <w:numId w:val="0"/>
        </w:numPr>
        <w:spacing w:after="720"/>
        <w:ind w:left="360"/>
        <w:rPr>
          <w:szCs w:val="40"/>
        </w:rPr>
      </w:pPr>
      <w:bookmarkStart w:id="19" w:name="_Toc74074296"/>
      <w:bookmarkStart w:id="20" w:name="_Toc92213920"/>
      <w:r>
        <w:rPr>
          <w:szCs w:val="40"/>
        </w:rPr>
        <w:lastRenderedPageBreak/>
        <w:t>Rozdział 4</w:t>
      </w:r>
      <w:r>
        <w:rPr>
          <w:szCs w:val="40"/>
        </w:rPr>
        <w:br/>
      </w:r>
      <w:r>
        <w:rPr>
          <w:szCs w:val="40"/>
        </w:rPr>
        <w:br/>
      </w:r>
      <w:r w:rsidR="00FC2C54">
        <w:rPr>
          <w:szCs w:val="40"/>
        </w:rPr>
        <w:t>Specyfikacja zewnętrzna</w:t>
      </w:r>
      <w:bookmarkEnd w:id="19"/>
      <w:bookmarkEnd w:id="20"/>
    </w:p>
    <w:p w14:paraId="4A164AD6" w14:textId="7E4440BB" w:rsidR="00154F5F" w:rsidRDefault="00154F5F" w:rsidP="00154F5F">
      <w:pPr>
        <w:pStyle w:val="Tekstpods"/>
      </w:pPr>
      <w:r>
        <w:t xml:space="preserve">W rozdziale przedstawiono specyfikację zewnętrzną aplikacji. Zawiera on informacje o wymaganiach sprzętowych i programowych, wymaganych narzędziach oraz sposobie instalacji i uruchomienia. </w:t>
      </w:r>
      <w:r w:rsidR="00567956">
        <w:t>Rozdział wypełniają również przykłady działania systemu</w:t>
      </w:r>
      <w:r w:rsidR="00960257">
        <w:t>, wymagane akcje i wyniki dla przykładowych operacji. Zawarto również informacje dotyczące bezpieczeństwa aplikacji, rolach i uprawnieniach użytkownik</w:t>
      </w:r>
      <w:r w:rsidR="00B152E7">
        <w:t>ów oraz zarządzania systemem w czasie jego działania.</w:t>
      </w:r>
    </w:p>
    <w:p w14:paraId="1B7433B5" w14:textId="77777777" w:rsidR="00B152E7" w:rsidRDefault="00B152E7" w:rsidP="00154F5F">
      <w:pPr>
        <w:pStyle w:val="Tekstpods"/>
      </w:pPr>
    </w:p>
    <w:p w14:paraId="6C084A4B" w14:textId="58F31087" w:rsidR="00B152E7" w:rsidRDefault="00A61F08" w:rsidP="001E3949">
      <w:pPr>
        <w:pStyle w:val="Nagwek2"/>
        <w:numPr>
          <w:ilvl w:val="0"/>
          <w:numId w:val="0"/>
        </w:numPr>
        <w:tabs>
          <w:tab w:val="left" w:pos="8010"/>
        </w:tabs>
        <w:ind w:left="828" w:hanging="465"/>
      </w:pPr>
      <w:r>
        <w:br w:type="page"/>
      </w:r>
      <w:bookmarkStart w:id="21" w:name="_Toc92213921"/>
      <w:r w:rsidR="00B152E7">
        <w:lastRenderedPageBreak/>
        <w:t xml:space="preserve">4.1 </w:t>
      </w:r>
      <w:r w:rsidR="00ED47A7">
        <w:t>Wymagania sprzętowe</w:t>
      </w:r>
      <w:r w:rsidR="00A63652">
        <w:t xml:space="preserve"> i programowe</w:t>
      </w:r>
      <w:bookmarkEnd w:id="21"/>
      <w:r w:rsidR="001E3949">
        <w:tab/>
      </w:r>
    </w:p>
    <w:p w14:paraId="70DF1765" w14:textId="548DB301" w:rsidR="00A63652" w:rsidRDefault="00E76667" w:rsidP="00A63652">
      <w:pPr>
        <w:pStyle w:val="Tekstpods"/>
      </w:pPr>
      <w:r>
        <w:t>Przy tworzeniu aplikacji webowych z wykorzystaniem technologii takich jak Java</w:t>
      </w:r>
      <w:r w:rsidR="00744706">
        <w:t xml:space="preserve"> i JavaScript, czy szkieletów programistycznych określenie jednoznacznie minimalnych wymagań sprzętowych jest często niemożliwe. Obciążenie systemu zależy od rozmiarów aplikacji, natężenia ruchu czy nawet wykorzystywanych bibliotek i argumentów. Przedstawione poniżej wymagania sprzętowe oparte są więc o </w:t>
      </w:r>
      <w:r w:rsidR="005E1E8B">
        <w:t xml:space="preserve">zalecenia dotyczące bazy danych </w:t>
      </w:r>
      <w:proofErr w:type="spellStart"/>
      <w:r w:rsidR="005E1E8B">
        <w:t>PostgreSQL</w:t>
      </w:r>
      <w:proofErr w:type="spellEnd"/>
      <w:r w:rsidR="00925C59">
        <w:rPr>
          <w:rStyle w:val="Odwoanieprzypisudolnego"/>
        </w:rPr>
        <w:footnoteReference w:id="7"/>
      </w:r>
      <w:r w:rsidR="00887DA5">
        <w:t>, oraz miejsce zajmowane przez aplikację wraz z wszystkimi wymaganymi bibliotekami.</w:t>
      </w:r>
    </w:p>
    <w:p w14:paraId="4464B486" w14:textId="0E312F57" w:rsidR="005E1E8B" w:rsidRDefault="005E1E8B" w:rsidP="00E06189">
      <w:pPr>
        <w:pStyle w:val="Tekstpods"/>
        <w:numPr>
          <w:ilvl w:val="0"/>
          <w:numId w:val="14"/>
        </w:numPr>
      </w:pPr>
      <w:r>
        <w:t>System operacyjny Windows</w:t>
      </w:r>
      <w:r w:rsidR="001C6EC9">
        <w:t>, Mac lub Linux</w:t>
      </w:r>
    </w:p>
    <w:p w14:paraId="0FF1E836" w14:textId="39A522EC" w:rsidR="001C6EC9" w:rsidRDefault="001C6EC9" w:rsidP="00E06189">
      <w:pPr>
        <w:pStyle w:val="Tekstpods"/>
        <w:numPr>
          <w:ilvl w:val="0"/>
          <w:numId w:val="14"/>
        </w:numPr>
      </w:pPr>
      <w:r>
        <w:t>Procesor o pamięci co najmniej 1 GHz</w:t>
      </w:r>
    </w:p>
    <w:p w14:paraId="0F397C99" w14:textId="1B2A9D01" w:rsidR="001C6EC9" w:rsidRDefault="001C6EC9" w:rsidP="00E06189">
      <w:pPr>
        <w:pStyle w:val="Tekstpods"/>
        <w:numPr>
          <w:ilvl w:val="0"/>
          <w:numId w:val="14"/>
        </w:numPr>
      </w:pPr>
      <w:r>
        <w:t>2 GB pamięci RAM</w:t>
      </w:r>
    </w:p>
    <w:p w14:paraId="4CD5E3AA" w14:textId="6A8F39FD" w:rsidR="001C6EC9" w:rsidRDefault="00887DA5" w:rsidP="00E06189">
      <w:pPr>
        <w:pStyle w:val="Tekstpods"/>
        <w:numPr>
          <w:ilvl w:val="0"/>
          <w:numId w:val="14"/>
        </w:numPr>
      </w:pPr>
      <w:r>
        <w:t>5</w:t>
      </w:r>
      <w:r w:rsidR="001C6EC9">
        <w:t xml:space="preserve"> </w:t>
      </w:r>
      <w:r>
        <w:t>G</w:t>
      </w:r>
      <w:r w:rsidR="001C6EC9">
        <w:t xml:space="preserve">B pamięci </w:t>
      </w:r>
      <w:r>
        <w:t>HDD</w:t>
      </w:r>
    </w:p>
    <w:p w14:paraId="5C4E8181" w14:textId="428A8E3F" w:rsidR="00FD5DBE" w:rsidRDefault="00FD5DBE" w:rsidP="00FD5DBE">
      <w:pPr>
        <w:pStyle w:val="Tekstpods"/>
      </w:pPr>
      <w:r>
        <w:t>Wymaganie programowe przedstawiają się następująco:</w:t>
      </w:r>
    </w:p>
    <w:p w14:paraId="587FD376" w14:textId="3DB0FFE8" w:rsidR="00FD5DBE" w:rsidRDefault="00FD5DBE" w:rsidP="00E06189">
      <w:pPr>
        <w:pStyle w:val="Tekstpods"/>
        <w:numPr>
          <w:ilvl w:val="0"/>
          <w:numId w:val="15"/>
        </w:numPr>
      </w:pPr>
      <w:r>
        <w:t xml:space="preserve">Java </w:t>
      </w:r>
      <w:r w:rsidR="0007530B">
        <w:t>JDK</w:t>
      </w:r>
      <w:r>
        <w:t xml:space="preserve"> w wersji 11</w:t>
      </w:r>
    </w:p>
    <w:p w14:paraId="4A564983" w14:textId="5656F292" w:rsidR="0007530B" w:rsidRDefault="00136C95" w:rsidP="00E06189">
      <w:pPr>
        <w:pStyle w:val="Tekstpods"/>
        <w:numPr>
          <w:ilvl w:val="0"/>
          <w:numId w:val="15"/>
        </w:numPr>
      </w:pPr>
      <w:r>
        <w:t xml:space="preserve">Apache </w:t>
      </w:r>
      <w:proofErr w:type="spellStart"/>
      <w:r>
        <w:t>Maven</w:t>
      </w:r>
      <w:proofErr w:type="spellEnd"/>
      <w:r>
        <w:t xml:space="preserve"> w wersji 3</w:t>
      </w:r>
    </w:p>
    <w:p w14:paraId="60A4B104" w14:textId="7469CC83" w:rsidR="00BB4C03" w:rsidRDefault="00BB4C03" w:rsidP="00E06189">
      <w:pPr>
        <w:pStyle w:val="Tekstpods"/>
        <w:numPr>
          <w:ilvl w:val="0"/>
          <w:numId w:val="15"/>
        </w:numPr>
      </w:pPr>
      <w:proofErr w:type="spellStart"/>
      <w:r>
        <w:t>PostgreSQL</w:t>
      </w:r>
      <w:proofErr w:type="spellEnd"/>
      <w:r>
        <w:t xml:space="preserve"> w wersji</w:t>
      </w:r>
      <w:r w:rsidR="00061F4E">
        <w:t xml:space="preserve"> 14</w:t>
      </w:r>
    </w:p>
    <w:p w14:paraId="19D7AD89" w14:textId="2A8EEB0C" w:rsidR="00061F4E" w:rsidRDefault="00241FF7" w:rsidP="00E06189">
      <w:pPr>
        <w:pStyle w:val="Tekstpods"/>
        <w:numPr>
          <w:ilvl w:val="0"/>
          <w:numId w:val="15"/>
        </w:numPr>
      </w:pPr>
      <w:r>
        <w:t>Node.js w wersji 16.13.0</w:t>
      </w:r>
    </w:p>
    <w:p w14:paraId="6EAC7EA9" w14:textId="5C6AA42B" w:rsidR="00241FF7" w:rsidRDefault="00DF42E0" w:rsidP="00E06189">
      <w:pPr>
        <w:pStyle w:val="Tekstpods"/>
        <w:numPr>
          <w:ilvl w:val="0"/>
          <w:numId w:val="15"/>
        </w:numPr>
      </w:pPr>
      <w:proofErr w:type="spellStart"/>
      <w:r>
        <w:t>Npm</w:t>
      </w:r>
      <w:proofErr w:type="spellEnd"/>
      <w:r>
        <w:t xml:space="preserve"> w wersji 8.1.0</w:t>
      </w:r>
    </w:p>
    <w:p w14:paraId="0228FB1D" w14:textId="5B91E66C" w:rsidR="00DF42E0" w:rsidRDefault="00531B81" w:rsidP="00E06189">
      <w:pPr>
        <w:pStyle w:val="Tekstpods"/>
        <w:numPr>
          <w:ilvl w:val="0"/>
          <w:numId w:val="15"/>
        </w:numPr>
      </w:pPr>
      <w:proofErr w:type="spellStart"/>
      <w:r>
        <w:t>Angular</w:t>
      </w:r>
      <w:proofErr w:type="spellEnd"/>
      <w:r>
        <w:t xml:space="preserve"> w wersji 13.0</w:t>
      </w:r>
    </w:p>
    <w:p w14:paraId="0741937B" w14:textId="5A188B7C" w:rsidR="00531B81" w:rsidRDefault="00990314" w:rsidP="00E06189">
      <w:pPr>
        <w:pStyle w:val="Tekstpods"/>
        <w:numPr>
          <w:ilvl w:val="0"/>
          <w:numId w:val="15"/>
        </w:numPr>
      </w:pPr>
      <w:proofErr w:type="spellStart"/>
      <w:r>
        <w:t>Dowolona</w:t>
      </w:r>
      <w:proofErr w:type="spellEnd"/>
      <w:r>
        <w:t xml:space="preserve"> przeglądarka internetowa z obsługą JavaScript (domyślnie Google Chrome)</w:t>
      </w:r>
    </w:p>
    <w:p w14:paraId="7AABF2D4" w14:textId="0943041A" w:rsidR="00990314" w:rsidRDefault="000D0CF0" w:rsidP="000D0CF0">
      <w:pPr>
        <w:pStyle w:val="Tekstpods"/>
      </w:pPr>
      <w:r>
        <w:t xml:space="preserve">Wykorzystany stos technologiczny jest jednym z najpopularniejszych obecnie dostępnych rozwiązań do tworzenia systemów </w:t>
      </w:r>
      <w:r w:rsidR="00B02265">
        <w:t>internetowych, dokumentacja jest szeroko i łatwo dostępna co upraszcza konfigurację i uruchomienie środowiska.</w:t>
      </w:r>
    </w:p>
    <w:p w14:paraId="3C4FA85D" w14:textId="4FBD8EE0" w:rsidR="004B0993" w:rsidRDefault="004B0993" w:rsidP="004B0993">
      <w:pPr>
        <w:pStyle w:val="Nagwek2"/>
        <w:numPr>
          <w:ilvl w:val="0"/>
          <w:numId w:val="0"/>
        </w:numPr>
        <w:ind w:left="828" w:hanging="465"/>
      </w:pPr>
      <w:r>
        <w:br w:type="page"/>
      </w:r>
      <w:bookmarkStart w:id="22" w:name="_Toc92213922"/>
      <w:r>
        <w:lastRenderedPageBreak/>
        <w:t>4.</w:t>
      </w:r>
      <w:r w:rsidR="00761263">
        <w:t>2</w:t>
      </w:r>
      <w:r>
        <w:t xml:space="preserve"> Sposób instalacji i uruc</w:t>
      </w:r>
      <w:r w:rsidR="00761263">
        <w:t>hamianie</w:t>
      </w:r>
      <w:bookmarkEnd w:id="22"/>
    </w:p>
    <w:p w14:paraId="105BC5FD" w14:textId="43A5873B" w:rsidR="00761263" w:rsidRDefault="00761263" w:rsidP="00761263">
      <w:pPr>
        <w:pStyle w:val="Tekstpods"/>
      </w:pPr>
      <w:r>
        <w:t>Uruchomienie całego systemu wymaga wykonania najpierw kilku niezbędnych kroków przygotowawczych.</w:t>
      </w:r>
      <w:r w:rsidR="00E62109">
        <w:t xml:space="preserve"> </w:t>
      </w:r>
      <w:r w:rsidR="000C12C5">
        <w:t xml:space="preserve">Na stacji roboczej na której chcemy uruchomić aplikację powinny być zainstalowane i dostępne wszystkie wymienione wcześniej programy w odpowiednich wersjach. Z punktu widzenia wygody instalacji i </w:t>
      </w:r>
      <w:r w:rsidR="00AF74F3">
        <w:t>operowania na aplikacji przydatne będzie również ustawienie zmiennych środowiskowych systemu</w:t>
      </w:r>
      <w:r w:rsidR="00A04629">
        <w:t xml:space="preserve">. </w:t>
      </w:r>
      <w:r w:rsidR="00E373C5">
        <w:t xml:space="preserve">Poniższa instrukcja opisuje sposób instalacji i uruchomienia na środowisku wyposażonym w system operacyjny Windows. </w:t>
      </w:r>
      <w:r w:rsidR="00A04629">
        <w:t xml:space="preserve">W przypadku </w:t>
      </w:r>
      <w:r w:rsidR="00E373C5">
        <w:t xml:space="preserve">innego </w:t>
      </w:r>
      <w:r w:rsidR="00A04629">
        <w:t xml:space="preserve">systemu </w:t>
      </w:r>
      <w:r w:rsidR="00E373C5">
        <w:t>proces instalacji może się różnić.</w:t>
      </w:r>
    </w:p>
    <w:p w14:paraId="7428E1A6" w14:textId="3DEFA120" w:rsidR="00991D9D" w:rsidRDefault="00991D9D" w:rsidP="00761263">
      <w:pPr>
        <w:pStyle w:val="Tekstpods"/>
      </w:pPr>
      <w:r>
        <w:t>Na samym początku procesu instalacji warto zadbać o odpowiednio skonfigurowane zmienne środowiskowe. Ułatwią one dalszą pracę i uruchamianie wszystkich części systemu.</w:t>
      </w:r>
    </w:p>
    <w:p w14:paraId="276280EF" w14:textId="0E17121A" w:rsidR="00A04629" w:rsidRDefault="00A04629" w:rsidP="00E06189">
      <w:pPr>
        <w:pStyle w:val="Tekstpods"/>
        <w:numPr>
          <w:ilvl w:val="0"/>
          <w:numId w:val="16"/>
        </w:numPr>
      </w:pPr>
      <w:r w:rsidRPr="00BA265F">
        <w:rPr>
          <w:b/>
          <w:bCs/>
        </w:rPr>
        <w:t>JAVA_HOME</w:t>
      </w:r>
      <w:r>
        <w:t xml:space="preserve"> – kierująca do katalogu </w:t>
      </w:r>
      <w:r w:rsidR="005466CF">
        <w:t>z instalacją JDK Javy w wersji 11</w:t>
      </w:r>
    </w:p>
    <w:p w14:paraId="261E25EC" w14:textId="40082FC6" w:rsidR="005466CF" w:rsidRDefault="005466CF" w:rsidP="00E06189">
      <w:pPr>
        <w:pStyle w:val="Tekstpods"/>
        <w:numPr>
          <w:ilvl w:val="0"/>
          <w:numId w:val="16"/>
        </w:numPr>
      </w:pPr>
      <w:r w:rsidRPr="00BA265F">
        <w:rPr>
          <w:b/>
          <w:bCs/>
        </w:rPr>
        <w:t>M2_HOME</w:t>
      </w:r>
      <w:r>
        <w:t xml:space="preserve"> – kierująca do miejsca instalacji oprogramowania Apache </w:t>
      </w:r>
      <w:proofErr w:type="spellStart"/>
      <w:r>
        <w:t>Maven</w:t>
      </w:r>
      <w:proofErr w:type="spellEnd"/>
    </w:p>
    <w:p w14:paraId="62CF5A26" w14:textId="15F4B249" w:rsidR="002B4F74" w:rsidRDefault="005466CF" w:rsidP="00E06189">
      <w:pPr>
        <w:pStyle w:val="Tekstpods"/>
        <w:numPr>
          <w:ilvl w:val="0"/>
          <w:numId w:val="16"/>
        </w:numPr>
      </w:pPr>
      <w:r w:rsidRPr="00BA265F">
        <w:rPr>
          <w:b/>
          <w:bCs/>
        </w:rPr>
        <w:t>MAVEN_HOME</w:t>
      </w:r>
      <w:r>
        <w:t xml:space="preserve"> </w:t>
      </w:r>
      <w:r w:rsidR="002B4F74">
        <w:t>–</w:t>
      </w:r>
      <w:r>
        <w:t xml:space="preserve"> j</w:t>
      </w:r>
      <w:r w:rsidR="002B4F74">
        <w:t>. w</w:t>
      </w:r>
      <w:r w:rsidR="00DD45CE">
        <w:t>.</w:t>
      </w:r>
    </w:p>
    <w:p w14:paraId="67684860" w14:textId="4CD5EF80" w:rsidR="00DD45CE" w:rsidRDefault="00AE7672" w:rsidP="00DD45CE">
      <w:pPr>
        <w:pStyle w:val="Tekstpods"/>
      </w:pPr>
      <w:r w:rsidRPr="00AE7672">
        <w:t>Dodatkowo, aby móc uruchamiać potrzebne programy z linii poleceń bez konieczności wskazywania konkretnych ścieżek do plików wykonywalnych pomocne powinno być ustawienie powyższych zmiennych do zmiennej środowiskowej PATH. Poza wymienionymi dotychczas zmiennymi powinny znaleźć się tam odniesienia do Node.js oraz menadżera pakiet</w:t>
      </w:r>
      <w:r>
        <w:t>ów.</w:t>
      </w:r>
    </w:p>
    <w:p w14:paraId="4651D951" w14:textId="50D0AEC0" w:rsidR="00AE7672" w:rsidRDefault="00AE7672" w:rsidP="00DD45CE">
      <w:pPr>
        <w:pStyle w:val="Tekstpods"/>
      </w:pPr>
      <w:r>
        <w:t xml:space="preserve">Kolejnym krokiem przygotowawczym będzie utworzenie </w:t>
      </w:r>
      <w:r w:rsidR="00ED7225">
        <w:t xml:space="preserve">bazy danych </w:t>
      </w:r>
      <w:proofErr w:type="spellStart"/>
      <w:r w:rsidR="00ED7225">
        <w:t>PostgreSQL</w:t>
      </w:r>
      <w:proofErr w:type="spellEnd"/>
      <w:r w:rsidR="00ED7225">
        <w:t xml:space="preserve">, do której aplikacja będzie mogła się połączyć i </w:t>
      </w:r>
      <w:r w:rsidR="007141A4">
        <w:t xml:space="preserve">uruchomić odpowiednie skrypty tworzące i uzupełniające </w:t>
      </w:r>
      <w:r w:rsidR="00F277D5">
        <w:t xml:space="preserve">strukturę. </w:t>
      </w:r>
      <w:r w:rsidR="005467B6">
        <w:t>Aplikacja w dostarczonej konfiguracji oczekuje połączenia do bazy danych dostępnej z następującymi parametrami:</w:t>
      </w:r>
    </w:p>
    <w:p w14:paraId="70CCE1F3" w14:textId="2C2651C8" w:rsidR="005467B6" w:rsidRPr="005467B6" w:rsidRDefault="00EE2508" w:rsidP="00E06189">
      <w:pPr>
        <w:pStyle w:val="Tekstpods"/>
        <w:numPr>
          <w:ilvl w:val="0"/>
          <w:numId w:val="17"/>
        </w:numPr>
      </w:pPr>
      <w:proofErr w:type="spellStart"/>
      <w:r w:rsidRPr="00BA265F">
        <w:rPr>
          <w:b/>
          <w:bCs/>
        </w:rPr>
        <w:t>Url</w:t>
      </w:r>
      <w:proofErr w:type="spellEnd"/>
      <w:r w:rsidR="005467B6">
        <w:t xml:space="preserve"> – </w:t>
      </w:r>
      <w:proofErr w:type="spellStart"/>
      <w:r w:rsidR="005467B6">
        <w:rPr>
          <w:i/>
          <w:iCs/>
        </w:rPr>
        <w:t>jdbc:postgresql</w:t>
      </w:r>
      <w:proofErr w:type="spellEnd"/>
      <w:r w:rsidR="005467B6">
        <w:rPr>
          <w:i/>
          <w:iCs/>
        </w:rPr>
        <w:t>://localhost:5432/</w:t>
      </w:r>
      <w:proofErr w:type="spellStart"/>
      <w:r w:rsidR="005467B6">
        <w:rPr>
          <w:i/>
          <w:iCs/>
        </w:rPr>
        <w:t>gymex</w:t>
      </w:r>
      <w:proofErr w:type="spellEnd"/>
    </w:p>
    <w:p w14:paraId="0A75425E" w14:textId="3B503D7A" w:rsidR="005467B6" w:rsidRPr="005467B6" w:rsidRDefault="00EE2508" w:rsidP="00E06189">
      <w:pPr>
        <w:pStyle w:val="Tekstpods"/>
        <w:numPr>
          <w:ilvl w:val="0"/>
          <w:numId w:val="17"/>
        </w:numPr>
      </w:pPr>
      <w:r w:rsidRPr="00BA265F">
        <w:rPr>
          <w:b/>
          <w:bCs/>
        </w:rPr>
        <w:t>Nazwa użytkownika</w:t>
      </w:r>
      <w:r w:rsidR="005467B6">
        <w:t xml:space="preserve"> – </w:t>
      </w:r>
      <w:proofErr w:type="spellStart"/>
      <w:r w:rsidR="005467B6">
        <w:rPr>
          <w:i/>
          <w:iCs/>
        </w:rPr>
        <w:t>postgres</w:t>
      </w:r>
      <w:proofErr w:type="spellEnd"/>
    </w:p>
    <w:p w14:paraId="722DB05C" w14:textId="2AF5A685" w:rsidR="005467B6" w:rsidRPr="00EE2508" w:rsidRDefault="00EE2508" w:rsidP="00E06189">
      <w:pPr>
        <w:pStyle w:val="Tekstpods"/>
        <w:numPr>
          <w:ilvl w:val="0"/>
          <w:numId w:val="17"/>
        </w:numPr>
      </w:pPr>
      <w:r w:rsidRPr="00BA265F">
        <w:rPr>
          <w:b/>
          <w:bCs/>
        </w:rPr>
        <w:t>Hasło</w:t>
      </w:r>
      <w:r>
        <w:t xml:space="preserve"> – </w:t>
      </w:r>
      <w:proofErr w:type="spellStart"/>
      <w:r>
        <w:rPr>
          <w:i/>
          <w:iCs/>
        </w:rPr>
        <w:t>root</w:t>
      </w:r>
      <w:proofErr w:type="spellEnd"/>
    </w:p>
    <w:p w14:paraId="36442DC0" w14:textId="05EAE3A9" w:rsidR="00EE2508" w:rsidRPr="00BF4C07" w:rsidRDefault="00EE2508" w:rsidP="00EE2508">
      <w:pPr>
        <w:pStyle w:val="Tekstpods"/>
      </w:pPr>
      <w:r>
        <w:t xml:space="preserve">Utworzona baza danych musi więc zostać zapisana pod tym adresem. Najprostszym sposobem utworzenia odpowiedniej bazy danych jest uruchomienie narzędzia </w:t>
      </w:r>
      <w:proofErr w:type="spellStart"/>
      <w:r w:rsidRPr="00EE2508">
        <w:rPr>
          <w:i/>
          <w:iCs/>
        </w:rPr>
        <w:t>pgAdmin</w:t>
      </w:r>
      <w:proofErr w:type="spellEnd"/>
      <w:r>
        <w:t xml:space="preserve"> instalowanego razem z całym pakietem narzędzi </w:t>
      </w:r>
      <w:proofErr w:type="spellStart"/>
      <w:r>
        <w:t>PostgreSQ</w:t>
      </w:r>
      <w:r w:rsidR="00E373C5">
        <w:t>L</w:t>
      </w:r>
      <w:proofErr w:type="spellEnd"/>
      <w:r w:rsidR="00E373C5">
        <w:t xml:space="preserve">, ustawienie hasła </w:t>
      </w:r>
      <w:proofErr w:type="spellStart"/>
      <w:r w:rsidR="00E373C5">
        <w:rPr>
          <w:i/>
          <w:iCs/>
        </w:rPr>
        <w:t>root</w:t>
      </w:r>
      <w:proofErr w:type="spellEnd"/>
      <w:r w:rsidR="00E373C5">
        <w:rPr>
          <w:i/>
          <w:iCs/>
        </w:rPr>
        <w:t xml:space="preserve"> </w:t>
      </w:r>
      <w:r w:rsidR="00E373C5">
        <w:t xml:space="preserve">dla </w:t>
      </w:r>
      <w:r w:rsidR="00E373C5">
        <w:lastRenderedPageBreak/>
        <w:t>bazowego użytkownika (</w:t>
      </w:r>
      <w:proofErr w:type="spellStart"/>
      <w:r w:rsidR="00E373C5">
        <w:rPr>
          <w:i/>
          <w:iCs/>
        </w:rPr>
        <w:t>postgres</w:t>
      </w:r>
      <w:proofErr w:type="spellEnd"/>
      <w:r w:rsidR="00E373C5">
        <w:rPr>
          <w:i/>
          <w:iCs/>
        </w:rPr>
        <w:t>)</w:t>
      </w:r>
      <w:r w:rsidR="00E373C5">
        <w:t xml:space="preserve"> a następnie utworzenie bazy danych na lokalnej maszynie (stąd adres </w:t>
      </w:r>
      <w:proofErr w:type="spellStart"/>
      <w:r w:rsidR="00E373C5">
        <w:rPr>
          <w:i/>
          <w:iCs/>
        </w:rPr>
        <w:t>localhost</w:t>
      </w:r>
      <w:proofErr w:type="spellEnd"/>
      <w:r w:rsidR="00E373C5">
        <w:rPr>
          <w:i/>
          <w:iCs/>
        </w:rPr>
        <w:t>).</w:t>
      </w:r>
      <w:r w:rsidR="00BF4C07">
        <w:rPr>
          <w:i/>
          <w:iCs/>
        </w:rPr>
        <w:t xml:space="preserve"> </w:t>
      </w:r>
      <w:r w:rsidR="00BF4C07">
        <w:t>Proces dodawania nowej bazy danych widoczny jest na Rysunku 4.1.</w:t>
      </w:r>
    </w:p>
    <w:p w14:paraId="4BB06632" w14:textId="77777777" w:rsidR="00E373C5" w:rsidRDefault="00E373C5" w:rsidP="00E373C5">
      <w:pPr>
        <w:pStyle w:val="Tekstpods"/>
        <w:keepNext/>
      </w:pPr>
      <w:r>
        <w:rPr>
          <w:noProof/>
        </w:rPr>
        <w:drawing>
          <wp:inline distT="0" distB="0" distL="0" distR="0" wp14:anchorId="0FE523DD" wp14:editId="07EF96CD">
            <wp:extent cx="5580380" cy="3652520"/>
            <wp:effectExtent l="0" t="0" r="1270" b="508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34"/>
                    <a:stretch>
                      <a:fillRect/>
                    </a:stretch>
                  </pic:blipFill>
                  <pic:spPr>
                    <a:xfrm>
                      <a:off x="0" y="0"/>
                      <a:ext cx="5580380" cy="3652520"/>
                    </a:xfrm>
                    <a:prstGeom prst="rect">
                      <a:avLst/>
                    </a:prstGeom>
                  </pic:spPr>
                </pic:pic>
              </a:graphicData>
            </a:graphic>
          </wp:inline>
        </w:drawing>
      </w:r>
    </w:p>
    <w:p w14:paraId="0A80EE3F" w14:textId="3EB26939" w:rsidR="00E373C5" w:rsidRPr="00E373C5" w:rsidRDefault="00E373C5" w:rsidP="00E373C5">
      <w:pPr>
        <w:pStyle w:val="Legenda"/>
        <w:jc w:val="both"/>
      </w:pPr>
      <w:r>
        <w:t>Rys.  4.</w:t>
      </w:r>
      <w:r w:rsidR="00692412">
        <w:fldChar w:fldCharType="begin"/>
      </w:r>
      <w:r w:rsidR="00692412">
        <w:instrText xml:space="preserve"> SEQ Rys._ \* ARABIC \s 1 </w:instrText>
      </w:r>
      <w:r w:rsidR="00692412">
        <w:fldChar w:fldCharType="separate"/>
      </w:r>
      <w:r>
        <w:rPr>
          <w:noProof/>
        </w:rPr>
        <w:t>1</w:t>
      </w:r>
      <w:r w:rsidR="00692412">
        <w:rPr>
          <w:noProof/>
        </w:rPr>
        <w:fldChar w:fldCharType="end"/>
      </w:r>
      <w:r>
        <w:t xml:space="preserve"> Utworzenie nowej bazy danych w narzędziu </w:t>
      </w:r>
      <w:proofErr w:type="spellStart"/>
      <w:r>
        <w:t>pgAdmin</w:t>
      </w:r>
      <w:proofErr w:type="spellEnd"/>
    </w:p>
    <w:p w14:paraId="6B011888" w14:textId="4041AE39" w:rsidR="004B0993" w:rsidRDefault="004B0993" w:rsidP="000D0CF0">
      <w:pPr>
        <w:pStyle w:val="Tekstpods"/>
      </w:pPr>
    </w:p>
    <w:p w14:paraId="32C5A350" w14:textId="67B32BC5" w:rsidR="00CB007B" w:rsidRPr="002352AA" w:rsidRDefault="00CB007B" w:rsidP="000D0CF0">
      <w:pPr>
        <w:pStyle w:val="Tekstpods"/>
        <w:rPr>
          <w:i/>
          <w:iCs/>
        </w:rPr>
      </w:pPr>
      <w:r>
        <w:t>Z utworzoną już bazą danych można przejść do kolejnego kroku, którym będzie uruchomienie warstwy</w:t>
      </w:r>
      <w:r w:rsidR="00521E0C">
        <w:t xml:space="preserve"> serwera</w:t>
      </w:r>
      <w:r>
        <w:t xml:space="preserve">. </w:t>
      </w:r>
      <w:r w:rsidR="00570674">
        <w:t>S</w:t>
      </w:r>
      <w:r w:rsidR="0061063C">
        <w:t xml:space="preserve">amodzielne skompilowanie kodów </w:t>
      </w:r>
      <w:proofErr w:type="spellStart"/>
      <w:r w:rsidR="0056632C">
        <w:t>Kod</w:t>
      </w:r>
      <w:r w:rsidR="0061063C">
        <w:t>wych</w:t>
      </w:r>
      <w:proofErr w:type="spellEnd"/>
      <w:r w:rsidR="0061063C">
        <w:t xml:space="preserve"> </w:t>
      </w:r>
      <w:r w:rsidR="00570674">
        <w:t xml:space="preserve">umożliwia </w:t>
      </w:r>
      <w:r w:rsidR="009B2FA1">
        <w:t>lepsze zapoznanie się z systemem oraz</w:t>
      </w:r>
      <w:r w:rsidR="0061063C">
        <w:t xml:space="preserve"> </w:t>
      </w:r>
      <w:r w:rsidR="00570674">
        <w:t>zmianę</w:t>
      </w:r>
      <w:r w:rsidR="0061063C">
        <w:t xml:space="preserve"> niektórych parametrów konfiguracji, jak np. adresy, nazwy użytkownika i hasł</w:t>
      </w:r>
      <w:r w:rsidR="009B2FA1">
        <w:t>o</w:t>
      </w:r>
      <w:r w:rsidR="0061063C">
        <w:t xml:space="preserve"> do bazy danych). </w:t>
      </w:r>
      <w:r w:rsidR="00521E0C">
        <w:t xml:space="preserve">W kolejnych krokach przedstawione zostaną </w:t>
      </w:r>
      <w:r w:rsidR="002352AA">
        <w:t>wszystkie wymagane operacje do przeprowadzenia zarówno kompilacji jak i startu systemu.</w:t>
      </w:r>
    </w:p>
    <w:p w14:paraId="3F605F16" w14:textId="781E3105" w:rsidR="00A61F08" w:rsidRDefault="00C7449F" w:rsidP="001A679A">
      <w:pPr>
        <w:pStyle w:val="Tekstpods"/>
      </w:pPr>
      <w:r>
        <w:t xml:space="preserve">W głównym katalogu aplikacji (znajduje się w nim plik </w:t>
      </w:r>
      <w:r>
        <w:rPr>
          <w:i/>
          <w:iCs/>
        </w:rPr>
        <w:t>pom.xml)</w:t>
      </w:r>
      <w:r>
        <w:t xml:space="preserve"> należy uruchomić następujące polecenia</w:t>
      </w:r>
      <w:r w:rsidR="006F578D">
        <w:t>.</w:t>
      </w:r>
    </w:p>
    <w:p w14:paraId="394B86E0" w14:textId="0FA98EEF" w:rsidR="001A679A" w:rsidRDefault="001A679A" w:rsidP="00E06189">
      <w:pPr>
        <w:pStyle w:val="Tekstpods"/>
        <w:numPr>
          <w:ilvl w:val="0"/>
          <w:numId w:val="18"/>
        </w:numPr>
      </w:pPr>
      <w:proofErr w:type="spellStart"/>
      <w:r w:rsidRPr="00BA265F">
        <w:rPr>
          <w:b/>
          <w:bCs/>
          <w:i/>
          <w:iCs/>
        </w:rPr>
        <w:t>mvn</w:t>
      </w:r>
      <w:proofErr w:type="spellEnd"/>
      <w:r w:rsidRPr="00BA265F">
        <w:rPr>
          <w:b/>
          <w:bCs/>
          <w:i/>
          <w:iCs/>
        </w:rPr>
        <w:t xml:space="preserve"> -v</w:t>
      </w:r>
      <w:r w:rsidRPr="001A679A">
        <w:t xml:space="preserve"> – wypisuje na ekran używana wersję oprogramowania Apache </w:t>
      </w:r>
      <w:proofErr w:type="spellStart"/>
      <w:r w:rsidRPr="001A679A">
        <w:t>Maven</w:t>
      </w:r>
      <w:proofErr w:type="spellEnd"/>
      <w:r w:rsidRPr="001A679A">
        <w:t>, jak również wykorzystywaną wersję Javy. Jest to polecenie kontrolne, dzięki któremu wiemy czy skonfigurowaliśmy tą część poprawnie</w:t>
      </w:r>
    </w:p>
    <w:p w14:paraId="76DD2ADB" w14:textId="41E5E7CA" w:rsidR="001A679A" w:rsidRDefault="001A679A" w:rsidP="00E06189">
      <w:pPr>
        <w:pStyle w:val="Tekstpods"/>
        <w:numPr>
          <w:ilvl w:val="0"/>
          <w:numId w:val="18"/>
        </w:numPr>
      </w:pPr>
      <w:proofErr w:type="spellStart"/>
      <w:r w:rsidRPr="00BA265F">
        <w:rPr>
          <w:b/>
          <w:bCs/>
          <w:i/>
          <w:iCs/>
        </w:rPr>
        <w:t>mvn</w:t>
      </w:r>
      <w:proofErr w:type="spellEnd"/>
      <w:r w:rsidRPr="00BA265F">
        <w:rPr>
          <w:b/>
          <w:bCs/>
          <w:i/>
          <w:iCs/>
        </w:rPr>
        <w:t xml:space="preserve"> </w:t>
      </w:r>
      <w:proofErr w:type="spellStart"/>
      <w:r w:rsidRPr="00BA265F">
        <w:rPr>
          <w:b/>
          <w:bCs/>
          <w:i/>
          <w:iCs/>
        </w:rPr>
        <w:t>clean</w:t>
      </w:r>
      <w:proofErr w:type="spellEnd"/>
      <w:r w:rsidRPr="00BA265F">
        <w:rPr>
          <w:b/>
          <w:bCs/>
          <w:i/>
          <w:iCs/>
        </w:rPr>
        <w:t xml:space="preserve"> </w:t>
      </w:r>
      <w:proofErr w:type="spellStart"/>
      <w:r w:rsidRPr="00BA265F">
        <w:rPr>
          <w:b/>
          <w:bCs/>
          <w:i/>
          <w:iCs/>
        </w:rPr>
        <w:t>install</w:t>
      </w:r>
      <w:proofErr w:type="spellEnd"/>
      <w:r w:rsidRPr="001A679A">
        <w:t xml:space="preserve"> – polecenie najpierw wykonuje czyszczenie jakichkolwiek zbudowanych plików aplikacji, a następnie kompiluje kody programu, wykonuje wszystkie testy oraz tworzy plik .jar służący do uruchomienia aplikacji</w:t>
      </w:r>
      <w:r w:rsidR="00B50C04">
        <w:t xml:space="preserve">. W </w:t>
      </w:r>
      <w:r w:rsidR="00B50C04">
        <w:lastRenderedPageBreak/>
        <w:t>przypadku błędu testów bądź kompilacji plik nie zostanie wygenerowany a użytkownik zostanie poinformowany o błędzie</w:t>
      </w:r>
    </w:p>
    <w:p w14:paraId="3847ECD1" w14:textId="0A2D33AF" w:rsidR="001A679A" w:rsidRDefault="00555E0F" w:rsidP="00E06189">
      <w:pPr>
        <w:pStyle w:val="Tekstpods"/>
        <w:numPr>
          <w:ilvl w:val="0"/>
          <w:numId w:val="18"/>
        </w:numPr>
      </w:pPr>
      <w:proofErr w:type="spellStart"/>
      <w:r w:rsidRPr="00BA265F">
        <w:rPr>
          <w:b/>
          <w:bCs/>
          <w:i/>
          <w:iCs/>
        </w:rPr>
        <w:t>java</w:t>
      </w:r>
      <w:proofErr w:type="spellEnd"/>
      <w:r w:rsidRPr="00BA265F">
        <w:rPr>
          <w:b/>
          <w:bCs/>
          <w:i/>
          <w:iCs/>
        </w:rPr>
        <w:t xml:space="preserve"> -jar -</w:t>
      </w:r>
      <w:proofErr w:type="spellStart"/>
      <w:r w:rsidRPr="00BA265F">
        <w:rPr>
          <w:b/>
          <w:bCs/>
          <w:i/>
          <w:iCs/>
        </w:rPr>
        <w:t>Dspring.profiles.active</w:t>
      </w:r>
      <w:proofErr w:type="spellEnd"/>
      <w:r w:rsidRPr="00BA265F">
        <w:rPr>
          <w:b/>
          <w:bCs/>
          <w:i/>
          <w:iCs/>
        </w:rPr>
        <w:t>=</w:t>
      </w:r>
      <w:proofErr w:type="spellStart"/>
      <w:r w:rsidRPr="00BA265F">
        <w:rPr>
          <w:b/>
          <w:bCs/>
          <w:i/>
          <w:iCs/>
        </w:rPr>
        <w:t>runtime</w:t>
      </w:r>
      <w:proofErr w:type="spellEnd"/>
      <w:r w:rsidRPr="00BA265F">
        <w:rPr>
          <w:b/>
          <w:bCs/>
          <w:i/>
          <w:iCs/>
        </w:rPr>
        <w:t xml:space="preserve"> </w:t>
      </w:r>
      <w:r w:rsidR="00895A7F" w:rsidRPr="00BA265F">
        <w:rPr>
          <w:b/>
          <w:bCs/>
          <w:i/>
          <w:iCs/>
        </w:rPr>
        <w:t>target/</w:t>
      </w:r>
      <w:r w:rsidRPr="00BA265F">
        <w:rPr>
          <w:b/>
          <w:bCs/>
          <w:i/>
          <w:iCs/>
        </w:rPr>
        <w:t>gymex-1.jar</w:t>
      </w:r>
      <w:r>
        <w:rPr>
          <w:i/>
          <w:iCs/>
        </w:rPr>
        <w:t xml:space="preserve"> </w:t>
      </w:r>
      <w:r>
        <w:t>– polecenie uruchamia apli</w:t>
      </w:r>
      <w:r w:rsidR="00895A7F">
        <w:t xml:space="preserve">kację Spring </w:t>
      </w:r>
      <w:proofErr w:type="spellStart"/>
      <w:r w:rsidR="00895A7F">
        <w:t>Boot</w:t>
      </w:r>
      <w:proofErr w:type="spellEnd"/>
      <w:r w:rsidR="00895A7F">
        <w:t xml:space="preserve"> zapisaną w pliku jar wskazanym na końcu polecenia. </w:t>
      </w:r>
      <w:r w:rsidR="001C28CF">
        <w:t xml:space="preserve">Podany profil </w:t>
      </w:r>
      <w:proofErr w:type="spellStart"/>
      <w:r w:rsidR="001C28CF">
        <w:rPr>
          <w:i/>
          <w:iCs/>
        </w:rPr>
        <w:t>runtime</w:t>
      </w:r>
      <w:proofErr w:type="spellEnd"/>
      <w:r w:rsidR="001C28CF">
        <w:t xml:space="preserve"> gwarantuje, że aplikacja podłączy się pod bazę danych dodaną przez nas wcześniej w </w:t>
      </w:r>
      <w:proofErr w:type="spellStart"/>
      <w:r w:rsidR="001C28CF">
        <w:t>PostgreSQL</w:t>
      </w:r>
      <w:proofErr w:type="spellEnd"/>
      <w:r w:rsidR="001C28CF">
        <w:t xml:space="preserve">. Drugim dostępnym profilem jest </w:t>
      </w:r>
      <w:proofErr w:type="spellStart"/>
      <w:r w:rsidR="001C28CF">
        <w:rPr>
          <w:i/>
          <w:iCs/>
        </w:rPr>
        <w:t>integration</w:t>
      </w:r>
      <w:proofErr w:type="spellEnd"/>
      <w:r w:rsidR="00CC32AF">
        <w:t>, który uruchamia system z bazą danych H2, zapisującą dane w pamięci</w:t>
      </w:r>
      <w:r w:rsidR="00B50C04">
        <w:t xml:space="preserve"> które tracone są po wyłączeniu aplikacji</w:t>
      </w:r>
    </w:p>
    <w:p w14:paraId="1A0A78BE" w14:textId="75CEEC52" w:rsidR="00B50C04" w:rsidRDefault="00B50C04" w:rsidP="00B50C04">
      <w:pPr>
        <w:pStyle w:val="Tekstpods"/>
      </w:pPr>
      <w:r>
        <w:t>Jeżeli wszystko zostało skonfigurowane pomyślnie warstwa serwera uruchomi się i następnie połączy z bazą danych</w:t>
      </w:r>
      <w:r w:rsidR="000E7D0C">
        <w:t xml:space="preserve">. Wykorzystane w systemie ustawienia </w:t>
      </w:r>
      <w:proofErr w:type="spellStart"/>
      <w:r w:rsidR="000E7D0C">
        <w:t>Hibernate</w:t>
      </w:r>
      <w:proofErr w:type="spellEnd"/>
      <w:r w:rsidR="000E7D0C">
        <w:t xml:space="preserve"> za każdym razem po połączeniu z bazą danych usuną wszystkie jej obiekty i następnie ponownie od zera utwor</w:t>
      </w:r>
      <w:r w:rsidR="008A45F8">
        <w:t xml:space="preserve">zą pusty schemat. </w:t>
      </w:r>
      <w:r w:rsidR="00DE7F8B">
        <w:t>Po jego utworzeniu aplikacja automatycznie uzupełni bazę danych danymi testowymi</w:t>
      </w:r>
      <w:r w:rsidR="00B42C27">
        <w:t xml:space="preserve"> (tylko dla profilu </w:t>
      </w:r>
      <w:proofErr w:type="spellStart"/>
      <w:r w:rsidR="00B42C27">
        <w:rPr>
          <w:i/>
          <w:iCs/>
        </w:rPr>
        <w:t>runtime</w:t>
      </w:r>
      <w:proofErr w:type="spellEnd"/>
      <w:r w:rsidR="00B42C27">
        <w:rPr>
          <w:i/>
          <w:iCs/>
        </w:rPr>
        <w:t>)</w:t>
      </w:r>
      <w:r w:rsidR="00DE7F8B">
        <w:t>.</w:t>
      </w:r>
      <w:r w:rsidR="00910C15">
        <w:t xml:space="preserve"> Bazowym portem uruchomienia warstwy serwera jest port 8085.</w:t>
      </w:r>
    </w:p>
    <w:p w14:paraId="5AE092AF" w14:textId="7FA721E7" w:rsidR="00DE7F8B" w:rsidRDefault="00DE7F8B" w:rsidP="00B50C04">
      <w:pPr>
        <w:pStyle w:val="Tekstpods"/>
      </w:pPr>
      <w:r>
        <w:t xml:space="preserve">Ostatnim krokiem instalacji systemu jest uruchomienie warstwy prezentacji. </w:t>
      </w:r>
      <w:r w:rsidR="003C6072">
        <w:t xml:space="preserve">Poniższe kroki zakładają, że użytkownik znajduje się w katalogu </w:t>
      </w:r>
      <w:proofErr w:type="spellStart"/>
      <w:r w:rsidR="003C6072">
        <w:rPr>
          <w:i/>
          <w:iCs/>
        </w:rPr>
        <w:t>src</w:t>
      </w:r>
      <w:proofErr w:type="spellEnd"/>
      <w:r w:rsidR="003C6072">
        <w:rPr>
          <w:i/>
          <w:iCs/>
        </w:rPr>
        <w:t>/</w:t>
      </w:r>
      <w:proofErr w:type="spellStart"/>
      <w:r w:rsidR="003C6072">
        <w:rPr>
          <w:i/>
          <w:iCs/>
        </w:rPr>
        <w:t>gymex-ui</w:t>
      </w:r>
      <w:proofErr w:type="spellEnd"/>
      <w:r w:rsidR="00AD41C1">
        <w:t xml:space="preserve">. Do instalacji wymagana jest instalacja Node.js oraz menadżera pakietów </w:t>
      </w:r>
      <w:proofErr w:type="spellStart"/>
      <w:r w:rsidR="00AD41C1">
        <w:t>Npm</w:t>
      </w:r>
      <w:proofErr w:type="spellEnd"/>
      <w:r w:rsidR="005A2F5E">
        <w:t xml:space="preserve">, którym następnie można zainstalować </w:t>
      </w:r>
      <w:proofErr w:type="spellStart"/>
      <w:r w:rsidR="005A2F5E">
        <w:t>bilbiotekę</w:t>
      </w:r>
      <w:proofErr w:type="spellEnd"/>
      <w:r w:rsidR="005A2F5E">
        <w:t xml:space="preserve"> </w:t>
      </w:r>
      <w:proofErr w:type="spellStart"/>
      <w:r w:rsidR="005A2F5E">
        <w:t>Angular</w:t>
      </w:r>
      <w:proofErr w:type="spellEnd"/>
      <w:r w:rsidR="005A2F5E">
        <w:t xml:space="preserve"> w odpowiedniej wersji. </w:t>
      </w:r>
      <w:r w:rsidR="00E21938">
        <w:t xml:space="preserve">W przypadku korzystania z gotowego pliku należy od razu przejść </w:t>
      </w:r>
      <w:proofErr w:type="spellStart"/>
      <w:r w:rsidR="00E21938">
        <w:t>do</w:t>
      </w:r>
      <w:r w:rsidR="005A2F5E">
        <w:t>Do</w:t>
      </w:r>
      <w:proofErr w:type="spellEnd"/>
      <w:r w:rsidR="005A2F5E">
        <w:t xml:space="preserve"> uruchomienia warstwy prezentacji potrzebne będą następujące kroki.</w:t>
      </w:r>
    </w:p>
    <w:p w14:paraId="041E108E" w14:textId="576F0801" w:rsidR="005A2F5E" w:rsidRDefault="008035D4" w:rsidP="00E06189">
      <w:pPr>
        <w:pStyle w:val="Tekstpods"/>
        <w:numPr>
          <w:ilvl w:val="0"/>
          <w:numId w:val="19"/>
        </w:numPr>
      </w:pPr>
      <w:proofErr w:type="spellStart"/>
      <w:r w:rsidRPr="00BA265F">
        <w:rPr>
          <w:b/>
          <w:bCs/>
          <w:i/>
          <w:iCs/>
        </w:rPr>
        <w:t>node</w:t>
      </w:r>
      <w:proofErr w:type="spellEnd"/>
      <w:r w:rsidRPr="00BA265F">
        <w:rPr>
          <w:b/>
          <w:bCs/>
          <w:i/>
          <w:iCs/>
        </w:rPr>
        <w:t xml:space="preserve"> -v</w:t>
      </w:r>
      <w:r>
        <w:rPr>
          <w:i/>
          <w:iCs/>
        </w:rPr>
        <w:t xml:space="preserve"> –</w:t>
      </w:r>
      <w:r>
        <w:t xml:space="preserve"> polecenie kontrolne sprawdzające poprawność skonfigurowania Node.js</w:t>
      </w:r>
    </w:p>
    <w:p w14:paraId="5992FA69" w14:textId="5B47D650" w:rsidR="008035D4" w:rsidRDefault="008035D4" w:rsidP="00E06189">
      <w:pPr>
        <w:pStyle w:val="Tekstpods"/>
        <w:numPr>
          <w:ilvl w:val="0"/>
          <w:numId w:val="19"/>
        </w:numPr>
      </w:pPr>
      <w:proofErr w:type="spellStart"/>
      <w:r w:rsidRPr="00BA265F">
        <w:rPr>
          <w:b/>
          <w:bCs/>
          <w:i/>
          <w:iCs/>
        </w:rPr>
        <w:t>npm</w:t>
      </w:r>
      <w:proofErr w:type="spellEnd"/>
      <w:r w:rsidRPr="00BA265F">
        <w:rPr>
          <w:b/>
          <w:bCs/>
          <w:i/>
          <w:iCs/>
        </w:rPr>
        <w:t xml:space="preserve"> -</w:t>
      </w:r>
      <w:r w:rsidRPr="00BA265F">
        <w:rPr>
          <w:b/>
          <w:bCs/>
        </w:rPr>
        <w:t>v</w:t>
      </w:r>
      <w:r>
        <w:t xml:space="preserve"> – polecenie kontrolne sprawdzające poprawność skonfigurowania </w:t>
      </w:r>
      <w:proofErr w:type="spellStart"/>
      <w:r>
        <w:t>npm</w:t>
      </w:r>
      <w:proofErr w:type="spellEnd"/>
    </w:p>
    <w:p w14:paraId="6DF59ECA" w14:textId="6D720A33" w:rsidR="008035D4" w:rsidRDefault="00910C15" w:rsidP="00E06189">
      <w:pPr>
        <w:pStyle w:val="Tekstpods"/>
        <w:numPr>
          <w:ilvl w:val="0"/>
          <w:numId w:val="19"/>
        </w:numPr>
      </w:pPr>
      <w:proofErr w:type="spellStart"/>
      <w:r w:rsidRPr="00BA265F">
        <w:rPr>
          <w:b/>
          <w:bCs/>
          <w:i/>
          <w:iCs/>
        </w:rPr>
        <w:t>npm</w:t>
      </w:r>
      <w:proofErr w:type="spellEnd"/>
      <w:r w:rsidRPr="00BA265F">
        <w:rPr>
          <w:b/>
          <w:bCs/>
          <w:i/>
          <w:iCs/>
        </w:rPr>
        <w:t xml:space="preserve"> ci</w:t>
      </w:r>
      <w:r>
        <w:rPr>
          <w:i/>
          <w:iCs/>
        </w:rPr>
        <w:t xml:space="preserve"> –</w:t>
      </w:r>
      <w:r>
        <w:t xml:space="preserve"> polecenie bliźniacze do poprzednio używanego </w:t>
      </w:r>
      <w:proofErr w:type="spellStart"/>
      <w:r>
        <w:rPr>
          <w:i/>
          <w:iCs/>
        </w:rPr>
        <w:t>mvn</w:t>
      </w:r>
      <w:proofErr w:type="spellEnd"/>
      <w:r>
        <w:rPr>
          <w:i/>
          <w:iCs/>
        </w:rPr>
        <w:t xml:space="preserve"> </w:t>
      </w:r>
      <w:proofErr w:type="spellStart"/>
      <w:r>
        <w:rPr>
          <w:i/>
          <w:iCs/>
        </w:rPr>
        <w:t>clean</w:t>
      </w:r>
      <w:proofErr w:type="spellEnd"/>
      <w:r>
        <w:rPr>
          <w:i/>
          <w:iCs/>
        </w:rPr>
        <w:t xml:space="preserve"> </w:t>
      </w:r>
      <w:proofErr w:type="spellStart"/>
      <w:r>
        <w:rPr>
          <w:i/>
          <w:iCs/>
        </w:rPr>
        <w:t>install</w:t>
      </w:r>
      <w:proofErr w:type="spellEnd"/>
      <w:r>
        <w:t>. Wykonuje ono najpierw czyszczenie wszystkich zainstalowanych pakietów wykorzystywanych przez warstwę prezentacji a następnie pobranie odpowiednich bibliotek używanych przez system</w:t>
      </w:r>
    </w:p>
    <w:p w14:paraId="4AFE3B0A" w14:textId="71A5420A" w:rsidR="001D69A0" w:rsidRDefault="001D69A0" w:rsidP="00E06189">
      <w:pPr>
        <w:pStyle w:val="Tekstpods"/>
        <w:numPr>
          <w:ilvl w:val="0"/>
          <w:numId w:val="19"/>
        </w:numPr>
      </w:pPr>
      <w:proofErr w:type="spellStart"/>
      <w:r w:rsidRPr="00BA265F">
        <w:rPr>
          <w:b/>
          <w:bCs/>
          <w:i/>
          <w:iCs/>
        </w:rPr>
        <w:t>ng</w:t>
      </w:r>
      <w:proofErr w:type="spellEnd"/>
      <w:r w:rsidRPr="00BA265F">
        <w:rPr>
          <w:b/>
          <w:bCs/>
          <w:i/>
          <w:iCs/>
        </w:rPr>
        <w:t xml:space="preserve"> </w:t>
      </w:r>
      <w:proofErr w:type="spellStart"/>
      <w:r w:rsidR="009B2FA1" w:rsidRPr="00BA265F">
        <w:rPr>
          <w:b/>
          <w:bCs/>
          <w:i/>
          <w:iCs/>
        </w:rPr>
        <w:t>serve</w:t>
      </w:r>
      <w:proofErr w:type="spellEnd"/>
      <w:r>
        <w:rPr>
          <w:i/>
          <w:iCs/>
        </w:rPr>
        <w:t xml:space="preserve"> </w:t>
      </w:r>
      <w:r w:rsidR="002C1984">
        <w:rPr>
          <w:i/>
          <w:iCs/>
        </w:rPr>
        <w:t>–</w:t>
      </w:r>
      <w:r>
        <w:t xml:space="preserve"> polecenie</w:t>
      </w:r>
      <w:r w:rsidR="002C1984">
        <w:t xml:space="preserve"> budujące i następnie uruchamiające warstwę prezentacji na porcie</w:t>
      </w:r>
      <w:r w:rsidR="00A60887">
        <w:t xml:space="preserve"> 4200. W przypadku błędów</w:t>
      </w:r>
      <w:r w:rsidR="009B056D">
        <w:t xml:space="preserve"> kompilacji aplikacja nie uruchomi się.</w:t>
      </w:r>
    </w:p>
    <w:p w14:paraId="6B92E76E" w14:textId="5EAA7463" w:rsidR="00974C02" w:rsidRDefault="009B056D" w:rsidP="00974C02">
      <w:pPr>
        <w:pStyle w:val="Tekstpods"/>
      </w:pPr>
      <w:r>
        <w:t xml:space="preserve">Po wykonaniu wszystkich powyższych kroków cały system powinien być już gotowy do działania. Trzeba tutaj zaznaczyć, że przedstawiona instrukcja instalacji i uruchamiania pokazuje system </w:t>
      </w:r>
      <w:r w:rsidR="00EE7008">
        <w:t xml:space="preserve">gotowy do odpalenia na lokalnie użytkowanej maszynie. Aplikacja </w:t>
      </w:r>
      <w:r w:rsidR="00EE7008">
        <w:lastRenderedPageBreak/>
        <w:t xml:space="preserve">dostępna będzie pod adresem URL </w:t>
      </w:r>
      <w:r w:rsidR="00EE7008" w:rsidRPr="00EE7008">
        <w:rPr>
          <w:i/>
          <w:iCs/>
        </w:rPr>
        <w:t>localhost:4200</w:t>
      </w:r>
      <w:r w:rsidR="00EE7008">
        <w:rPr>
          <w:i/>
          <w:iCs/>
        </w:rPr>
        <w:t xml:space="preserve"> </w:t>
      </w:r>
      <w:r w:rsidR="00EE7008">
        <w:t>w przeglądarce. Rozwiązanie to ma swoje oczywiste plusy w postaci szybkich modyfikacji i ogólnemu sprzyjaniu rozwojowi aplikacji, jednak docelowo system musiałby być uruchomiony na zdalnym serwerze</w:t>
      </w:r>
      <w:r w:rsidR="008D3E8B">
        <w:t xml:space="preserve"> dostępnym dla wszystkich użytkowników Internetu. </w:t>
      </w:r>
      <w:r w:rsidR="002B3FB2">
        <w:t xml:space="preserve">Przy takich potrzebach aplikacja zostałaby skonteneryzowana, podpięte zostałyby również mechanizmy </w:t>
      </w:r>
      <w:r w:rsidR="00F5698F">
        <w:t xml:space="preserve">ciągłej integracji i ciągłego cyklu produkcyjnego (ang. </w:t>
      </w:r>
      <w:proofErr w:type="spellStart"/>
      <w:r w:rsidR="00F5698F">
        <w:rPr>
          <w:i/>
          <w:iCs/>
        </w:rPr>
        <w:t>continious</w:t>
      </w:r>
      <w:proofErr w:type="spellEnd"/>
      <w:r w:rsidR="00F5698F">
        <w:rPr>
          <w:i/>
          <w:iCs/>
        </w:rPr>
        <w:t xml:space="preserve"> </w:t>
      </w:r>
      <w:proofErr w:type="spellStart"/>
      <w:r w:rsidR="00F5698F">
        <w:rPr>
          <w:i/>
          <w:iCs/>
        </w:rPr>
        <w:t>integration</w:t>
      </w:r>
      <w:proofErr w:type="spellEnd"/>
      <w:r w:rsidR="00F5698F">
        <w:rPr>
          <w:i/>
          <w:iCs/>
        </w:rPr>
        <w:t xml:space="preserve">, </w:t>
      </w:r>
      <w:proofErr w:type="spellStart"/>
      <w:r w:rsidR="00F5698F">
        <w:rPr>
          <w:i/>
          <w:iCs/>
        </w:rPr>
        <w:t>continious</w:t>
      </w:r>
      <w:proofErr w:type="spellEnd"/>
      <w:r w:rsidR="00F5698F">
        <w:rPr>
          <w:i/>
          <w:iCs/>
        </w:rPr>
        <w:t xml:space="preserve"> </w:t>
      </w:r>
      <w:proofErr w:type="spellStart"/>
      <w:r w:rsidR="00F5698F">
        <w:rPr>
          <w:i/>
          <w:iCs/>
        </w:rPr>
        <w:t>deployment</w:t>
      </w:r>
      <w:proofErr w:type="spellEnd"/>
      <w:r w:rsidR="00F5698F">
        <w:rPr>
          <w:i/>
          <w:iCs/>
        </w:rPr>
        <w:t xml:space="preserve"> CI/CD)</w:t>
      </w:r>
      <w:r w:rsidR="00F5698F">
        <w:t xml:space="preserve">, </w:t>
      </w:r>
      <w:r w:rsidR="00974C02">
        <w:t>opisanych szerzej w przyszłych planach rozwoju aplikacji.</w:t>
      </w:r>
    </w:p>
    <w:p w14:paraId="2601EADB" w14:textId="5EF1ABFA" w:rsidR="00974C02" w:rsidRDefault="00974C02" w:rsidP="00E06189">
      <w:pPr>
        <w:pStyle w:val="Nagwek2"/>
        <w:numPr>
          <w:ilvl w:val="1"/>
          <w:numId w:val="22"/>
        </w:numPr>
      </w:pPr>
      <w:bookmarkStart w:id="23" w:name="_Toc92213923"/>
      <w:r>
        <w:t>Użytkownicy i bezpieczeństwo</w:t>
      </w:r>
      <w:bookmarkEnd w:id="23"/>
    </w:p>
    <w:p w14:paraId="617A9858" w14:textId="61A09D2F" w:rsidR="00974C02" w:rsidRDefault="00792919" w:rsidP="00974C02">
      <w:pPr>
        <w:pStyle w:val="Tekstpods"/>
      </w:pPr>
      <w:r>
        <w:t xml:space="preserve">W systemie istnieją cztery główne typy użytkowników, dzielących ich zarówno na użytkowników technicznych </w:t>
      </w:r>
      <w:r w:rsidR="002165BE">
        <w:t>(zarządzających systemem) jak i korzystających z niego. Zastosowany podział naturalnie wynika z wymaganych funkcjonalności systemu i ułatwia zarządzanie kwestiami bezpieczeństwa danych oraz dostępnych akcji.</w:t>
      </w:r>
    </w:p>
    <w:p w14:paraId="69BAED63" w14:textId="3EE3C599" w:rsidR="002165BE" w:rsidRDefault="002165BE" w:rsidP="00974C02">
      <w:pPr>
        <w:pStyle w:val="Tekstpods"/>
      </w:pPr>
      <w:r>
        <w:t>Role techniczne dostępne w systemie to:</w:t>
      </w:r>
    </w:p>
    <w:p w14:paraId="432062B0" w14:textId="7F8CD9D1" w:rsidR="002165BE" w:rsidRDefault="002165BE" w:rsidP="00E06189">
      <w:pPr>
        <w:pStyle w:val="Tekstpods"/>
        <w:numPr>
          <w:ilvl w:val="0"/>
          <w:numId w:val="20"/>
        </w:numPr>
      </w:pPr>
      <w:r w:rsidRPr="00C75EC0">
        <w:rPr>
          <w:b/>
          <w:bCs/>
        </w:rPr>
        <w:t>Właściciel</w:t>
      </w:r>
      <w:r>
        <w:t xml:space="preserve"> (ang. </w:t>
      </w:r>
      <w:proofErr w:type="spellStart"/>
      <w:r>
        <w:rPr>
          <w:i/>
          <w:iCs/>
        </w:rPr>
        <w:t>owner</w:t>
      </w:r>
      <w:proofErr w:type="spellEnd"/>
      <w:r>
        <w:rPr>
          <w:i/>
          <w:iCs/>
        </w:rPr>
        <w:t>)</w:t>
      </w:r>
      <w:r>
        <w:t xml:space="preserve"> – właściwie konto posiadające najwyższe uprawnienia w systemie</w:t>
      </w:r>
      <w:r w:rsidR="008E5249">
        <w:t>, mogące być nazywane również administratorem.</w:t>
      </w:r>
      <w:r w:rsidR="0097509C">
        <w:t xml:space="preserve"> Umożliwia pełne zarządzanie systemem jak również dodawanie innych użytkowników.</w:t>
      </w:r>
    </w:p>
    <w:p w14:paraId="771D69F6" w14:textId="3ADB4F0B" w:rsidR="002E6165" w:rsidRDefault="002E6165" w:rsidP="00E06189">
      <w:pPr>
        <w:pStyle w:val="Tekstpods"/>
        <w:numPr>
          <w:ilvl w:val="0"/>
          <w:numId w:val="20"/>
        </w:numPr>
      </w:pPr>
      <w:r w:rsidRPr="00C75EC0">
        <w:rPr>
          <w:b/>
          <w:bCs/>
        </w:rPr>
        <w:t>Pracownik</w:t>
      </w:r>
      <w:r>
        <w:t xml:space="preserve"> (ang. </w:t>
      </w:r>
      <w:proofErr w:type="spellStart"/>
      <w:r>
        <w:rPr>
          <w:i/>
          <w:iCs/>
        </w:rPr>
        <w:t>employee</w:t>
      </w:r>
      <w:proofErr w:type="spellEnd"/>
      <w:r>
        <w:rPr>
          <w:i/>
          <w:iCs/>
        </w:rPr>
        <w:t xml:space="preserve">) </w:t>
      </w:r>
      <w:r>
        <w:t>– konto techniczne przeznaczone dla pracowników siłowni. Umożliwia zarządzanie system w zakresie wyposażenia, grafików czy potwierdzania obecności na zajęciach. Wszystkie uprawnienia pracownika dostępne są również dla właściciela</w:t>
      </w:r>
    </w:p>
    <w:p w14:paraId="0A7426C6" w14:textId="5D378DD5" w:rsidR="002E6165" w:rsidRDefault="002E6165" w:rsidP="002E6165">
      <w:pPr>
        <w:pStyle w:val="Tekstpods"/>
      </w:pPr>
      <w:r>
        <w:t>Role klientów docelowych to:</w:t>
      </w:r>
    </w:p>
    <w:p w14:paraId="374919DE" w14:textId="0CD85881" w:rsidR="002E6165" w:rsidRDefault="002E6165" w:rsidP="00E06189">
      <w:pPr>
        <w:pStyle w:val="Tekstpods"/>
        <w:numPr>
          <w:ilvl w:val="0"/>
          <w:numId w:val="21"/>
        </w:numPr>
      </w:pPr>
      <w:r w:rsidRPr="00C75EC0">
        <w:rPr>
          <w:b/>
          <w:bCs/>
        </w:rPr>
        <w:t>Trener</w:t>
      </w:r>
      <w:r>
        <w:t xml:space="preserve"> (ang. </w:t>
      </w:r>
      <w:proofErr w:type="spellStart"/>
      <w:r>
        <w:rPr>
          <w:i/>
          <w:iCs/>
        </w:rPr>
        <w:t>Trainer</w:t>
      </w:r>
      <w:proofErr w:type="spellEnd"/>
      <w:r>
        <w:rPr>
          <w:i/>
          <w:iCs/>
        </w:rPr>
        <w:t xml:space="preserve">) – </w:t>
      </w:r>
      <w:r>
        <w:t xml:space="preserve">konto przeznaczone dla trenerów przypisywanych do poszczególnych zajęć na siłowni. Jest to konto posiadające najmniejsze uprawnienia, zmieniające portal w </w:t>
      </w:r>
      <w:r w:rsidR="0056632C">
        <w:t>Kod</w:t>
      </w:r>
      <w:r>
        <w:t xml:space="preserve"> informacji o nadchodzących zajęciach osoby będącej trenerem.</w:t>
      </w:r>
    </w:p>
    <w:p w14:paraId="143C27D6" w14:textId="06645223" w:rsidR="002E6165" w:rsidRDefault="0097509C" w:rsidP="00E06189">
      <w:pPr>
        <w:pStyle w:val="Tekstpods"/>
        <w:numPr>
          <w:ilvl w:val="0"/>
          <w:numId w:val="21"/>
        </w:numPr>
      </w:pPr>
      <w:r w:rsidRPr="00C75EC0">
        <w:rPr>
          <w:b/>
          <w:bCs/>
        </w:rPr>
        <w:t>Członek</w:t>
      </w:r>
      <w:r>
        <w:t xml:space="preserve"> (ang. </w:t>
      </w:r>
      <w:proofErr w:type="spellStart"/>
      <w:r>
        <w:rPr>
          <w:i/>
          <w:iCs/>
        </w:rPr>
        <w:t>Member</w:t>
      </w:r>
      <w:proofErr w:type="spellEnd"/>
      <w:r>
        <w:rPr>
          <w:i/>
          <w:iCs/>
        </w:rPr>
        <w:t xml:space="preserve">) </w:t>
      </w:r>
      <w:r>
        <w:t>– konto użytkownika prze</w:t>
      </w:r>
      <w:r w:rsidR="003636CB">
        <w:t>znaczone dla klienta siłowni. Zakładane poprzez samodzielną rejestrację w serwisie</w:t>
      </w:r>
      <w:r w:rsidR="00CF15AC">
        <w:t xml:space="preserve">. Konto to umożliwia dostęp do wszystkich wymaganych funkcjonalności systemu dla klientów, w tym przeglądanie i zapisywanie się na zajęcia, dostęp do historii swoich treningów czy </w:t>
      </w:r>
      <w:r w:rsidR="00156401">
        <w:t>sprawdzanie aktualnego stanu obłożenia siłowni.</w:t>
      </w:r>
    </w:p>
    <w:p w14:paraId="51AFC149" w14:textId="2B327CA0" w:rsidR="00156401" w:rsidRPr="00974C02" w:rsidRDefault="00156401" w:rsidP="00156401">
      <w:pPr>
        <w:pStyle w:val="Tekstpods"/>
      </w:pPr>
      <w:r>
        <w:lastRenderedPageBreak/>
        <w:t xml:space="preserve">Wymieniony wyżej zestaw ról dostępnych dla użytkowników skutecznie umożliwił podział systemu na części dostępne dla odpowiednich użytkowników. Szczegóły systemu zabezpieczeń i ich implementacje szerzej zostały opisane w rozdziale 5. </w:t>
      </w:r>
      <w:r w:rsidR="00F20C16">
        <w:t xml:space="preserve">W dalszej części specyfikacji zewnętrznej </w:t>
      </w:r>
      <w:r w:rsidR="00CB7007">
        <w:t>wyszczególnione zostaną poszczególne ekrany aplikacji wraz z informacją jacy użytkownicy mają do nich dostęp. Ułatwi to osadzenie wyżej wspomnianych typów kont i ról w obrazie całości systemu.</w:t>
      </w:r>
    </w:p>
    <w:p w14:paraId="5DD0FF7C" w14:textId="434FFA0B" w:rsidR="006F7513" w:rsidRDefault="006F7513" w:rsidP="00E06189">
      <w:pPr>
        <w:pStyle w:val="Nagwek2"/>
        <w:numPr>
          <w:ilvl w:val="1"/>
          <w:numId w:val="22"/>
        </w:numPr>
      </w:pPr>
      <w:bookmarkStart w:id="24" w:name="_Toc92213924"/>
      <w:r>
        <w:t>Interfejs użytkownika</w:t>
      </w:r>
      <w:bookmarkEnd w:id="24"/>
    </w:p>
    <w:p w14:paraId="2A333DBB" w14:textId="412EA829" w:rsidR="006F7513" w:rsidRDefault="006F7513" w:rsidP="006F7513">
      <w:pPr>
        <w:pStyle w:val="Tekstpods"/>
      </w:pPr>
      <w:r>
        <w:t xml:space="preserve">Interfejs użytkownika zaprojektowany został od podstaw z myślą o prostym, przystępnych i responsywnym </w:t>
      </w:r>
      <w:r w:rsidR="000B5C9D">
        <w:t xml:space="preserve">systemie, gwarantującym szybkość i stabilność działania na dowolnych urządzeniu z opcją uruchomienia przeglądarki internetowej. </w:t>
      </w:r>
      <w:r w:rsidR="007F7CF3">
        <w:t xml:space="preserve">Wykorzystanie szkieletu programistycznego </w:t>
      </w:r>
      <w:proofErr w:type="spellStart"/>
      <w:r w:rsidR="007F7CF3">
        <w:t>Angular</w:t>
      </w:r>
      <w:proofErr w:type="spellEnd"/>
      <w:r w:rsidR="00510719">
        <w:t xml:space="preserve"> ułatwiło całość implementacji poprzez zamknięcie konkretnych ekranów w przystosowanych do tego celu komponentach. W dalszej części przedstawione zostaną wybrane ekrany oraz ich </w:t>
      </w:r>
      <w:r w:rsidR="00A56E3F">
        <w:t>cele.</w:t>
      </w:r>
    </w:p>
    <w:p w14:paraId="7DDFA2F9" w14:textId="77777777" w:rsidR="00B520FF" w:rsidRDefault="00B140ED" w:rsidP="00B520FF">
      <w:pPr>
        <w:pStyle w:val="Tekstpods"/>
        <w:keepNext/>
      </w:pPr>
      <w:r>
        <w:rPr>
          <w:noProof/>
        </w:rPr>
        <w:drawing>
          <wp:inline distT="0" distB="0" distL="0" distR="0" wp14:anchorId="2C0AF20A" wp14:editId="3AF4316A">
            <wp:extent cx="2763520" cy="2914464"/>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3520" cy="2914464"/>
                    </a:xfrm>
                    <a:prstGeom prst="rect">
                      <a:avLst/>
                    </a:prstGeom>
                  </pic:spPr>
                </pic:pic>
              </a:graphicData>
            </a:graphic>
          </wp:inline>
        </w:drawing>
      </w:r>
    </w:p>
    <w:p w14:paraId="1137394F" w14:textId="413751FF" w:rsidR="00B140ED" w:rsidRDefault="00B520FF" w:rsidP="00B520FF">
      <w:pPr>
        <w:pStyle w:val="Legenda"/>
        <w:jc w:val="both"/>
      </w:pPr>
      <w:r>
        <w:t>Rysunek 4.2 Ekran logowania</w:t>
      </w:r>
    </w:p>
    <w:p w14:paraId="02518D8D" w14:textId="77777777" w:rsidR="00B520FF" w:rsidRPr="00B520FF" w:rsidRDefault="00B520FF" w:rsidP="00B520FF"/>
    <w:p w14:paraId="239B5695" w14:textId="3918EDD7" w:rsidR="009F6D1E" w:rsidRDefault="009332C9" w:rsidP="009F6D1E">
      <w:pPr>
        <w:pStyle w:val="Tekstpods"/>
        <w:jc w:val="left"/>
      </w:pPr>
      <w:r>
        <w:t xml:space="preserve">Ekran logowania </w:t>
      </w:r>
      <w:r w:rsidR="00BF4C07">
        <w:t xml:space="preserve">widoczny na Rysunku 4.2 </w:t>
      </w:r>
      <w:r>
        <w:t>jest jednym punktem wejścia do systemu.</w:t>
      </w:r>
      <w:r w:rsidR="0029097B">
        <w:t xml:space="preserve"> Wymaga on podania nazwy użytkownika oraz hasła, a następnie </w:t>
      </w:r>
      <w:r w:rsidR="00EC2ACF">
        <w:t xml:space="preserve">poprzez przycisk </w:t>
      </w:r>
      <w:r w:rsidR="00EC2ACF">
        <w:rPr>
          <w:i/>
          <w:iCs/>
        </w:rPr>
        <w:t>Zalogu</w:t>
      </w:r>
      <w:r w:rsidR="00870CAC">
        <w:rPr>
          <w:i/>
          <w:iCs/>
        </w:rPr>
        <w:t xml:space="preserve">j </w:t>
      </w:r>
      <w:r w:rsidR="00870CAC">
        <w:t xml:space="preserve">w przypadku podania prawidłowych danych zautoryzuje użytkownika i przeniesie na </w:t>
      </w:r>
      <w:r w:rsidR="00870CAC">
        <w:lastRenderedPageBreak/>
        <w:t xml:space="preserve">stronę startową aplikacji. Drugą możliwością jest zarejestrowanie się w systemie dla nowych użytkowników. Po użyciu przycisku </w:t>
      </w:r>
      <w:r w:rsidR="00870CAC">
        <w:rPr>
          <w:i/>
          <w:iCs/>
        </w:rPr>
        <w:t>Rejestracja</w:t>
      </w:r>
      <w:r w:rsidR="00870CAC">
        <w:t xml:space="preserve"> otworzy się odpowiedni formularz umożliwiający założenie konta.</w:t>
      </w:r>
    </w:p>
    <w:p w14:paraId="7E9B9A3C" w14:textId="77777777" w:rsidR="009F6D1E" w:rsidRDefault="009F6D1E" w:rsidP="009F6D1E">
      <w:pPr>
        <w:pStyle w:val="Tekstpods"/>
        <w:keepNext/>
        <w:jc w:val="left"/>
      </w:pPr>
      <w:r>
        <w:rPr>
          <w:noProof/>
        </w:rPr>
        <w:drawing>
          <wp:inline distT="0" distB="0" distL="0" distR="0" wp14:anchorId="4803E6C9" wp14:editId="05992FB6">
            <wp:extent cx="5580380" cy="2048510"/>
            <wp:effectExtent l="0" t="0" r="127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8510"/>
                    </a:xfrm>
                    <a:prstGeom prst="rect">
                      <a:avLst/>
                    </a:prstGeom>
                  </pic:spPr>
                </pic:pic>
              </a:graphicData>
            </a:graphic>
          </wp:inline>
        </w:drawing>
      </w:r>
    </w:p>
    <w:p w14:paraId="4D9AA632" w14:textId="6547D5A0" w:rsidR="009F6D1E" w:rsidRDefault="009F6D1E" w:rsidP="009F6D1E">
      <w:pPr>
        <w:pStyle w:val="Legenda"/>
      </w:pPr>
      <w:r>
        <w:t>Rysunek 4.3 Ekran rejestracji</w:t>
      </w:r>
    </w:p>
    <w:p w14:paraId="274FB461" w14:textId="77777777" w:rsidR="009F6D1E" w:rsidRPr="009F6D1E" w:rsidRDefault="009F6D1E" w:rsidP="009F6D1E"/>
    <w:p w14:paraId="0226E2CA" w14:textId="56AB7A01" w:rsidR="009F6D1E" w:rsidRDefault="009F6D1E" w:rsidP="009F6D1E">
      <w:pPr>
        <w:pStyle w:val="Tekstpods"/>
        <w:jc w:val="left"/>
      </w:pPr>
      <w:r>
        <w:t xml:space="preserve">Ekran rejestracji wymaga podania podstawowych danych osobowych oraz technicznych potrzebnych do założenia konta. Na Rysunku 4.3 widoczny jest również błąd walidacji formularza, w tym przypadku oznaczający błędny format adresu email. Wszystkie formularze aplikacji są w pełni walidowane, tak aby dane przekazywane do warstwy serwera były poprawne. Przycisk </w:t>
      </w:r>
      <w:r>
        <w:rPr>
          <w:i/>
          <w:iCs/>
        </w:rPr>
        <w:t>Zapisz</w:t>
      </w:r>
      <w:r>
        <w:t xml:space="preserve"> jest w tym momencie zablokowany, do momentu w którym wszystkie pola formularza wypełnione zostaną prawidłowymi danymi.</w:t>
      </w:r>
    </w:p>
    <w:p w14:paraId="6D2CB41D" w14:textId="77777777" w:rsidR="00E37090" w:rsidRDefault="00E37090" w:rsidP="00E37090">
      <w:pPr>
        <w:pStyle w:val="Tekstpods"/>
        <w:keepNext/>
        <w:jc w:val="left"/>
      </w:pPr>
      <w:r>
        <w:rPr>
          <w:noProof/>
        </w:rPr>
        <w:drawing>
          <wp:inline distT="0" distB="0" distL="0" distR="0" wp14:anchorId="24C0CE11" wp14:editId="6AE51DA1">
            <wp:extent cx="5572125" cy="252412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2524125"/>
                    </a:xfrm>
                    <a:prstGeom prst="rect">
                      <a:avLst/>
                    </a:prstGeom>
                    <a:noFill/>
                    <a:ln>
                      <a:noFill/>
                    </a:ln>
                  </pic:spPr>
                </pic:pic>
              </a:graphicData>
            </a:graphic>
          </wp:inline>
        </w:drawing>
      </w:r>
    </w:p>
    <w:p w14:paraId="0B745641" w14:textId="2BA1B1C5" w:rsidR="00A227AB" w:rsidRDefault="00E37090" w:rsidP="00E37090">
      <w:pPr>
        <w:pStyle w:val="Legenda"/>
      </w:pPr>
      <w:r>
        <w:t>Rysunek 4.4 Ekran startowy</w:t>
      </w:r>
    </w:p>
    <w:p w14:paraId="752DB014" w14:textId="77777777" w:rsidR="00D57ADB" w:rsidRPr="00D57ADB" w:rsidRDefault="00D57ADB" w:rsidP="00D57ADB"/>
    <w:p w14:paraId="699CA19B" w14:textId="6B37816C" w:rsidR="009F6D1E" w:rsidRDefault="00DF53D5" w:rsidP="009F6D1E">
      <w:pPr>
        <w:pStyle w:val="Tekstpods"/>
        <w:jc w:val="left"/>
      </w:pPr>
      <w:r>
        <w:t>Ekran startowy</w:t>
      </w:r>
      <w:r w:rsidR="00BF4C07">
        <w:t xml:space="preserve"> (Rysunek 4.4)</w:t>
      </w:r>
      <w:r>
        <w:t xml:space="preserve"> aplikacji </w:t>
      </w:r>
      <w:r w:rsidR="00A227AB">
        <w:t>zawiera w sobie zmieniający się w czasie cytat motywacyjny oraz odniesienia do wszystkich części aplikacji.</w:t>
      </w:r>
      <w:r w:rsidR="0067333A">
        <w:t xml:space="preserve"> Widoczny w górnej części </w:t>
      </w:r>
      <w:r w:rsidR="0067333A">
        <w:lastRenderedPageBreak/>
        <w:t>ekranu pasek nawigacyjny dostosowuje swoją treść w zależności od typu zalogowane użytkownika. Idąc od lewej strony ekranu odpowiednie opcje prowadzą do</w:t>
      </w:r>
      <w:r w:rsidR="00396237">
        <w:t xml:space="preserve"> ekranów:</w:t>
      </w:r>
    </w:p>
    <w:p w14:paraId="1793F232" w14:textId="2AF7D1C8" w:rsidR="00396237" w:rsidRDefault="00396237" w:rsidP="00E06189">
      <w:pPr>
        <w:pStyle w:val="Tekstpods"/>
        <w:numPr>
          <w:ilvl w:val="0"/>
          <w:numId w:val="24"/>
        </w:numPr>
        <w:jc w:val="left"/>
      </w:pPr>
      <w:r w:rsidRPr="00C75EC0">
        <w:rPr>
          <w:b/>
          <w:bCs/>
        </w:rPr>
        <w:t>Siłownie</w:t>
      </w:r>
      <w:r>
        <w:t xml:space="preserve"> – ekran z widoczną listą wszystkich siłowni</w:t>
      </w:r>
    </w:p>
    <w:p w14:paraId="0037C0E3" w14:textId="70474563" w:rsidR="00396237" w:rsidRDefault="00396237" w:rsidP="00E06189">
      <w:pPr>
        <w:pStyle w:val="Tekstpods"/>
        <w:numPr>
          <w:ilvl w:val="0"/>
          <w:numId w:val="24"/>
        </w:numPr>
        <w:jc w:val="left"/>
      </w:pPr>
      <w:r w:rsidRPr="00C75EC0">
        <w:rPr>
          <w:b/>
          <w:bCs/>
        </w:rPr>
        <w:t>Trenerzy osobiści</w:t>
      </w:r>
      <w:r>
        <w:t xml:space="preserve"> – wykaz trenerów dostępnych na wszystkich siłowniach, wraz z informacjami o typach prowadzonych zajęć</w:t>
      </w:r>
    </w:p>
    <w:p w14:paraId="793DCB4A" w14:textId="71496329" w:rsidR="00396237" w:rsidRDefault="00396237" w:rsidP="00E06189">
      <w:pPr>
        <w:pStyle w:val="Tekstpods"/>
        <w:numPr>
          <w:ilvl w:val="0"/>
          <w:numId w:val="24"/>
        </w:numPr>
        <w:jc w:val="left"/>
      </w:pPr>
      <w:r w:rsidRPr="00C75EC0">
        <w:rPr>
          <w:b/>
          <w:bCs/>
        </w:rPr>
        <w:t>Opcje pracownika</w:t>
      </w:r>
      <w:r>
        <w:t xml:space="preserve"> – widoczna tylko dla typów kont </w:t>
      </w:r>
      <w:r>
        <w:rPr>
          <w:i/>
          <w:iCs/>
        </w:rPr>
        <w:t xml:space="preserve">Pracownik </w:t>
      </w:r>
      <w:r>
        <w:t xml:space="preserve">i </w:t>
      </w:r>
      <w:r>
        <w:rPr>
          <w:i/>
          <w:iCs/>
        </w:rPr>
        <w:t>Właściciel</w:t>
      </w:r>
      <w:r>
        <w:t xml:space="preserve">.  Dostęp do komponentów z rozwijanej listy również jest ograniczony dla podanych wcześniej ról. Opcje dostępne dla </w:t>
      </w:r>
      <w:r w:rsidRPr="00396237">
        <w:rPr>
          <w:i/>
          <w:iCs/>
        </w:rPr>
        <w:t>Pracownika</w:t>
      </w:r>
      <w:r>
        <w:t xml:space="preserve"> to</w:t>
      </w:r>
    </w:p>
    <w:p w14:paraId="0AA97549" w14:textId="304978D9" w:rsidR="00396237" w:rsidRDefault="00396237" w:rsidP="00E06189">
      <w:pPr>
        <w:pStyle w:val="Tekstpods"/>
        <w:numPr>
          <w:ilvl w:val="1"/>
          <w:numId w:val="24"/>
        </w:numPr>
        <w:jc w:val="left"/>
      </w:pPr>
      <w:r w:rsidRPr="00C75EC0">
        <w:rPr>
          <w:b/>
          <w:bCs/>
        </w:rPr>
        <w:t>Definicje aktywności</w:t>
      </w:r>
      <w:r>
        <w:t xml:space="preserve"> – zarządzanie definicjami aktywności systemu, czyli dodawanie i edycję</w:t>
      </w:r>
    </w:p>
    <w:p w14:paraId="0DADF83F" w14:textId="2C06A4CC" w:rsidR="00396237" w:rsidRDefault="00396237" w:rsidP="00E06189">
      <w:pPr>
        <w:pStyle w:val="Tekstpods"/>
        <w:numPr>
          <w:ilvl w:val="1"/>
          <w:numId w:val="24"/>
        </w:numPr>
        <w:jc w:val="left"/>
      </w:pPr>
      <w:r w:rsidRPr="00C75EC0">
        <w:rPr>
          <w:b/>
          <w:bCs/>
        </w:rPr>
        <w:t>Definicje wyposażenia</w:t>
      </w:r>
      <w:r>
        <w:t xml:space="preserve"> – zarządzanie definicjami wyposażenia</w:t>
      </w:r>
    </w:p>
    <w:p w14:paraId="15ECF77C" w14:textId="4463799C" w:rsidR="00396237" w:rsidRDefault="00396237" w:rsidP="00E06189">
      <w:pPr>
        <w:pStyle w:val="Tekstpods"/>
        <w:numPr>
          <w:ilvl w:val="1"/>
          <w:numId w:val="24"/>
        </w:numPr>
        <w:jc w:val="left"/>
      </w:pPr>
      <w:r w:rsidRPr="00C75EC0">
        <w:rPr>
          <w:b/>
          <w:bCs/>
        </w:rPr>
        <w:t>Klienci</w:t>
      </w:r>
      <w:r>
        <w:t xml:space="preserve"> – dostęp do listy wszystkich klientów, czyli kont w roli </w:t>
      </w:r>
      <w:r>
        <w:rPr>
          <w:i/>
          <w:iCs/>
        </w:rPr>
        <w:t>Członka</w:t>
      </w:r>
    </w:p>
    <w:p w14:paraId="373D379B" w14:textId="756AC3C1" w:rsidR="00396237" w:rsidRDefault="00396237" w:rsidP="00E06189">
      <w:pPr>
        <w:pStyle w:val="Tekstpods"/>
        <w:numPr>
          <w:ilvl w:val="0"/>
          <w:numId w:val="24"/>
        </w:numPr>
        <w:jc w:val="left"/>
      </w:pPr>
      <w:r w:rsidRPr="00C75EC0">
        <w:rPr>
          <w:b/>
          <w:bCs/>
        </w:rPr>
        <w:t>Opcje właściciela</w:t>
      </w:r>
      <w:r>
        <w:t xml:space="preserve"> – widoczna tylko dla konta </w:t>
      </w:r>
      <w:r>
        <w:rPr>
          <w:i/>
          <w:iCs/>
        </w:rPr>
        <w:t>Właściciel</w:t>
      </w:r>
      <w:r>
        <w:t>. Dostęp do wszystkich komponentów z tej rozwijanej listy dostępny jest też tylko dla tego typu użytkownika. Dostępne opcje to</w:t>
      </w:r>
    </w:p>
    <w:p w14:paraId="1BE4A8DE" w14:textId="67DB9088" w:rsidR="00396237" w:rsidRDefault="00396237" w:rsidP="00E06189">
      <w:pPr>
        <w:pStyle w:val="Tekstpods"/>
        <w:numPr>
          <w:ilvl w:val="1"/>
          <w:numId w:val="24"/>
        </w:numPr>
        <w:jc w:val="left"/>
      </w:pPr>
      <w:r w:rsidRPr="00C75EC0">
        <w:rPr>
          <w:b/>
          <w:bCs/>
        </w:rPr>
        <w:t>Dodaj użytkownika</w:t>
      </w:r>
      <w:r>
        <w:t xml:space="preserve"> – formularz umożliwiający dodanie nowego typu użytkownika, podobny do formularza rejestracji ale z dodatkową opcją wyboru typu konta</w:t>
      </w:r>
    </w:p>
    <w:p w14:paraId="6D44AC97" w14:textId="115CC629" w:rsidR="00396237" w:rsidRDefault="00396237" w:rsidP="00E06189">
      <w:pPr>
        <w:pStyle w:val="Tekstpods"/>
        <w:numPr>
          <w:ilvl w:val="1"/>
          <w:numId w:val="24"/>
        </w:numPr>
        <w:jc w:val="left"/>
      </w:pPr>
      <w:r w:rsidRPr="00C75EC0">
        <w:rPr>
          <w:b/>
          <w:bCs/>
        </w:rPr>
        <w:t>Właściciele</w:t>
      </w:r>
      <w:r>
        <w:t xml:space="preserve"> – dostęp do listy wszystkich osób w roli właściciela</w:t>
      </w:r>
    </w:p>
    <w:p w14:paraId="2F2ADCB3" w14:textId="7D94998C" w:rsidR="00396237" w:rsidRPr="00396237" w:rsidRDefault="00396237" w:rsidP="00E06189">
      <w:pPr>
        <w:pStyle w:val="Tekstpods"/>
        <w:numPr>
          <w:ilvl w:val="1"/>
          <w:numId w:val="24"/>
        </w:numPr>
        <w:jc w:val="left"/>
      </w:pPr>
      <w:r w:rsidRPr="00C75EC0">
        <w:rPr>
          <w:b/>
          <w:bCs/>
        </w:rPr>
        <w:t>Klienci</w:t>
      </w:r>
      <w:r>
        <w:t xml:space="preserve"> – dostęp do listy wszystkich klientów, czyli kont w roli </w:t>
      </w:r>
      <w:r>
        <w:rPr>
          <w:i/>
          <w:iCs/>
        </w:rPr>
        <w:t>Członka</w:t>
      </w:r>
    </w:p>
    <w:p w14:paraId="48D3917C" w14:textId="4F31B9CF" w:rsidR="00396237" w:rsidRPr="00396237" w:rsidRDefault="00396237" w:rsidP="00E06189">
      <w:pPr>
        <w:pStyle w:val="Tekstpods"/>
        <w:numPr>
          <w:ilvl w:val="1"/>
          <w:numId w:val="24"/>
        </w:numPr>
        <w:jc w:val="left"/>
      </w:pPr>
      <w:r w:rsidRPr="00C75EC0">
        <w:rPr>
          <w:b/>
          <w:bCs/>
        </w:rPr>
        <w:t xml:space="preserve">Pracownicy </w:t>
      </w:r>
      <w:r>
        <w:t xml:space="preserve">– dostęp do listy wszystkich pracowników, czyli kont w roli </w:t>
      </w:r>
      <w:r>
        <w:rPr>
          <w:i/>
          <w:iCs/>
        </w:rPr>
        <w:t>Pracownika</w:t>
      </w:r>
    </w:p>
    <w:p w14:paraId="41B226EC" w14:textId="052189E8" w:rsidR="00396237" w:rsidRDefault="00396237" w:rsidP="00E06189">
      <w:pPr>
        <w:pStyle w:val="Tekstpods"/>
        <w:numPr>
          <w:ilvl w:val="0"/>
          <w:numId w:val="24"/>
        </w:numPr>
        <w:jc w:val="left"/>
      </w:pPr>
      <w:r w:rsidRPr="00C75EC0">
        <w:rPr>
          <w:b/>
          <w:bCs/>
        </w:rPr>
        <w:t>Profil</w:t>
      </w:r>
      <w:r>
        <w:t xml:space="preserve"> – ekran zawierający dla wszystkich typów kont dane osobowe i dane o koncie</w:t>
      </w:r>
      <w:r w:rsidR="0048265D">
        <w:t xml:space="preserve">. Dodatkowo dla kont w roli </w:t>
      </w:r>
      <w:r w:rsidR="0048265D">
        <w:rPr>
          <w:i/>
          <w:iCs/>
        </w:rPr>
        <w:t>Członka</w:t>
      </w:r>
      <w:r w:rsidR="0048265D">
        <w:t xml:space="preserve"> zawiera dodatkowo listę zajęć na które zapisany był dany użytkownik oraz wszystkie odbyte wizyty na siłowni.</w:t>
      </w:r>
    </w:p>
    <w:p w14:paraId="1B61DF5A" w14:textId="1C7043CA" w:rsidR="0048265D" w:rsidRDefault="0048265D" w:rsidP="00E06189">
      <w:pPr>
        <w:pStyle w:val="Tekstpods"/>
        <w:numPr>
          <w:ilvl w:val="0"/>
          <w:numId w:val="24"/>
        </w:numPr>
        <w:jc w:val="left"/>
      </w:pPr>
      <w:r w:rsidRPr="00C75EC0">
        <w:rPr>
          <w:b/>
          <w:bCs/>
        </w:rPr>
        <w:t>Wyloguj</w:t>
      </w:r>
      <w:r>
        <w:t xml:space="preserve"> – przycisk umożliwiający wylogowanie z serwisu, przenoszący na stronę startową.</w:t>
      </w:r>
    </w:p>
    <w:p w14:paraId="19E56E6F" w14:textId="677BFF5B" w:rsidR="000B77AB" w:rsidRDefault="000B77AB" w:rsidP="000B77AB">
      <w:pPr>
        <w:pStyle w:val="Tekstpods"/>
        <w:jc w:val="left"/>
      </w:pPr>
      <w:r>
        <w:t>Poniżej przedstawione zostaną niektóre z wymienionych powyżej ekranów.</w:t>
      </w:r>
      <w:r w:rsidR="00120998">
        <w:t xml:space="preserve"> Cały system zaprojektowany został z myślą o spójności, niewidoczne tutaj części zachowują taki sam styl graficzny oraz funkcjonalności.</w:t>
      </w:r>
      <w:r w:rsidR="009B4BAD">
        <w:t xml:space="preserve"> Widoczne ekrany to:</w:t>
      </w:r>
    </w:p>
    <w:p w14:paraId="1B00448B" w14:textId="1B1A84EE" w:rsidR="009B4BAD" w:rsidRDefault="009B4BAD" w:rsidP="00E06189">
      <w:pPr>
        <w:pStyle w:val="Tekstpods"/>
        <w:numPr>
          <w:ilvl w:val="0"/>
          <w:numId w:val="26"/>
        </w:numPr>
        <w:jc w:val="left"/>
      </w:pPr>
      <w:r>
        <w:lastRenderedPageBreak/>
        <w:t>Widok listy siłowni (Rysunek 4.5)</w:t>
      </w:r>
    </w:p>
    <w:p w14:paraId="636A4F16" w14:textId="050608F0" w:rsidR="009B4BAD" w:rsidRDefault="009B4BAD" w:rsidP="00E06189">
      <w:pPr>
        <w:pStyle w:val="Tekstpods"/>
        <w:numPr>
          <w:ilvl w:val="0"/>
          <w:numId w:val="26"/>
        </w:numPr>
        <w:jc w:val="left"/>
      </w:pPr>
      <w:r>
        <w:t>Widok ekranu grafiku (Rysunek 4.6)</w:t>
      </w:r>
    </w:p>
    <w:p w14:paraId="539187CC" w14:textId="66AF57CA" w:rsidR="009B4BAD" w:rsidRDefault="009B4BAD" w:rsidP="00E06189">
      <w:pPr>
        <w:pStyle w:val="Tekstpods"/>
        <w:numPr>
          <w:ilvl w:val="0"/>
          <w:numId w:val="26"/>
        </w:numPr>
        <w:jc w:val="left"/>
      </w:pPr>
      <w:r>
        <w:t>Widok dodawania definicji aktywności (Rysunek 4.7)</w:t>
      </w:r>
    </w:p>
    <w:p w14:paraId="6FC7D126" w14:textId="7EC1439C" w:rsidR="009B4BAD" w:rsidRDefault="009B4BAD" w:rsidP="00E06189">
      <w:pPr>
        <w:pStyle w:val="Tekstpods"/>
        <w:numPr>
          <w:ilvl w:val="0"/>
          <w:numId w:val="26"/>
        </w:numPr>
        <w:jc w:val="left"/>
      </w:pPr>
      <w:r>
        <w:t>Widok dodawania definicji wyposażanie (Rysunek 4.8)</w:t>
      </w:r>
    </w:p>
    <w:p w14:paraId="574BA345" w14:textId="1108C5DA" w:rsidR="00E006CC" w:rsidRDefault="00E006CC" w:rsidP="00E06189">
      <w:pPr>
        <w:pStyle w:val="Tekstpods"/>
        <w:numPr>
          <w:ilvl w:val="0"/>
          <w:numId w:val="26"/>
        </w:numPr>
        <w:jc w:val="left"/>
      </w:pPr>
      <w:r>
        <w:t>Widok listy definicji aktywności (Rysunek 4.9)</w:t>
      </w:r>
    </w:p>
    <w:p w14:paraId="25FD7DD4" w14:textId="77777777" w:rsidR="009D1774" w:rsidRDefault="009D1774" w:rsidP="009D1774">
      <w:pPr>
        <w:pStyle w:val="Tekstpods"/>
        <w:keepNext/>
        <w:jc w:val="left"/>
      </w:pPr>
      <w:r>
        <w:rPr>
          <w:noProof/>
        </w:rPr>
        <w:drawing>
          <wp:inline distT="0" distB="0" distL="0" distR="0" wp14:anchorId="6F9E0522" wp14:editId="0FC59EFE">
            <wp:extent cx="5580380" cy="2164715"/>
            <wp:effectExtent l="0" t="0" r="1270" b="698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38"/>
                    <a:stretch>
                      <a:fillRect/>
                    </a:stretch>
                  </pic:blipFill>
                  <pic:spPr>
                    <a:xfrm>
                      <a:off x="0" y="0"/>
                      <a:ext cx="5580380" cy="2164715"/>
                    </a:xfrm>
                    <a:prstGeom prst="rect">
                      <a:avLst/>
                    </a:prstGeom>
                  </pic:spPr>
                </pic:pic>
              </a:graphicData>
            </a:graphic>
          </wp:inline>
        </w:drawing>
      </w:r>
    </w:p>
    <w:p w14:paraId="028E27FB" w14:textId="02A4970A" w:rsidR="001414EF" w:rsidRDefault="009D1774" w:rsidP="009D1774">
      <w:pPr>
        <w:pStyle w:val="Legenda"/>
      </w:pPr>
      <w:r>
        <w:t xml:space="preserve">Rysunek 4.5 Ekran widoku </w:t>
      </w:r>
      <w:r w:rsidR="002A0852">
        <w:t xml:space="preserve">listy </w:t>
      </w:r>
      <w:r>
        <w:t>siłowni</w:t>
      </w:r>
    </w:p>
    <w:p w14:paraId="7F431A18" w14:textId="77777777" w:rsidR="00770C65" w:rsidRPr="00770C65" w:rsidRDefault="00770C65" w:rsidP="00770C65"/>
    <w:p w14:paraId="437E18EC" w14:textId="77777777" w:rsidR="00770C65" w:rsidRDefault="00770C65" w:rsidP="00770C65">
      <w:pPr>
        <w:keepNext/>
      </w:pPr>
      <w:r>
        <w:rPr>
          <w:noProof/>
        </w:rPr>
        <w:drawing>
          <wp:inline distT="0" distB="0" distL="0" distR="0" wp14:anchorId="1FCEA3F5" wp14:editId="149065F8">
            <wp:extent cx="5580380" cy="2555875"/>
            <wp:effectExtent l="0" t="0" r="127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55875"/>
                    </a:xfrm>
                    <a:prstGeom prst="rect">
                      <a:avLst/>
                    </a:prstGeom>
                  </pic:spPr>
                </pic:pic>
              </a:graphicData>
            </a:graphic>
          </wp:inline>
        </w:drawing>
      </w:r>
    </w:p>
    <w:p w14:paraId="702E5647" w14:textId="7ABAA02C" w:rsidR="00770C65" w:rsidRDefault="00770C65" w:rsidP="00770C65">
      <w:pPr>
        <w:pStyle w:val="Legenda"/>
      </w:pPr>
      <w:r>
        <w:t>Rysunek 4.6 Ekran widoku grafiku</w:t>
      </w:r>
    </w:p>
    <w:p w14:paraId="649FA8D3" w14:textId="5C1C95C5" w:rsidR="00EA1962" w:rsidRDefault="00EA1962" w:rsidP="00EA1962"/>
    <w:p w14:paraId="2E5E5392" w14:textId="77777777" w:rsidR="00EA1962" w:rsidRDefault="00EA1962" w:rsidP="00EA1962">
      <w:pPr>
        <w:keepNext/>
      </w:pPr>
      <w:r>
        <w:rPr>
          <w:noProof/>
        </w:rPr>
        <w:lastRenderedPageBreak/>
        <w:drawing>
          <wp:inline distT="0" distB="0" distL="0" distR="0" wp14:anchorId="368415AB" wp14:editId="79DC64F1">
            <wp:extent cx="5580380" cy="1626235"/>
            <wp:effectExtent l="0" t="0" r="127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40"/>
                    <a:stretch>
                      <a:fillRect/>
                    </a:stretch>
                  </pic:blipFill>
                  <pic:spPr>
                    <a:xfrm>
                      <a:off x="0" y="0"/>
                      <a:ext cx="5580380" cy="1626235"/>
                    </a:xfrm>
                    <a:prstGeom prst="rect">
                      <a:avLst/>
                    </a:prstGeom>
                  </pic:spPr>
                </pic:pic>
              </a:graphicData>
            </a:graphic>
          </wp:inline>
        </w:drawing>
      </w:r>
    </w:p>
    <w:p w14:paraId="4FAA8EB7" w14:textId="72F3B3FF" w:rsidR="00EA1962" w:rsidRPr="00EA1962" w:rsidRDefault="00EA1962" w:rsidP="00EA1962">
      <w:pPr>
        <w:pStyle w:val="Legenda"/>
      </w:pPr>
      <w:r>
        <w:t>Rysunek 4.7 Ekran dodawania definicji aktywności</w:t>
      </w:r>
    </w:p>
    <w:p w14:paraId="3B244F54" w14:textId="50D1DCA2" w:rsidR="002A0852" w:rsidRDefault="002A0852" w:rsidP="002A0852"/>
    <w:p w14:paraId="06D0806F" w14:textId="77777777" w:rsidR="00594E02" w:rsidRDefault="00594E02" w:rsidP="00594E02">
      <w:pPr>
        <w:keepNext/>
      </w:pPr>
      <w:r>
        <w:rPr>
          <w:noProof/>
        </w:rPr>
        <w:drawing>
          <wp:inline distT="0" distB="0" distL="0" distR="0" wp14:anchorId="695D0404" wp14:editId="21260654">
            <wp:extent cx="5580380" cy="2141855"/>
            <wp:effectExtent l="0" t="0" r="127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41"/>
                    <a:stretch>
                      <a:fillRect/>
                    </a:stretch>
                  </pic:blipFill>
                  <pic:spPr>
                    <a:xfrm>
                      <a:off x="0" y="0"/>
                      <a:ext cx="5580380" cy="2141855"/>
                    </a:xfrm>
                    <a:prstGeom prst="rect">
                      <a:avLst/>
                    </a:prstGeom>
                  </pic:spPr>
                </pic:pic>
              </a:graphicData>
            </a:graphic>
          </wp:inline>
        </w:drawing>
      </w:r>
    </w:p>
    <w:p w14:paraId="1E0A14EF" w14:textId="777F6177" w:rsidR="00594E02" w:rsidRDefault="00594E02" w:rsidP="00594E02">
      <w:pPr>
        <w:pStyle w:val="Legenda"/>
      </w:pPr>
      <w:r>
        <w:t>Rysunek 4.8 Ekran dodawania definicji wyposażenia</w:t>
      </w:r>
    </w:p>
    <w:p w14:paraId="6CCAFA61" w14:textId="41F447A9" w:rsidR="009C2177" w:rsidRDefault="009C2177" w:rsidP="009C2177"/>
    <w:p w14:paraId="73C0308F" w14:textId="77777777" w:rsidR="009C2177" w:rsidRDefault="009C2177" w:rsidP="009C2177">
      <w:pPr>
        <w:keepNext/>
      </w:pPr>
      <w:r>
        <w:rPr>
          <w:noProof/>
        </w:rPr>
        <w:drawing>
          <wp:inline distT="0" distB="0" distL="0" distR="0" wp14:anchorId="25A9120A" wp14:editId="25309CB1">
            <wp:extent cx="5580380" cy="1804670"/>
            <wp:effectExtent l="0" t="0" r="1270" b="508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1804670"/>
                    </a:xfrm>
                    <a:prstGeom prst="rect">
                      <a:avLst/>
                    </a:prstGeom>
                  </pic:spPr>
                </pic:pic>
              </a:graphicData>
            </a:graphic>
          </wp:inline>
        </w:drawing>
      </w:r>
    </w:p>
    <w:p w14:paraId="536DF1F0" w14:textId="464CBA2C" w:rsidR="009C2177" w:rsidRPr="009C2177" w:rsidRDefault="009C2177" w:rsidP="009C2177">
      <w:pPr>
        <w:pStyle w:val="Legenda"/>
      </w:pPr>
      <w:r>
        <w:t>Rysunek 4.9 Ekran listy definicji aktywności</w:t>
      </w:r>
    </w:p>
    <w:p w14:paraId="67C4B7A0" w14:textId="77777777" w:rsidR="002A0852" w:rsidRPr="002A0852" w:rsidRDefault="002A0852" w:rsidP="002A0852"/>
    <w:p w14:paraId="34138034" w14:textId="0A40CB96" w:rsidR="00120998" w:rsidRDefault="00120998" w:rsidP="00E06189">
      <w:pPr>
        <w:pStyle w:val="Nagwek2"/>
        <w:numPr>
          <w:ilvl w:val="1"/>
          <w:numId w:val="22"/>
        </w:numPr>
      </w:pPr>
      <w:bookmarkStart w:id="25" w:name="_Toc92213925"/>
      <w:r>
        <w:lastRenderedPageBreak/>
        <w:t>Administracja i sposób działania</w:t>
      </w:r>
      <w:bookmarkEnd w:id="25"/>
    </w:p>
    <w:p w14:paraId="2894A485" w14:textId="09CC828B" w:rsidR="00120998" w:rsidRDefault="009D6DB2" w:rsidP="00120998">
      <w:pPr>
        <w:pStyle w:val="Tekstpods"/>
        <w:jc w:val="left"/>
      </w:pPr>
      <w:r>
        <w:t>W celu przedstawienia sposobu działania systemu w następnej części przedstawiona zostanie operacja dodawania nowych zajęć</w:t>
      </w:r>
      <w:r w:rsidR="00906DAB">
        <w:t xml:space="preserve">, zapisanie się na nie przez użytkownika oraz następnie ich automatyczne rozpoczęcie oraz potwierdzenie jego obecności. Proces wymagał będzie używania dwóch kont w rolach </w:t>
      </w:r>
      <w:r w:rsidR="00906DAB">
        <w:rPr>
          <w:i/>
          <w:iCs/>
        </w:rPr>
        <w:t xml:space="preserve">Pracownik </w:t>
      </w:r>
      <w:r w:rsidR="00906DAB">
        <w:t xml:space="preserve">i </w:t>
      </w:r>
      <w:r w:rsidR="00906DAB">
        <w:rPr>
          <w:i/>
          <w:iCs/>
        </w:rPr>
        <w:t>Członek.</w:t>
      </w:r>
      <w:r w:rsidR="00906DAB">
        <w:t xml:space="preserve"> Dla uproszczenia procesu </w:t>
      </w:r>
      <w:r w:rsidR="00D57CE6">
        <w:t>wymagane jest wykonanie kilku wcześniejszych kroków</w:t>
      </w:r>
      <w:r w:rsidR="000E3793">
        <w:t>:</w:t>
      </w:r>
    </w:p>
    <w:p w14:paraId="6BEB0341" w14:textId="042F506D" w:rsidR="00D57CE6" w:rsidRDefault="00D57CE6" w:rsidP="00E06189">
      <w:pPr>
        <w:pStyle w:val="Tekstpods"/>
        <w:numPr>
          <w:ilvl w:val="0"/>
          <w:numId w:val="25"/>
        </w:numPr>
        <w:jc w:val="left"/>
      </w:pPr>
      <w:r>
        <w:t>Dostępna chociaż jedna definicja aktywności</w:t>
      </w:r>
    </w:p>
    <w:p w14:paraId="262D2237" w14:textId="5D757C6C" w:rsidR="00D57CE6" w:rsidRDefault="00D57CE6" w:rsidP="00E06189">
      <w:pPr>
        <w:pStyle w:val="Tekstpods"/>
        <w:numPr>
          <w:ilvl w:val="0"/>
          <w:numId w:val="25"/>
        </w:numPr>
        <w:jc w:val="left"/>
      </w:pPr>
      <w:r>
        <w:t>Dostępny chociaż jeden trener</w:t>
      </w:r>
    </w:p>
    <w:p w14:paraId="7F331F2F" w14:textId="628F84CF" w:rsidR="008F1A6C" w:rsidRDefault="008F1A6C" w:rsidP="00E06189">
      <w:pPr>
        <w:pStyle w:val="Tekstpods"/>
        <w:numPr>
          <w:ilvl w:val="0"/>
          <w:numId w:val="25"/>
        </w:numPr>
        <w:jc w:val="left"/>
      </w:pPr>
      <w:r>
        <w:t>Dostępne aktywne konto użytkownika</w:t>
      </w:r>
    </w:p>
    <w:p w14:paraId="4CF6BAB4" w14:textId="448E014B" w:rsidR="008F1A6C" w:rsidRDefault="008F1A6C" w:rsidP="00E06189">
      <w:pPr>
        <w:pStyle w:val="Tekstpods"/>
        <w:numPr>
          <w:ilvl w:val="0"/>
          <w:numId w:val="25"/>
        </w:numPr>
        <w:jc w:val="left"/>
      </w:pPr>
      <w:r>
        <w:t>Dostępne aktywne konto pracownika</w:t>
      </w:r>
    </w:p>
    <w:p w14:paraId="16D464F4" w14:textId="04B8E541" w:rsidR="00507C91" w:rsidRDefault="00507C91" w:rsidP="00E06189">
      <w:pPr>
        <w:pStyle w:val="Tekstpods"/>
        <w:numPr>
          <w:ilvl w:val="0"/>
          <w:numId w:val="25"/>
        </w:numPr>
        <w:jc w:val="left"/>
      </w:pPr>
      <w:r>
        <w:t>Dostępna siłownia z aktywnym grafikiem</w:t>
      </w:r>
    </w:p>
    <w:p w14:paraId="3648818D" w14:textId="297143BE" w:rsidR="008F1A6C" w:rsidRDefault="000E3793" w:rsidP="008F1A6C">
      <w:pPr>
        <w:pStyle w:val="Tekstpods"/>
        <w:jc w:val="left"/>
      </w:pPr>
      <w:r>
        <w:t>Pierwszą operacj</w:t>
      </w:r>
      <w:r w:rsidR="00507C91">
        <w:t>ą będzie z poziomu kon</w:t>
      </w:r>
      <w:r w:rsidR="000A6681">
        <w:t xml:space="preserve">ta </w:t>
      </w:r>
      <w:r w:rsidR="000A6681">
        <w:rPr>
          <w:i/>
          <w:iCs/>
        </w:rPr>
        <w:t>Pracownika</w:t>
      </w:r>
      <w:r w:rsidR="000A6681">
        <w:t xml:space="preserve"> dodanie nowe</w:t>
      </w:r>
      <w:r w:rsidR="00E006CC">
        <w:t xml:space="preserve">j aktywności do </w:t>
      </w:r>
      <w:r w:rsidR="000A6681">
        <w:t>grafiku zajęć</w:t>
      </w:r>
      <w:r w:rsidR="00E006CC">
        <w:t>, widoczn</w:t>
      </w:r>
      <w:r w:rsidR="005E5DEB">
        <w:t>ą na Rysunku 4.10</w:t>
      </w:r>
      <w:r w:rsidR="000A6681">
        <w:t>.</w:t>
      </w:r>
    </w:p>
    <w:p w14:paraId="2506955F" w14:textId="77777777" w:rsidR="00660900" w:rsidRDefault="00660900" w:rsidP="00660900">
      <w:pPr>
        <w:pStyle w:val="Tekstpods"/>
        <w:keepNext/>
        <w:jc w:val="left"/>
      </w:pPr>
      <w:r>
        <w:rPr>
          <w:noProof/>
        </w:rPr>
        <w:drawing>
          <wp:inline distT="0" distB="0" distL="0" distR="0" wp14:anchorId="2E5E83CA" wp14:editId="718CB51C">
            <wp:extent cx="5580380" cy="1953260"/>
            <wp:effectExtent l="0" t="0" r="1270" b="889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43"/>
                    <a:stretch>
                      <a:fillRect/>
                    </a:stretch>
                  </pic:blipFill>
                  <pic:spPr>
                    <a:xfrm>
                      <a:off x="0" y="0"/>
                      <a:ext cx="5580380" cy="1953260"/>
                    </a:xfrm>
                    <a:prstGeom prst="rect">
                      <a:avLst/>
                    </a:prstGeom>
                  </pic:spPr>
                </pic:pic>
              </a:graphicData>
            </a:graphic>
          </wp:inline>
        </w:drawing>
      </w:r>
    </w:p>
    <w:p w14:paraId="02C3DC42" w14:textId="6A56AD9E" w:rsidR="000A6681" w:rsidRDefault="00660900" w:rsidP="00660900">
      <w:pPr>
        <w:pStyle w:val="Legenda"/>
      </w:pPr>
      <w:r>
        <w:t>Rysunek 4</w:t>
      </w:r>
      <w:r w:rsidR="00A34E83">
        <w:t>.</w:t>
      </w:r>
      <w:r w:rsidR="00692412">
        <w:fldChar w:fldCharType="begin"/>
      </w:r>
      <w:r w:rsidR="00692412">
        <w:instrText xml:space="preserve"> STYLEREF 1 \s </w:instrText>
      </w:r>
      <w:r w:rsidR="00692412">
        <w:fldChar w:fldCharType="separate"/>
      </w:r>
      <w:r w:rsidR="00321541">
        <w:rPr>
          <w:noProof/>
        </w:rPr>
        <w:t>0</w:t>
      </w:r>
      <w:r w:rsidR="00692412">
        <w:rPr>
          <w:noProof/>
        </w:rPr>
        <w:fldChar w:fldCharType="end"/>
      </w:r>
      <w:r w:rsidR="00321541">
        <w:t>.</w:t>
      </w:r>
      <w:r w:rsidR="00692412">
        <w:fldChar w:fldCharType="begin"/>
      </w:r>
      <w:r w:rsidR="00692412">
        <w:instrText xml:space="preserve"> SEQ Rysunek \* ARABIC \s 1 </w:instrText>
      </w:r>
      <w:r w:rsidR="00692412">
        <w:fldChar w:fldCharType="separate"/>
      </w:r>
      <w:r w:rsidR="00321541">
        <w:rPr>
          <w:noProof/>
        </w:rPr>
        <w:t>1</w:t>
      </w:r>
      <w:r w:rsidR="00692412">
        <w:rPr>
          <w:noProof/>
        </w:rPr>
        <w:fldChar w:fldCharType="end"/>
      </w:r>
      <w:r w:rsidR="000B0461">
        <w:t>0</w:t>
      </w:r>
      <w:r>
        <w:t xml:space="preserve"> Ekran dodawania aktywności</w:t>
      </w:r>
    </w:p>
    <w:p w14:paraId="2D63CEFB" w14:textId="77777777" w:rsidR="00660900" w:rsidRPr="00660900" w:rsidRDefault="00660900" w:rsidP="00660900"/>
    <w:p w14:paraId="3569B0E5" w14:textId="0BC48CC7" w:rsidR="000A6681" w:rsidRDefault="000A6681" w:rsidP="008F1A6C">
      <w:pPr>
        <w:pStyle w:val="Tekstpods"/>
        <w:jc w:val="left"/>
      </w:pPr>
      <w:r>
        <w:t xml:space="preserve"> Zajęcia muszą być planowane z co najmniej godzinnym wyprzedzeniem, użytkownik ma więc teraz dość czasu by zapisać się na zajęcia.</w:t>
      </w:r>
      <w:r w:rsidR="00660900">
        <w:t xml:space="preserve"> Aby kontynuować proces należy z konta użytkownika przez ekran siłowni przejść do grafiku zajęć oraz zapisać się na wybrane zajęcia.</w:t>
      </w:r>
      <w:r w:rsidR="005E5DEB">
        <w:t xml:space="preserve"> </w:t>
      </w:r>
      <w:r w:rsidR="00C85A43">
        <w:t>Ekran grafiku widoczny jest na Rysunku 4.11</w:t>
      </w:r>
    </w:p>
    <w:p w14:paraId="0834AC40" w14:textId="77777777" w:rsidR="00D56301" w:rsidRDefault="00D56301" w:rsidP="00D56301">
      <w:pPr>
        <w:pStyle w:val="Tekstpods"/>
        <w:keepNext/>
        <w:jc w:val="left"/>
      </w:pPr>
      <w:r>
        <w:rPr>
          <w:noProof/>
        </w:rPr>
        <w:lastRenderedPageBreak/>
        <w:drawing>
          <wp:inline distT="0" distB="0" distL="0" distR="0" wp14:anchorId="1566DAC1" wp14:editId="068243CE">
            <wp:extent cx="5580380" cy="1603375"/>
            <wp:effectExtent l="0" t="0" r="127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4"/>
                    <a:stretch>
                      <a:fillRect/>
                    </a:stretch>
                  </pic:blipFill>
                  <pic:spPr>
                    <a:xfrm>
                      <a:off x="0" y="0"/>
                      <a:ext cx="5580380" cy="1603375"/>
                    </a:xfrm>
                    <a:prstGeom prst="rect">
                      <a:avLst/>
                    </a:prstGeom>
                  </pic:spPr>
                </pic:pic>
              </a:graphicData>
            </a:graphic>
          </wp:inline>
        </w:drawing>
      </w:r>
    </w:p>
    <w:p w14:paraId="12317E1B" w14:textId="69211846" w:rsidR="00D56301" w:rsidRDefault="00D56301" w:rsidP="00D56301">
      <w:pPr>
        <w:pStyle w:val="Legenda"/>
      </w:pPr>
      <w:r>
        <w:t>Rysunek 4.1</w:t>
      </w:r>
      <w:r w:rsidR="00C7122E">
        <w:t>1</w:t>
      </w:r>
      <w:r>
        <w:t xml:space="preserve"> Widok dodanych zajęć</w:t>
      </w:r>
    </w:p>
    <w:p w14:paraId="35AD2F4D" w14:textId="77777777" w:rsidR="00DF2B93" w:rsidRPr="00DF2B93" w:rsidRDefault="00DF2B93" w:rsidP="00DF2B93"/>
    <w:p w14:paraId="70454862" w14:textId="1E4B3686" w:rsidR="00D56301" w:rsidRPr="00BF4C07" w:rsidRDefault="00D56301" w:rsidP="008F1A6C">
      <w:pPr>
        <w:pStyle w:val="Tekstpods"/>
        <w:jc w:val="left"/>
      </w:pPr>
      <w:r>
        <w:t xml:space="preserve">Użytkownik po prawej stronie pod napisem </w:t>
      </w:r>
      <w:r>
        <w:rPr>
          <w:i/>
          <w:iCs/>
        </w:rPr>
        <w:t>Dostępne akcje</w:t>
      </w:r>
      <w:r>
        <w:t xml:space="preserve"> nie widzi jednak żadnych przycisków, ponieważ nie zakupił on jeszcze karnetu. Bez posiadania aktywnego karnetu nie jest możliwe zapisanie się na zajęcia. Zakup karnetu odbywa się w zakładce </w:t>
      </w:r>
      <w:r>
        <w:rPr>
          <w:i/>
          <w:iCs/>
        </w:rPr>
        <w:t>Profil</w:t>
      </w:r>
      <w:r w:rsidR="00BF4C07">
        <w:t>, co widoczne jest na Rysunku 4.12.</w:t>
      </w:r>
    </w:p>
    <w:p w14:paraId="732C67E2" w14:textId="77777777" w:rsidR="009F32D8" w:rsidRDefault="009F32D8" w:rsidP="009F32D8">
      <w:pPr>
        <w:pStyle w:val="Tekstpods"/>
        <w:keepNext/>
        <w:jc w:val="left"/>
      </w:pPr>
      <w:r>
        <w:rPr>
          <w:noProof/>
        </w:rPr>
        <w:drawing>
          <wp:inline distT="0" distB="0" distL="0" distR="0" wp14:anchorId="1F7E5AD1" wp14:editId="7C73BD0C">
            <wp:extent cx="5580380" cy="1141095"/>
            <wp:effectExtent l="0" t="0" r="1270" b="190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141095"/>
                    </a:xfrm>
                    <a:prstGeom prst="rect">
                      <a:avLst/>
                    </a:prstGeom>
                  </pic:spPr>
                </pic:pic>
              </a:graphicData>
            </a:graphic>
          </wp:inline>
        </w:drawing>
      </w:r>
    </w:p>
    <w:p w14:paraId="75307797" w14:textId="40F76FF5" w:rsidR="009F32D8" w:rsidRDefault="009F32D8" w:rsidP="009F32D8">
      <w:pPr>
        <w:pStyle w:val="Legenda"/>
      </w:pPr>
      <w:r>
        <w:t>Rysunek 4.1</w:t>
      </w:r>
      <w:r w:rsidR="00C7122E">
        <w:t>2</w:t>
      </w:r>
      <w:r>
        <w:t xml:space="preserve"> Ekran zakupu karnetu</w:t>
      </w:r>
    </w:p>
    <w:p w14:paraId="5F509239" w14:textId="77777777" w:rsidR="009F32D8" w:rsidRPr="009F32D8" w:rsidRDefault="009F32D8" w:rsidP="009F32D8"/>
    <w:p w14:paraId="5F3241AB" w14:textId="65FE7F56" w:rsidR="00DD49F8" w:rsidRDefault="00DD49F8" w:rsidP="008F1A6C">
      <w:pPr>
        <w:pStyle w:val="Tekstpods"/>
        <w:jc w:val="left"/>
      </w:pPr>
      <w:r>
        <w:t>Płatności nie są zaimplementowane w aktualnej iteracji utworzonego systemu</w:t>
      </w:r>
      <w:r w:rsidR="009F32D8">
        <w:t>, za proces zakupu wystarczy więc wciśnięcie przycisku i podanie odpowiednich dat obowiązywania.</w:t>
      </w:r>
    </w:p>
    <w:p w14:paraId="50E145AC" w14:textId="77777777" w:rsidR="00512761" w:rsidRDefault="00512761" w:rsidP="00512761">
      <w:pPr>
        <w:pStyle w:val="Tekstpods"/>
        <w:keepNext/>
        <w:jc w:val="left"/>
      </w:pPr>
      <w:r>
        <w:rPr>
          <w:noProof/>
        </w:rPr>
        <w:drawing>
          <wp:inline distT="0" distB="0" distL="0" distR="0" wp14:anchorId="43D2F096" wp14:editId="1F47D5B1">
            <wp:extent cx="5580380" cy="1630680"/>
            <wp:effectExtent l="0" t="0" r="1270" b="762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46"/>
                    <a:stretch>
                      <a:fillRect/>
                    </a:stretch>
                  </pic:blipFill>
                  <pic:spPr>
                    <a:xfrm>
                      <a:off x="0" y="0"/>
                      <a:ext cx="5580380" cy="1630680"/>
                    </a:xfrm>
                    <a:prstGeom prst="rect">
                      <a:avLst/>
                    </a:prstGeom>
                  </pic:spPr>
                </pic:pic>
              </a:graphicData>
            </a:graphic>
          </wp:inline>
        </w:drawing>
      </w:r>
    </w:p>
    <w:p w14:paraId="6F680505" w14:textId="5973F3DF" w:rsidR="00512761" w:rsidRDefault="00512761" w:rsidP="00512761">
      <w:pPr>
        <w:pStyle w:val="Legenda"/>
      </w:pPr>
      <w:r>
        <w:t>Rysunek 4.1</w:t>
      </w:r>
      <w:r w:rsidR="00C7122E">
        <w:t>3</w:t>
      </w:r>
      <w:r>
        <w:t xml:space="preserve"> Widok aktywności z dostępna opcją zapisania się</w:t>
      </w:r>
    </w:p>
    <w:p w14:paraId="79AF5DE2" w14:textId="77777777" w:rsidR="00512761" w:rsidRPr="00512761" w:rsidRDefault="00512761" w:rsidP="00512761"/>
    <w:p w14:paraId="50BE6EF3" w14:textId="1CF54DD5" w:rsidR="000E6AD5" w:rsidRDefault="009F32D8" w:rsidP="008F1A6C">
      <w:pPr>
        <w:pStyle w:val="Tekstpods"/>
        <w:jc w:val="left"/>
      </w:pPr>
      <w:r>
        <w:t>Po zakupie karnetu pojawiła się możliwość zapisania się użytkownika na utworzone wcześniej zajęcia</w:t>
      </w:r>
      <w:r w:rsidR="00BF4C07">
        <w:t>, co widoczne jest na Rysunku 4.13.</w:t>
      </w:r>
    </w:p>
    <w:p w14:paraId="76D2116C" w14:textId="77777777" w:rsidR="00605604" w:rsidRDefault="00605604" w:rsidP="00605604">
      <w:pPr>
        <w:pStyle w:val="Tekstpods"/>
        <w:keepNext/>
        <w:jc w:val="left"/>
      </w:pPr>
      <w:r>
        <w:rPr>
          <w:noProof/>
        </w:rPr>
        <w:lastRenderedPageBreak/>
        <w:drawing>
          <wp:inline distT="0" distB="0" distL="0" distR="0" wp14:anchorId="700EACF2" wp14:editId="6D58041F">
            <wp:extent cx="5580380" cy="1805305"/>
            <wp:effectExtent l="0" t="0" r="127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805305"/>
                    </a:xfrm>
                    <a:prstGeom prst="rect">
                      <a:avLst/>
                    </a:prstGeom>
                  </pic:spPr>
                </pic:pic>
              </a:graphicData>
            </a:graphic>
          </wp:inline>
        </w:drawing>
      </w:r>
    </w:p>
    <w:p w14:paraId="593CB46B" w14:textId="4FFC747D" w:rsidR="000E6AD5" w:rsidRDefault="00605604" w:rsidP="00605604">
      <w:pPr>
        <w:pStyle w:val="Legenda"/>
      </w:pPr>
      <w:r>
        <w:t>Rysunek 4.14 Udany zapis na zajęcia</w:t>
      </w:r>
    </w:p>
    <w:p w14:paraId="230DBF3F" w14:textId="77777777" w:rsidR="00DF2B93" w:rsidRPr="00DF2B93" w:rsidRDefault="00DF2B93" w:rsidP="00DF2B93"/>
    <w:p w14:paraId="6D609823" w14:textId="1765630E" w:rsidR="00C85830" w:rsidRDefault="00C7122E" w:rsidP="00B601E2">
      <w:pPr>
        <w:pStyle w:val="Tekstpods"/>
        <w:jc w:val="left"/>
      </w:pPr>
      <w:r>
        <w:t xml:space="preserve">Po </w:t>
      </w:r>
      <w:r w:rsidR="0056633B">
        <w:t xml:space="preserve">wykonaniu akcji </w:t>
      </w:r>
      <w:r w:rsidR="0056633B">
        <w:rPr>
          <w:i/>
          <w:iCs/>
        </w:rPr>
        <w:t>Zapisz się</w:t>
      </w:r>
      <w:r w:rsidR="0056633B">
        <w:t xml:space="preserve"> użytkownik otrzymuje informację o pomyślnym dopisaniu się na do listy uczestniczących w zajęciach</w:t>
      </w:r>
      <w:r w:rsidR="000E6AD5">
        <w:t>, co widoczne jest na Rysunku 4.14.</w:t>
      </w:r>
      <w:r w:rsidR="00605604">
        <w:t xml:space="preserve"> </w:t>
      </w:r>
      <w:r w:rsidR="000E6AD5">
        <w:t xml:space="preserve">Następnie w celu dalszego procesowania zakładamy upływ czasu aż do startu zajęć i </w:t>
      </w:r>
      <w:r w:rsidR="00605604">
        <w:t>przybycie klienta na siłownię.</w:t>
      </w:r>
      <w:r w:rsidR="004D0681">
        <w:t xml:space="preserve"> Przed wyjściem z domu klient może również sprawd</w:t>
      </w:r>
      <w:r w:rsidR="00976F2A">
        <w:t>zić aktualną ilość osób ćwiczących na siłowni, co umożli</w:t>
      </w:r>
      <w:r w:rsidR="00C85830">
        <w:t xml:space="preserve">wia opcja </w:t>
      </w:r>
      <w:r w:rsidR="00C85830">
        <w:rPr>
          <w:i/>
          <w:iCs/>
        </w:rPr>
        <w:t>Aktualna liczba ćwiczących</w:t>
      </w:r>
      <w:r w:rsidR="00C85830">
        <w:t>, zaprezentowana na Rysunku 4.15.</w:t>
      </w:r>
    </w:p>
    <w:p w14:paraId="3E4D84B2" w14:textId="77777777" w:rsidR="003E4AFB" w:rsidRDefault="003E4AFB" w:rsidP="003E4AFB">
      <w:pPr>
        <w:pStyle w:val="Tekstpods"/>
        <w:keepNext/>
        <w:jc w:val="left"/>
      </w:pPr>
      <w:r>
        <w:rPr>
          <w:noProof/>
        </w:rPr>
        <w:drawing>
          <wp:inline distT="0" distB="0" distL="0" distR="0" wp14:anchorId="6B5ACD96" wp14:editId="476F2EC6">
            <wp:extent cx="5580380" cy="1885315"/>
            <wp:effectExtent l="0" t="0" r="127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1885315"/>
                    </a:xfrm>
                    <a:prstGeom prst="rect">
                      <a:avLst/>
                    </a:prstGeom>
                  </pic:spPr>
                </pic:pic>
              </a:graphicData>
            </a:graphic>
          </wp:inline>
        </w:drawing>
      </w:r>
    </w:p>
    <w:p w14:paraId="2795D82B" w14:textId="4A8BFB04" w:rsidR="003E4AFB" w:rsidRDefault="003E4AFB" w:rsidP="003E4AFB">
      <w:pPr>
        <w:pStyle w:val="Legenda"/>
      </w:pPr>
      <w:r>
        <w:t>Rysunek 4.15 Ekran informujący o aktualnym obłożeniu siłowni</w:t>
      </w:r>
    </w:p>
    <w:p w14:paraId="7729AE21" w14:textId="77777777" w:rsidR="003E4AFB" w:rsidRPr="003E4AFB" w:rsidRDefault="003E4AFB" w:rsidP="003E4AFB"/>
    <w:p w14:paraId="3E26DC7A" w14:textId="78D07D47" w:rsidR="003E4AFB" w:rsidRDefault="00C85830" w:rsidP="003E4AFB">
      <w:pPr>
        <w:pStyle w:val="Tekstpods"/>
        <w:jc w:val="left"/>
      </w:pPr>
      <w:r>
        <w:t xml:space="preserve">Następne kroki wykonywane są z poziomu konta pracownika. Wpuszczając klienta na siłownię najpierw </w:t>
      </w:r>
      <w:r w:rsidR="00285DEE">
        <w:t>wpisuje go na listę obecności (Rysunek 4.16) i potwierdza jednocześnie jego obecność na zajęciach na które się zapisał (Rysunek 4.17).</w:t>
      </w:r>
      <w:r w:rsidR="003E4AFB">
        <w:t xml:space="preserve"> Przy wyjściu klienta z siłowni kończy on również jego aktualny pobyt</w:t>
      </w:r>
      <w:r w:rsidR="00CB1C51">
        <w:t>.</w:t>
      </w:r>
    </w:p>
    <w:p w14:paraId="680D10C9" w14:textId="77777777" w:rsidR="00A90EE1" w:rsidRDefault="00A90EE1" w:rsidP="00A90EE1">
      <w:pPr>
        <w:pStyle w:val="Tekstpods"/>
        <w:keepNext/>
        <w:jc w:val="left"/>
      </w:pPr>
      <w:r>
        <w:rPr>
          <w:noProof/>
        </w:rPr>
        <w:lastRenderedPageBreak/>
        <w:drawing>
          <wp:inline distT="0" distB="0" distL="0" distR="0" wp14:anchorId="71F79148" wp14:editId="75FF770D">
            <wp:extent cx="5580380" cy="1236345"/>
            <wp:effectExtent l="0" t="0" r="127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236345"/>
                    </a:xfrm>
                    <a:prstGeom prst="rect">
                      <a:avLst/>
                    </a:prstGeom>
                  </pic:spPr>
                </pic:pic>
              </a:graphicData>
            </a:graphic>
          </wp:inline>
        </w:drawing>
      </w:r>
    </w:p>
    <w:p w14:paraId="2360F596" w14:textId="537CFC51" w:rsidR="00A90EE1" w:rsidRDefault="00A90EE1" w:rsidP="00A90EE1">
      <w:pPr>
        <w:pStyle w:val="Legenda"/>
      </w:pPr>
      <w:r>
        <w:t>Rysunek 4.16 Ekran zapisania wizyty klienta na siłowni</w:t>
      </w:r>
    </w:p>
    <w:p w14:paraId="7CE8A3C9" w14:textId="03E05999" w:rsidR="00A90EE1" w:rsidRDefault="00A90EE1" w:rsidP="00A90EE1"/>
    <w:p w14:paraId="27A3E00F" w14:textId="75C4EA12" w:rsidR="00AE501B" w:rsidRDefault="00AE501B" w:rsidP="00AE501B">
      <w:pPr>
        <w:keepNext/>
      </w:pPr>
      <w:r>
        <w:rPr>
          <w:noProof/>
        </w:rPr>
        <w:drawing>
          <wp:inline distT="0" distB="0" distL="0" distR="0" wp14:anchorId="565EB8F9" wp14:editId="39524953">
            <wp:extent cx="5580380" cy="2644140"/>
            <wp:effectExtent l="0" t="0" r="127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644140"/>
                    </a:xfrm>
                    <a:prstGeom prst="rect">
                      <a:avLst/>
                    </a:prstGeom>
                  </pic:spPr>
                </pic:pic>
              </a:graphicData>
            </a:graphic>
          </wp:inline>
        </w:drawing>
      </w:r>
    </w:p>
    <w:p w14:paraId="1E549978" w14:textId="77777777" w:rsidR="00DF2B93" w:rsidRDefault="00DF2B93" w:rsidP="00AE501B">
      <w:pPr>
        <w:keepNext/>
      </w:pPr>
    </w:p>
    <w:p w14:paraId="50D9F48F" w14:textId="3C922B99" w:rsidR="00A90EE1" w:rsidRDefault="00AE501B" w:rsidP="00AE501B">
      <w:pPr>
        <w:pStyle w:val="Legenda"/>
      </w:pPr>
      <w:r>
        <w:t>Rysunek 4.17 Ekran potwierdzania obecności na zajęciach</w:t>
      </w:r>
    </w:p>
    <w:p w14:paraId="2A952617" w14:textId="558E65C7" w:rsidR="00A90EE1" w:rsidRPr="00A90EE1" w:rsidRDefault="00A90EE1" w:rsidP="00A90EE1"/>
    <w:p w14:paraId="62FDD7DA" w14:textId="7CA7B69A" w:rsidR="004D0681" w:rsidRDefault="003E4AFB" w:rsidP="00B601E2">
      <w:pPr>
        <w:pStyle w:val="Tekstpods"/>
        <w:jc w:val="left"/>
      </w:pPr>
      <w:r>
        <w:t>Klient po zalogowaniu się na swoje konto może sprawdzić wszystkie aktywności i wizyty na siłowni poprzez zakładkę profilu (Rysunek 4.1</w:t>
      </w:r>
      <w:r w:rsidR="00CB1C51">
        <w:t>8</w:t>
      </w:r>
      <w:r>
        <w:t>).</w:t>
      </w:r>
    </w:p>
    <w:p w14:paraId="3D64B454" w14:textId="77777777" w:rsidR="00A34E83" w:rsidRDefault="00A34E83" w:rsidP="00A34E83">
      <w:pPr>
        <w:pStyle w:val="Tekstpods"/>
        <w:keepNext/>
        <w:jc w:val="left"/>
      </w:pPr>
      <w:r>
        <w:rPr>
          <w:noProof/>
        </w:rPr>
        <w:lastRenderedPageBreak/>
        <w:drawing>
          <wp:inline distT="0" distB="0" distL="0" distR="0" wp14:anchorId="02D21CFB" wp14:editId="1392D425">
            <wp:extent cx="5580380" cy="4084320"/>
            <wp:effectExtent l="0" t="0" r="127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1"/>
                    <a:stretch>
                      <a:fillRect/>
                    </a:stretch>
                  </pic:blipFill>
                  <pic:spPr>
                    <a:xfrm>
                      <a:off x="0" y="0"/>
                      <a:ext cx="5580380" cy="4084320"/>
                    </a:xfrm>
                    <a:prstGeom prst="rect">
                      <a:avLst/>
                    </a:prstGeom>
                  </pic:spPr>
                </pic:pic>
              </a:graphicData>
            </a:graphic>
          </wp:inline>
        </w:drawing>
      </w:r>
    </w:p>
    <w:p w14:paraId="491520C4" w14:textId="616E9393" w:rsidR="00A34E83" w:rsidRDefault="00A34E83" w:rsidP="00A34E83">
      <w:pPr>
        <w:pStyle w:val="Legenda"/>
      </w:pPr>
      <w:r>
        <w:t>Rysunek 4.18 Ekran profilu użytkownika</w:t>
      </w:r>
    </w:p>
    <w:p w14:paraId="6A205760" w14:textId="77777777" w:rsidR="00DF2B93" w:rsidRPr="00DF2B93" w:rsidRDefault="00DF2B93" w:rsidP="00DF2B93"/>
    <w:p w14:paraId="0BB90D95" w14:textId="59EE10E6" w:rsidR="00B85518" w:rsidRDefault="00A34E83" w:rsidP="00B85518">
      <w:pPr>
        <w:pStyle w:val="Tekstpods"/>
      </w:pPr>
      <w:r>
        <w:t>Powyżej przedstawiony proces jest tylko jednym z wielu możliwych</w:t>
      </w:r>
      <w:r w:rsidR="005E0F18">
        <w:t xml:space="preserve"> do wykonania w systemie, pokazuje on jednak sposób działania systemu oraz zazębianie się akcji wymaganych przez różnych użytkowników.</w:t>
      </w:r>
      <w:r w:rsidR="00EB0642">
        <w:t xml:space="preserve"> Dzięki takiej konstrukcji systemu osoby zarządzające nim korzystają z tych samych narzędzi co klienci, </w:t>
      </w:r>
      <w:r w:rsidR="00421C24">
        <w:t>zmniejszając tym samym możliwość wystąpienia błędów wynikających z potrzeby synchronizacji wielu systemów. Odpowiednio ustalone granice i zabezpieczenia czynią aplikację łatwą w obsłudze a jednocześnie posiadającą kompleksowe funkcjonalności</w:t>
      </w:r>
      <w:r w:rsidR="005106D8">
        <w:t xml:space="preserve"> w pełni umożliwiające sterowanie siecią siłowni.</w:t>
      </w:r>
      <w:bookmarkStart w:id="26" w:name="_Toc74074297"/>
      <w:bookmarkStart w:id="27" w:name="_Toc92213926"/>
    </w:p>
    <w:p w14:paraId="1D0B267E" w14:textId="6AB36A3F" w:rsidR="00B85518" w:rsidRDefault="00B85518" w:rsidP="00B85518">
      <w:pPr>
        <w:pStyle w:val="Tekstpods"/>
      </w:pPr>
    </w:p>
    <w:p w14:paraId="7FFFD125" w14:textId="6604E711" w:rsidR="00B85518" w:rsidRDefault="00B85518" w:rsidP="00B85518">
      <w:pPr>
        <w:pStyle w:val="Tekstpods"/>
      </w:pPr>
    </w:p>
    <w:p w14:paraId="65215535" w14:textId="4ACED0E2" w:rsidR="00B85518" w:rsidRDefault="00B85518" w:rsidP="00B85518">
      <w:pPr>
        <w:pStyle w:val="Tekstpods"/>
      </w:pPr>
    </w:p>
    <w:p w14:paraId="7B3046E3" w14:textId="061C7C09" w:rsidR="00B85518" w:rsidRDefault="00B85518" w:rsidP="00B85518">
      <w:pPr>
        <w:pStyle w:val="Tekstpods"/>
      </w:pPr>
    </w:p>
    <w:p w14:paraId="0DCF2BA1" w14:textId="5FC98878" w:rsidR="00B85518" w:rsidRDefault="00B85518" w:rsidP="00B85518">
      <w:pPr>
        <w:pStyle w:val="Tekstpods"/>
      </w:pPr>
    </w:p>
    <w:p w14:paraId="1F105C9F" w14:textId="77777777" w:rsidR="00B85518" w:rsidRPr="00B85518" w:rsidRDefault="00B85518" w:rsidP="00F7139D">
      <w:pPr>
        <w:pStyle w:val="Tekstpods"/>
        <w:ind w:firstLine="0"/>
      </w:pPr>
    </w:p>
    <w:p w14:paraId="51A6AD30" w14:textId="77777777" w:rsidR="00D35565" w:rsidRDefault="00D35565" w:rsidP="00B140ED">
      <w:pPr>
        <w:pStyle w:val="Nagwek1"/>
        <w:numPr>
          <w:ilvl w:val="0"/>
          <w:numId w:val="0"/>
        </w:numPr>
        <w:spacing w:after="720"/>
        <w:rPr>
          <w:sz w:val="44"/>
          <w:szCs w:val="44"/>
        </w:rPr>
        <w:sectPr w:rsidR="00D35565" w:rsidSect="00C11B24">
          <w:headerReference w:type="even" r:id="rId52"/>
          <w:headerReference w:type="default" r:id="rId53"/>
          <w:pgSz w:w="11907" w:h="16840" w:code="9"/>
          <w:pgMar w:top="1418" w:right="1418" w:bottom="1418" w:left="1701" w:header="1814" w:footer="1814" w:gutter="0"/>
          <w:cols w:space="708"/>
          <w:docGrid w:linePitch="326"/>
        </w:sectPr>
      </w:pPr>
    </w:p>
    <w:p w14:paraId="764E9F68" w14:textId="476F1658" w:rsidR="00D5299A" w:rsidRPr="00B85518" w:rsidRDefault="005366D1" w:rsidP="00B140ED">
      <w:pPr>
        <w:pStyle w:val="Nagwek1"/>
        <w:numPr>
          <w:ilvl w:val="0"/>
          <w:numId w:val="0"/>
        </w:numPr>
        <w:spacing w:after="720"/>
        <w:rPr>
          <w:sz w:val="44"/>
          <w:szCs w:val="44"/>
        </w:rPr>
      </w:pPr>
      <w:r w:rsidRPr="00B85518">
        <w:rPr>
          <w:sz w:val="44"/>
          <w:szCs w:val="44"/>
        </w:rPr>
        <w:lastRenderedPageBreak/>
        <w:t>Rozdział 5</w:t>
      </w:r>
      <w:r w:rsidRPr="00B85518">
        <w:rPr>
          <w:sz w:val="44"/>
          <w:szCs w:val="44"/>
        </w:rPr>
        <w:br/>
      </w:r>
      <w:r w:rsidRPr="00B85518">
        <w:rPr>
          <w:sz w:val="44"/>
          <w:szCs w:val="44"/>
        </w:rPr>
        <w:br/>
      </w:r>
      <w:bookmarkEnd w:id="26"/>
      <w:r w:rsidR="00B3271A" w:rsidRPr="00B85518">
        <w:rPr>
          <w:sz w:val="44"/>
          <w:szCs w:val="44"/>
        </w:rPr>
        <w:t>Specyfikacja wewnętrzna</w:t>
      </w:r>
      <w:bookmarkEnd w:id="27"/>
    </w:p>
    <w:p w14:paraId="76D3C2ED" w14:textId="27F017BE" w:rsidR="005A638A" w:rsidRDefault="00D5299A" w:rsidP="005A638A">
      <w:pPr>
        <w:pStyle w:val="Tekstpods"/>
      </w:pPr>
      <w:r>
        <w:t xml:space="preserve">W rozdziale przedstawiono specyfikację wewnętrzną aplikacji. Zawiera on wszystkie informacje o architekturze, wykorzystanych strukturach danych czy organizacji bazy danych. Znajdują się tutaj również informacje o sposobie działania systemu, wykorzystanych algorytmach, modułach jak i poszczególnych komponentach. Do przedstawienia informacji wykorzystywane są zarówno diagramy UML jak i wycinki kodu. </w:t>
      </w:r>
    </w:p>
    <w:p w14:paraId="795BFAF8" w14:textId="472CA07A" w:rsidR="001769E5" w:rsidRPr="001769E5" w:rsidRDefault="00424FD3" w:rsidP="00424FD3">
      <w:pPr>
        <w:pStyle w:val="Nagwek2"/>
        <w:numPr>
          <w:ilvl w:val="0"/>
          <w:numId w:val="0"/>
        </w:numPr>
        <w:ind w:left="828" w:hanging="465"/>
      </w:pPr>
      <w:bookmarkStart w:id="28" w:name="_Ref90464560"/>
      <w:bookmarkStart w:id="29" w:name="_Toc92213927"/>
      <w:bookmarkStart w:id="30" w:name="_Hlk90464256"/>
      <w:r w:rsidRPr="00424FD3">
        <w:t>5</w:t>
      </w:r>
      <w:r>
        <w:t xml:space="preserve">.1 </w:t>
      </w:r>
      <w:r w:rsidR="00BA6627" w:rsidRPr="00424FD3">
        <w:t>Funkcjonalność</w:t>
      </w:r>
      <w:r w:rsidR="00BA6627">
        <w:t xml:space="preserve"> system</w:t>
      </w:r>
      <w:bookmarkEnd w:id="28"/>
      <w:r>
        <w:t>u</w:t>
      </w:r>
      <w:bookmarkEnd w:id="29"/>
    </w:p>
    <w:bookmarkEnd w:id="30"/>
    <w:p w14:paraId="09114DB6" w14:textId="476F630C" w:rsidR="00953EC1" w:rsidRDefault="0075278B" w:rsidP="00D9651A">
      <w:pPr>
        <w:pStyle w:val="Tekstpods"/>
      </w:pPr>
      <w:r>
        <w:t xml:space="preserve">Głównym celem aplikacji było stworzenie systemu </w:t>
      </w:r>
      <w:r w:rsidR="001878D1">
        <w:t xml:space="preserve">zarządzania siecią siłowni </w:t>
      </w:r>
      <w:r>
        <w:t>spełniającego potrzeby zarówno użytkownika</w:t>
      </w:r>
      <w:r w:rsidR="001878D1">
        <w:t xml:space="preserve"> końcowego, czyli w tym przypadku klientów siłowni, </w:t>
      </w:r>
      <w:r w:rsidR="00A95127">
        <w:t xml:space="preserve">jak również </w:t>
      </w:r>
      <w:r w:rsidR="00B068EA">
        <w:t xml:space="preserve">osób zarządzających </w:t>
      </w:r>
      <w:r w:rsidR="0083397F">
        <w:t>danymi siłowniami</w:t>
      </w:r>
      <w:r w:rsidR="00B068EA">
        <w:t xml:space="preserve">. </w:t>
      </w:r>
      <w:r w:rsidR="003E5AF9">
        <w:t xml:space="preserve">Projektowanie takiego typu systemu niesie za sobą zarówno ograniczenia jak i uproszczenia. W każdym momencie </w:t>
      </w:r>
      <w:r w:rsidR="00061964">
        <w:t xml:space="preserve">tworzenia aplikacji należy kłaść duży nacisk na odpowiednie podziały i zabezpieczenia, umożliwiające </w:t>
      </w:r>
      <w:r w:rsidR="007A0A76">
        <w:t xml:space="preserve">odpowiednie wydzielanie logiki </w:t>
      </w:r>
      <w:r w:rsidR="00953EC1">
        <w:t>odpowiedniej dla poziomu uprawnień</w:t>
      </w:r>
      <w:r w:rsidR="0083397F">
        <w:t xml:space="preserve"> </w:t>
      </w:r>
      <w:r w:rsidR="00953EC1">
        <w:t>użytkownika.</w:t>
      </w:r>
      <w:r w:rsidR="00D9651A">
        <w:t xml:space="preserve"> Każde naruszenie posiadanych uprawnień mogłoby prowadzić do nieprzewidzianych sytuacji</w:t>
      </w:r>
      <w:r w:rsidR="00F337E9">
        <w:t xml:space="preserve"> i w konsekwencji błędów systemu. Należy również pamiętać o kwestii bezpieczeństwa danych osobowych, nie można pozwolić by użytkownik mógł przeglądać dane do których nie jest uprawniony.</w:t>
      </w:r>
    </w:p>
    <w:p w14:paraId="137460D4" w14:textId="2F57F724" w:rsidR="00020A50" w:rsidRDefault="00EA52A1" w:rsidP="00020A50">
      <w:pPr>
        <w:pStyle w:val="Tekstpods"/>
      </w:pPr>
      <w:r>
        <w:t xml:space="preserve">Powstała architektura wpisuje się w wzorzec projektowy MVC, czyli Model-Widok-Kontroler (ang. </w:t>
      </w:r>
      <w:r>
        <w:rPr>
          <w:i/>
          <w:iCs/>
        </w:rPr>
        <w:t>Model-</w:t>
      </w:r>
      <w:proofErr w:type="spellStart"/>
      <w:r>
        <w:rPr>
          <w:i/>
          <w:iCs/>
        </w:rPr>
        <w:t>View</w:t>
      </w:r>
      <w:proofErr w:type="spellEnd"/>
      <w:r>
        <w:rPr>
          <w:i/>
          <w:iCs/>
        </w:rPr>
        <w:t>-Controller)</w:t>
      </w:r>
      <w:r>
        <w:t xml:space="preserve"> </w:t>
      </w:r>
      <w:r w:rsidR="003B5483">
        <w:t>wykorzystywanego</w:t>
      </w:r>
      <w:r w:rsidR="00020A50">
        <w:t xml:space="preserve"> w aplikacjach z interfejsami graficznymi. Wzorzec ten zakłada podział aplikacji na trzy główne części, czyli:</w:t>
      </w:r>
    </w:p>
    <w:p w14:paraId="5CB0FCD7" w14:textId="76701105" w:rsidR="00020A50" w:rsidRDefault="00020A50" w:rsidP="00E06189">
      <w:pPr>
        <w:pStyle w:val="Tekstpods"/>
        <w:numPr>
          <w:ilvl w:val="0"/>
          <w:numId w:val="13"/>
        </w:numPr>
      </w:pPr>
      <w:r w:rsidRPr="00C75EC0">
        <w:rPr>
          <w:b/>
          <w:bCs/>
        </w:rPr>
        <w:t>Model</w:t>
      </w:r>
      <w:r>
        <w:t xml:space="preserve"> </w:t>
      </w:r>
      <w:r w:rsidR="00A9676D">
        <w:t>–</w:t>
      </w:r>
      <w:r>
        <w:t xml:space="preserve"> </w:t>
      </w:r>
      <w:r w:rsidR="00A9676D">
        <w:t>reprezentujący logikę aplikacji</w:t>
      </w:r>
    </w:p>
    <w:p w14:paraId="4449E05B" w14:textId="63420F4B" w:rsidR="00A9676D" w:rsidRDefault="00A9676D" w:rsidP="00E06189">
      <w:pPr>
        <w:pStyle w:val="Tekstpods"/>
        <w:numPr>
          <w:ilvl w:val="0"/>
          <w:numId w:val="13"/>
        </w:numPr>
      </w:pPr>
      <w:r w:rsidRPr="00C75EC0">
        <w:rPr>
          <w:b/>
          <w:bCs/>
        </w:rPr>
        <w:t>Widok</w:t>
      </w:r>
      <w:r>
        <w:t xml:space="preserve"> – reprezentujący interfejs użytkownika</w:t>
      </w:r>
    </w:p>
    <w:p w14:paraId="785188CF" w14:textId="040C3D03" w:rsidR="00A9676D" w:rsidRDefault="00A9676D" w:rsidP="00E06189">
      <w:pPr>
        <w:pStyle w:val="Tekstpods"/>
        <w:numPr>
          <w:ilvl w:val="0"/>
          <w:numId w:val="13"/>
        </w:numPr>
      </w:pPr>
      <w:r w:rsidRPr="00C75EC0">
        <w:rPr>
          <w:b/>
          <w:bCs/>
        </w:rPr>
        <w:lastRenderedPageBreak/>
        <w:t>Kontroler</w:t>
      </w:r>
      <w:r>
        <w:t xml:space="preserve"> – przyjmujący dane użytkownika, reagujący na jego polecenia i aktualizujący model oraz widok.</w:t>
      </w:r>
    </w:p>
    <w:p w14:paraId="648D5BA1" w14:textId="193B7225" w:rsidR="00A9676D" w:rsidRPr="00C00610" w:rsidRDefault="00C00610" w:rsidP="00A9676D">
      <w:pPr>
        <w:pStyle w:val="Tekstpods"/>
      </w:pPr>
      <w:r>
        <w:t>Dodatkowo wykorzystane zostały niektóre elementy z domenowego podejścia do programowania DDD</w:t>
      </w:r>
      <w:r w:rsidR="00822EDB">
        <w:t xml:space="preserve">. Dzięki temu podział aplikacji nie odpowiada jednoznacznie strukturze </w:t>
      </w:r>
      <w:r w:rsidR="00C70565">
        <w:t>proponowanej przez MVC a rozwija go i umożliwia lepsze przedstawienie wycinka rzeczywistości w kodzie</w:t>
      </w:r>
      <w:r w:rsidR="00F04B96">
        <w:t>. Z modelu domenowego wdrożone zostały m.in. agregaty, język zunifikowany, obiekty wartości czy asercje, opisane szczegółowo w dalszych częściach rozdziału.</w:t>
      </w:r>
    </w:p>
    <w:p w14:paraId="4F68BD03" w14:textId="65954597" w:rsidR="006D4B37" w:rsidRDefault="00CD4391" w:rsidP="00D9651A">
      <w:pPr>
        <w:pStyle w:val="Tekstpods"/>
      </w:pPr>
      <w:r>
        <w:t>Powstały system składa się z dwóch niezależnych</w:t>
      </w:r>
      <w:r w:rsidR="000655E5">
        <w:t xml:space="preserve"> lecz </w:t>
      </w:r>
      <w:r>
        <w:t xml:space="preserve">wysoko powiązanych ze sobą </w:t>
      </w:r>
      <w:r w:rsidR="000655E5">
        <w:t>części. Wyszczególnić możemy więc</w:t>
      </w:r>
      <w:r w:rsidR="00035CF8">
        <w:t xml:space="preserve"> </w:t>
      </w:r>
      <w:r w:rsidR="000655E5">
        <w:t>warstwę prezentacji</w:t>
      </w:r>
      <w:r w:rsidR="00D96AD5">
        <w:t xml:space="preserve"> </w:t>
      </w:r>
      <w:r w:rsidR="00A211BC">
        <w:t>(ang</w:t>
      </w:r>
      <w:r w:rsidR="00A211BC">
        <w:rPr>
          <w:i/>
          <w:iCs/>
        </w:rPr>
        <w:t xml:space="preserve">. </w:t>
      </w:r>
      <w:proofErr w:type="spellStart"/>
      <w:r w:rsidR="00A211BC">
        <w:rPr>
          <w:i/>
          <w:iCs/>
        </w:rPr>
        <w:t>frontend</w:t>
      </w:r>
      <w:proofErr w:type="spellEnd"/>
      <w:r w:rsidR="00A211BC">
        <w:rPr>
          <w:i/>
          <w:iCs/>
        </w:rPr>
        <w:t xml:space="preserve">) </w:t>
      </w:r>
      <w:r w:rsidR="00D96AD5">
        <w:t>oraz warstwę serwera</w:t>
      </w:r>
      <w:r w:rsidR="00A211BC">
        <w:t xml:space="preserve"> (ang. </w:t>
      </w:r>
      <w:proofErr w:type="spellStart"/>
      <w:r w:rsidR="00A211BC">
        <w:rPr>
          <w:i/>
          <w:iCs/>
        </w:rPr>
        <w:t>backend</w:t>
      </w:r>
      <w:proofErr w:type="spellEnd"/>
      <w:r w:rsidR="00A211BC">
        <w:rPr>
          <w:i/>
          <w:iCs/>
        </w:rPr>
        <w:t>)</w:t>
      </w:r>
      <w:r w:rsidR="005A638A">
        <w:t>.</w:t>
      </w:r>
    </w:p>
    <w:p w14:paraId="103A749B" w14:textId="1A1C6119" w:rsidR="005A638A" w:rsidRPr="00452657" w:rsidRDefault="005A638A" w:rsidP="005A638A">
      <w:pPr>
        <w:pStyle w:val="Nagwek2"/>
        <w:numPr>
          <w:ilvl w:val="0"/>
          <w:numId w:val="0"/>
        </w:numPr>
        <w:ind w:left="828" w:hanging="465"/>
      </w:pPr>
      <w:bookmarkStart w:id="31" w:name="_Toc92213928"/>
      <w:r w:rsidRPr="00424FD3">
        <w:t>5</w:t>
      </w:r>
      <w:r>
        <w:t xml:space="preserve">.2 </w:t>
      </w:r>
      <w:r w:rsidR="00452657">
        <w:t>Warstwa prezentacji</w:t>
      </w:r>
      <w:bookmarkEnd w:id="31"/>
    </w:p>
    <w:p w14:paraId="1BEA06FB" w14:textId="36B8145C" w:rsidR="00B00620" w:rsidRDefault="006D4B37" w:rsidP="00D9651A">
      <w:pPr>
        <w:pStyle w:val="Tekstpods"/>
      </w:pPr>
      <w:r>
        <w:t xml:space="preserve">Warstwa </w:t>
      </w:r>
      <w:r w:rsidR="005D615E">
        <w:t xml:space="preserve">prezentacji </w:t>
      </w:r>
      <w:r w:rsidR="00E8656D">
        <w:t>zawiera całą logikę danych wyświetlanych użytkownikowi, zajmuje się również wstępną walidacją danych przez niego przekazywanych (</w:t>
      </w:r>
      <w:r w:rsidR="00D96AD5">
        <w:t>wszystkie pola formularzy zabezpieczono odpowiednimi walidacjami).</w:t>
      </w:r>
      <w:r w:rsidR="00803D66">
        <w:t xml:space="preserve"> Dane aplikacja zdobywa poprzez komunikację HTTP z warstwa serwera, trzymając się zasad REST.</w:t>
      </w:r>
      <w:r w:rsidR="004F5DE9">
        <w:t xml:space="preserve"> </w:t>
      </w:r>
      <w:r w:rsidR="008B0CDC">
        <w:t>Ważniejsze t</w:t>
      </w:r>
      <w:r w:rsidR="004F5DE9">
        <w:t>echnologie</w:t>
      </w:r>
      <w:r w:rsidR="008B0CDC">
        <w:t xml:space="preserve"> i rozwiązania</w:t>
      </w:r>
      <w:r w:rsidR="004F5DE9">
        <w:t xml:space="preserve"> wykorzystane przez tą część aplikacji to:</w:t>
      </w:r>
    </w:p>
    <w:p w14:paraId="2707AAEB" w14:textId="758F570B" w:rsidR="004F5DE9" w:rsidRDefault="004F5DE9" w:rsidP="00E06189">
      <w:pPr>
        <w:pStyle w:val="Tekstpods"/>
        <w:numPr>
          <w:ilvl w:val="0"/>
          <w:numId w:val="5"/>
        </w:numPr>
      </w:pPr>
      <w:proofErr w:type="spellStart"/>
      <w:r w:rsidRPr="00C75EC0">
        <w:rPr>
          <w:b/>
          <w:bCs/>
        </w:rPr>
        <w:t>Angular</w:t>
      </w:r>
      <w:proofErr w:type="spellEnd"/>
      <w:r>
        <w:t xml:space="preserve"> </w:t>
      </w:r>
      <w:r w:rsidR="00220B37">
        <w:t>–</w:t>
      </w:r>
      <w:r>
        <w:t xml:space="preserve"> </w:t>
      </w:r>
      <w:r w:rsidR="00220B37">
        <w:t>otwarty szkielet programistyczny</w:t>
      </w:r>
      <w:r w:rsidR="004C6300">
        <w:t xml:space="preserve"> (ang. </w:t>
      </w:r>
      <w:proofErr w:type="spellStart"/>
      <w:r w:rsidR="004C6300">
        <w:rPr>
          <w:i/>
          <w:iCs/>
        </w:rPr>
        <w:t>framework</w:t>
      </w:r>
      <w:proofErr w:type="spellEnd"/>
      <w:r w:rsidR="004C6300">
        <w:rPr>
          <w:i/>
          <w:iCs/>
        </w:rPr>
        <w:t>)</w:t>
      </w:r>
      <w:r w:rsidR="00220B37">
        <w:t xml:space="preserve"> wykorzystywany do tworzenia SPA</w:t>
      </w:r>
      <w:r w:rsidR="00E85551">
        <w:rPr>
          <w:rStyle w:val="Odwoanieprzypisudolnego"/>
        </w:rPr>
        <w:footnoteReference w:id="8"/>
      </w:r>
      <w:r w:rsidR="00B05C73">
        <w:t>, użyty w wersji 13.</w:t>
      </w:r>
      <w:r w:rsidR="00717E13">
        <w:t xml:space="preserve"> </w:t>
      </w:r>
      <w:r w:rsidR="000B6B3F">
        <w:t>Ogromna baza dostępnych rozwiązań, bibliotek i kompatybilnych modułów</w:t>
      </w:r>
      <w:r w:rsidR="00232AFE">
        <w:t xml:space="preserve">, wysoka popularność i ciągły rozwój i wsparcie naprowadzają na wybór </w:t>
      </w:r>
      <w:proofErr w:type="spellStart"/>
      <w:r w:rsidR="00232AFE">
        <w:t>Angulara</w:t>
      </w:r>
      <w:proofErr w:type="spellEnd"/>
      <w:r w:rsidR="00232AFE">
        <w:t xml:space="preserve"> jako rozwiązania dla warstwy prezentacji. </w:t>
      </w:r>
    </w:p>
    <w:p w14:paraId="315EC3C7" w14:textId="0EA69E50" w:rsidR="004F5DE9" w:rsidRDefault="00B05C73" w:rsidP="00E06189">
      <w:pPr>
        <w:pStyle w:val="Tekstpods"/>
        <w:numPr>
          <w:ilvl w:val="0"/>
          <w:numId w:val="5"/>
        </w:numPr>
      </w:pPr>
      <w:proofErr w:type="spellStart"/>
      <w:r w:rsidRPr="00C75EC0">
        <w:rPr>
          <w:b/>
          <w:bCs/>
        </w:rPr>
        <w:t>TypeScript</w:t>
      </w:r>
      <w:proofErr w:type="spellEnd"/>
      <w:r>
        <w:t xml:space="preserve"> – język programowania, nadzbiór języka JavaScript</w:t>
      </w:r>
      <w:r w:rsidR="00756992">
        <w:rPr>
          <w:rStyle w:val="Odwoanieprzypisudolnego"/>
        </w:rPr>
        <w:footnoteReference w:id="9"/>
      </w:r>
      <w:r w:rsidR="003A1FA9">
        <w:t>.</w:t>
      </w:r>
      <w:r w:rsidR="00B75574">
        <w:t xml:space="preserve"> Wybór ten podyktowany jest faktem, iż </w:t>
      </w:r>
      <w:proofErr w:type="spellStart"/>
      <w:r w:rsidR="00B75574">
        <w:t>TypeScript</w:t>
      </w:r>
      <w:proofErr w:type="spellEnd"/>
      <w:r w:rsidR="00B75574">
        <w:t xml:space="preserve"> jest głównym językiem używanym przy tworzeniu aplikacji</w:t>
      </w:r>
      <w:r w:rsidR="0047771B">
        <w:t xml:space="preserve"> z wykorzystaniem szkieletu programistycznego </w:t>
      </w:r>
      <w:proofErr w:type="spellStart"/>
      <w:r w:rsidR="0047771B">
        <w:t>Angular</w:t>
      </w:r>
      <w:proofErr w:type="spellEnd"/>
      <w:r w:rsidR="0047771B">
        <w:t>. Umożliwia on w przeciwieństwie do JavaScript typowanie obiektów, co może ułatwiać</w:t>
      </w:r>
      <w:r w:rsidR="00717E13">
        <w:t xml:space="preserve"> komunikację z warstwą serwera poprzez jawnie określone zawartości obiektów.</w:t>
      </w:r>
    </w:p>
    <w:p w14:paraId="5E78E446" w14:textId="1B92AA5B" w:rsidR="00330858" w:rsidRDefault="00330858" w:rsidP="00E06189">
      <w:pPr>
        <w:pStyle w:val="Tekstpods"/>
        <w:numPr>
          <w:ilvl w:val="0"/>
          <w:numId w:val="5"/>
        </w:numPr>
      </w:pPr>
      <w:r w:rsidRPr="00C75EC0">
        <w:rPr>
          <w:b/>
          <w:bCs/>
        </w:rPr>
        <w:lastRenderedPageBreak/>
        <w:t>Node</w:t>
      </w:r>
      <w:r w:rsidR="00C3524A" w:rsidRPr="00C75EC0">
        <w:rPr>
          <w:b/>
          <w:bCs/>
        </w:rPr>
        <w:t>.js</w:t>
      </w:r>
      <w:r w:rsidR="00C3524A">
        <w:t xml:space="preserve"> – wieloplatformowe środowisko uruchomieniowe dla tworzenia aplikacji w języku JavaScript (oraz w tym przypadku jego nadzbioru, </w:t>
      </w:r>
      <w:proofErr w:type="spellStart"/>
      <w:r w:rsidR="00C3524A">
        <w:t>TypeScript</w:t>
      </w:r>
      <w:proofErr w:type="spellEnd"/>
      <w:r w:rsidR="00C3524A">
        <w:t>).</w:t>
      </w:r>
    </w:p>
    <w:p w14:paraId="599C1F39" w14:textId="11062661" w:rsidR="008B0CDC" w:rsidRDefault="008B0CDC" w:rsidP="00E06189">
      <w:pPr>
        <w:pStyle w:val="Tekstpods"/>
        <w:numPr>
          <w:ilvl w:val="0"/>
          <w:numId w:val="5"/>
        </w:numPr>
      </w:pPr>
      <w:proofErr w:type="spellStart"/>
      <w:r w:rsidRPr="00C75EC0">
        <w:rPr>
          <w:b/>
          <w:bCs/>
        </w:rPr>
        <w:t>Npm</w:t>
      </w:r>
      <w:proofErr w:type="spellEnd"/>
      <w:r w:rsidR="003A1FA9">
        <w:t xml:space="preserve"> – </w:t>
      </w:r>
      <w:r w:rsidR="009600A9">
        <w:t xml:space="preserve">główny </w:t>
      </w:r>
      <w:r>
        <w:t>manager pakietów</w:t>
      </w:r>
      <w:r w:rsidR="009600A9">
        <w:t xml:space="preserve"> platformy Node.js </w:t>
      </w:r>
      <w:r>
        <w:t>wykorzystywany do zarządzania modułami i zależnościami</w:t>
      </w:r>
      <w:r w:rsidR="00AA579C">
        <w:t>. Mnogość</w:t>
      </w:r>
      <w:r w:rsidR="00952C9D">
        <w:t xml:space="preserve"> </w:t>
      </w:r>
      <w:r w:rsidR="00AA579C">
        <w:t>bibliotek warstw prezentacji nie sprzyja</w:t>
      </w:r>
      <w:r w:rsidR="005E025C">
        <w:t xml:space="preserve"> budowaniu odpowiednich rozwiązań,</w:t>
      </w:r>
      <w:r w:rsidR="00952C9D">
        <w:t xml:space="preserve"> </w:t>
      </w:r>
      <w:proofErr w:type="spellStart"/>
      <w:r w:rsidR="005E025C">
        <w:t>Npm</w:t>
      </w:r>
      <w:proofErr w:type="spellEnd"/>
      <w:r w:rsidR="005E025C">
        <w:t xml:space="preserve"> jednak umożliwia zapanowanie nad ciągle zmieniającym się środowiskiem</w:t>
      </w:r>
      <w:r w:rsidR="00952C9D">
        <w:t xml:space="preserve"> i jego zależnościami.</w:t>
      </w:r>
    </w:p>
    <w:p w14:paraId="01D6308F" w14:textId="0C475658" w:rsidR="00B05C73" w:rsidRDefault="008B0CDC" w:rsidP="00E06189">
      <w:pPr>
        <w:pStyle w:val="Tekstpods"/>
        <w:numPr>
          <w:ilvl w:val="0"/>
          <w:numId w:val="5"/>
        </w:numPr>
      </w:pPr>
      <w:proofErr w:type="spellStart"/>
      <w:r w:rsidRPr="00C75EC0">
        <w:rPr>
          <w:b/>
          <w:bCs/>
        </w:rPr>
        <w:t>Bootstrap</w:t>
      </w:r>
      <w:proofErr w:type="spellEnd"/>
      <w:r>
        <w:t xml:space="preserve"> </w:t>
      </w:r>
      <w:r w:rsidR="00A67922">
        <w:t>–</w:t>
      </w:r>
      <w:r w:rsidR="00DB48E6">
        <w:t xml:space="preserve"> </w:t>
      </w:r>
      <w:r w:rsidR="00A67922">
        <w:t>biblioteka CSS</w:t>
      </w:r>
      <w:r w:rsidR="008F651B">
        <w:t xml:space="preserve">, zawierająca gotowe, łatwe w użyciu i dostosowaniu </w:t>
      </w:r>
      <w:r w:rsidR="00877B2D">
        <w:t>style dla wszystkich elementów warstwy prezentacji, r</w:t>
      </w:r>
      <w:r w:rsidR="00952C9D">
        <w:t xml:space="preserve">ozpoczynając od </w:t>
      </w:r>
      <w:r w:rsidR="007D1423">
        <w:t>pojedynczych elementów jak np. przyciski, kończąc na całych strukturach przedstawianych stron</w:t>
      </w:r>
      <w:r w:rsidR="00702029">
        <w:rPr>
          <w:rStyle w:val="Odwoanieprzypisudolnego"/>
        </w:rPr>
        <w:footnoteReference w:id="10"/>
      </w:r>
      <w:r w:rsidR="007D1423">
        <w:t xml:space="preserve">. Możliwość korzystania z </w:t>
      </w:r>
      <w:r w:rsidR="00CC69FA">
        <w:t xml:space="preserve">tak bardzo rozwiniętej biblioteki znacząco przyśpiesza pracę, umożliwiając </w:t>
      </w:r>
      <w:r w:rsidR="00301EA9">
        <w:t>większe skupienie nad pozostałymi częściami systemu.</w:t>
      </w:r>
    </w:p>
    <w:p w14:paraId="28E8B691" w14:textId="3F5B1996" w:rsidR="00D63882" w:rsidRDefault="00434639" w:rsidP="00D63882">
      <w:pPr>
        <w:pStyle w:val="Tekstpods"/>
      </w:pPr>
      <w:r>
        <w:t xml:space="preserve">Wykorzystanie </w:t>
      </w:r>
      <w:r w:rsidR="003C5E13">
        <w:t xml:space="preserve">szkieletu programistycznego </w:t>
      </w:r>
      <w:proofErr w:type="spellStart"/>
      <w:r w:rsidR="003C5E13">
        <w:t>Angular</w:t>
      </w:r>
      <w:proofErr w:type="spellEnd"/>
      <w:r w:rsidR="006C1171">
        <w:t xml:space="preserve"> umożliwia utworzenie aplikacji składając się z komponentów wielokrotnego użytku</w:t>
      </w:r>
      <w:r w:rsidR="00721A30">
        <w:t>, pozwalające budować responsywne i przyjazne użytkownikowi aplikacje webowe. Struktura warstwy prezentac</w:t>
      </w:r>
      <w:r w:rsidR="00145B32">
        <w:t>ji została przedstawiona na rys</w:t>
      </w:r>
      <w:r w:rsidR="00920E6C">
        <w:t>unku 5.1</w:t>
      </w:r>
    </w:p>
    <w:p w14:paraId="4B504793" w14:textId="77777777" w:rsidR="00D63882" w:rsidRDefault="00D63882" w:rsidP="00D63882">
      <w:pPr>
        <w:pStyle w:val="Tekstpods"/>
        <w:keepNext/>
      </w:pPr>
      <w:r>
        <w:rPr>
          <w:noProof/>
        </w:rPr>
        <w:lastRenderedPageBreak/>
        <w:drawing>
          <wp:inline distT="0" distB="0" distL="0" distR="0" wp14:anchorId="0FDAD5D7" wp14:editId="594A51FA">
            <wp:extent cx="4438650" cy="5172075"/>
            <wp:effectExtent l="0" t="0" r="0" b="9525"/>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54"/>
                    <a:stretch>
                      <a:fillRect/>
                    </a:stretch>
                  </pic:blipFill>
                  <pic:spPr>
                    <a:xfrm>
                      <a:off x="0" y="0"/>
                      <a:ext cx="4438650" cy="5172075"/>
                    </a:xfrm>
                    <a:prstGeom prst="rect">
                      <a:avLst/>
                    </a:prstGeom>
                  </pic:spPr>
                </pic:pic>
              </a:graphicData>
            </a:graphic>
          </wp:inline>
        </w:drawing>
      </w:r>
    </w:p>
    <w:p w14:paraId="44B085BE" w14:textId="26C80BB0" w:rsidR="00D63882" w:rsidRDefault="00D63882" w:rsidP="00D63882">
      <w:pPr>
        <w:pStyle w:val="Legenda"/>
        <w:jc w:val="both"/>
      </w:pPr>
      <w:r>
        <w:t xml:space="preserve">Rysunek </w:t>
      </w:r>
      <w:r w:rsidR="00BF4C07">
        <w:t>5</w:t>
      </w:r>
      <w:r w:rsidR="00321541">
        <w:t>.</w:t>
      </w:r>
      <w:r w:rsidR="00692412">
        <w:fldChar w:fldCharType="begin"/>
      </w:r>
      <w:r w:rsidR="00692412">
        <w:instrText xml:space="preserve"> SEQ Rysunek \* ARABIC \s 1 </w:instrText>
      </w:r>
      <w:r w:rsidR="00692412">
        <w:fldChar w:fldCharType="separate"/>
      </w:r>
      <w:r w:rsidR="00321541">
        <w:rPr>
          <w:noProof/>
        </w:rPr>
        <w:t>1</w:t>
      </w:r>
      <w:r w:rsidR="00692412">
        <w:rPr>
          <w:noProof/>
        </w:rPr>
        <w:fldChar w:fldCharType="end"/>
      </w:r>
      <w:r>
        <w:t xml:space="preserve"> </w:t>
      </w:r>
      <w:r w:rsidR="00145B32">
        <w:t>Struktura katalogów warstwy prezentacji</w:t>
      </w:r>
    </w:p>
    <w:p w14:paraId="37FE5F90" w14:textId="4DC5AB70" w:rsidR="00721A30" w:rsidRDefault="00721A30" w:rsidP="00301EA9">
      <w:pPr>
        <w:pStyle w:val="Tekstpods"/>
      </w:pPr>
    </w:p>
    <w:p w14:paraId="58F66AFE" w14:textId="504394D8" w:rsidR="007C42C3" w:rsidRDefault="0058600E" w:rsidP="00503E63">
      <w:pPr>
        <w:pStyle w:val="Tekstpods"/>
      </w:pPr>
      <w:r>
        <w:t xml:space="preserve">Struktura katalogów została utworzona z myślą </w:t>
      </w:r>
      <w:r w:rsidR="00B55EE8">
        <w:t xml:space="preserve">o łatwej identyfikacji poszczególnych części systemu. </w:t>
      </w:r>
      <w:r w:rsidR="007C42C3">
        <w:t xml:space="preserve">Niektóre elementy są również narzucone przez szkielet programistyczny </w:t>
      </w:r>
      <w:proofErr w:type="spellStart"/>
      <w:r w:rsidR="007C42C3">
        <w:t>Angular</w:t>
      </w:r>
      <w:proofErr w:type="spellEnd"/>
      <w:r w:rsidR="007C42C3">
        <w:t xml:space="preserve"> wykorzystywany do tworzenia tej warstwy</w:t>
      </w:r>
      <w:r w:rsidR="00503E63">
        <w:t>, zaliczyć do nich możemy m.in.:</w:t>
      </w:r>
    </w:p>
    <w:p w14:paraId="0E4A603B" w14:textId="1EF7FCD3" w:rsidR="005F67EE" w:rsidRDefault="00B17CDE" w:rsidP="00E06189">
      <w:pPr>
        <w:pStyle w:val="Tekstpods"/>
        <w:numPr>
          <w:ilvl w:val="0"/>
          <w:numId w:val="6"/>
        </w:numPr>
      </w:pPr>
      <w:r w:rsidRPr="00C75EC0">
        <w:rPr>
          <w:b/>
          <w:bCs/>
          <w:i/>
          <w:iCs/>
        </w:rPr>
        <w:t>app.com</w:t>
      </w:r>
      <w:r w:rsidR="001A0BFF" w:rsidRPr="00C75EC0">
        <w:rPr>
          <w:b/>
          <w:bCs/>
          <w:i/>
          <w:iCs/>
        </w:rPr>
        <w:t>p</w:t>
      </w:r>
      <w:r w:rsidRPr="00C75EC0">
        <w:rPr>
          <w:b/>
          <w:bCs/>
          <w:i/>
          <w:iCs/>
        </w:rPr>
        <w:t>onent.html</w:t>
      </w:r>
      <w:r w:rsidR="00C75EC0">
        <w:rPr>
          <w:i/>
          <w:iCs/>
        </w:rPr>
        <w:t xml:space="preserve"> -</w:t>
      </w:r>
      <w:r>
        <w:rPr>
          <w:i/>
          <w:iCs/>
        </w:rPr>
        <w:t xml:space="preserve"> </w:t>
      </w:r>
      <w:r>
        <w:t xml:space="preserve">główny plik </w:t>
      </w:r>
      <w:r w:rsidR="002965FC">
        <w:t>HTML</w:t>
      </w:r>
      <w:r w:rsidR="001A0BFF">
        <w:t xml:space="preserve"> całej </w:t>
      </w:r>
      <w:r w:rsidR="002965FC">
        <w:t>aplikacji, zawierający pojedynczą linię kodu</w:t>
      </w:r>
      <w:r w:rsidR="00503E63">
        <w:t xml:space="preserve"> jako odniesienie do wyświetlanych w niej komponentów</w:t>
      </w:r>
    </w:p>
    <w:p w14:paraId="0E52E6D6" w14:textId="3D7E7A70" w:rsidR="0096408E" w:rsidRDefault="0096408E" w:rsidP="00E06189">
      <w:pPr>
        <w:pStyle w:val="Tekstpods"/>
        <w:numPr>
          <w:ilvl w:val="0"/>
          <w:numId w:val="6"/>
        </w:numPr>
      </w:pPr>
      <w:proofErr w:type="spellStart"/>
      <w:r w:rsidRPr="00C75EC0">
        <w:rPr>
          <w:b/>
          <w:bCs/>
          <w:i/>
          <w:iCs/>
        </w:rPr>
        <w:t>app.module.ts</w:t>
      </w:r>
      <w:proofErr w:type="spellEnd"/>
      <w:r w:rsidR="00C75EC0">
        <w:rPr>
          <w:i/>
          <w:iCs/>
        </w:rPr>
        <w:t xml:space="preserve"> -</w:t>
      </w:r>
      <w:r>
        <w:rPr>
          <w:i/>
          <w:iCs/>
        </w:rPr>
        <w:t xml:space="preserve"> </w:t>
      </w:r>
      <w:r w:rsidR="003D5D82">
        <w:t xml:space="preserve">plik zawierający informacje o głównym module aplikacji </w:t>
      </w:r>
      <w:proofErr w:type="spellStart"/>
      <w:r w:rsidR="003D5D82">
        <w:t>Angularowej</w:t>
      </w:r>
      <w:proofErr w:type="spellEnd"/>
      <w:r w:rsidR="006E6FA8">
        <w:t>, umożliwia importowanie innych modułów</w:t>
      </w:r>
      <w:r w:rsidR="004D6C1B">
        <w:t xml:space="preserve"> i zapewnia ich dostępność w pozostałych komponentach systemu. Aplikacja może posiadać więcej niż jeden moduł, w obecnym stanie systemu wykorzystywany jest tylko ten główny</w:t>
      </w:r>
    </w:p>
    <w:p w14:paraId="23CB0631" w14:textId="23A3801A" w:rsidR="00F076DA" w:rsidRDefault="00F076DA" w:rsidP="00E06189">
      <w:pPr>
        <w:pStyle w:val="Tekstpods"/>
        <w:numPr>
          <w:ilvl w:val="0"/>
          <w:numId w:val="6"/>
        </w:numPr>
      </w:pPr>
      <w:proofErr w:type="spellStart"/>
      <w:r w:rsidRPr="00C75EC0">
        <w:rPr>
          <w:b/>
          <w:bCs/>
          <w:i/>
          <w:iCs/>
        </w:rPr>
        <w:lastRenderedPageBreak/>
        <w:t>app.component.ts</w:t>
      </w:r>
      <w:proofErr w:type="spellEnd"/>
      <w:r w:rsidR="00C75EC0">
        <w:rPr>
          <w:i/>
          <w:iCs/>
        </w:rPr>
        <w:t xml:space="preserve"> </w:t>
      </w:r>
      <w:r w:rsidR="00C75EC0">
        <w:t>-</w:t>
      </w:r>
      <w:r>
        <w:rPr>
          <w:i/>
          <w:iCs/>
        </w:rPr>
        <w:t xml:space="preserve"> </w:t>
      </w:r>
      <w:r w:rsidR="00567D28">
        <w:t xml:space="preserve">główny, podstawowy komponent aplikacji </w:t>
      </w:r>
      <w:proofErr w:type="spellStart"/>
      <w:r w:rsidR="00567D28">
        <w:t>Angularowej</w:t>
      </w:r>
      <w:proofErr w:type="spellEnd"/>
      <w:r w:rsidR="00567D28">
        <w:t>. Tworzony automatycznie przy generowaniu nowego projektu</w:t>
      </w:r>
    </w:p>
    <w:p w14:paraId="3EB944AB" w14:textId="739FA7D4" w:rsidR="00F076DA" w:rsidRDefault="00F076DA" w:rsidP="00E06189">
      <w:pPr>
        <w:pStyle w:val="Tekstpods"/>
        <w:numPr>
          <w:ilvl w:val="0"/>
          <w:numId w:val="6"/>
        </w:numPr>
      </w:pPr>
      <w:proofErr w:type="spellStart"/>
      <w:r w:rsidRPr="00C75EC0">
        <w:rPr>
          <w:b/>
          <w:bCs/>
          <w:i/>
          <w:iCs/>
        </w:rPr>
        <w:t>app.routing-module.ts</w:t>
      </w:r>
      <w:proofErr w:type="spellEnd"/>
      <w:r w:rsidR="00C75EC0">
        <w:rPr>
          <w:i/>
          <w:iCs/>
        </w:rPr>
        <w:t xml:space="preserve"> -</w:t>
      </w:r>
      <w:r>
        <w:rPr>
          <w:i/>
          <w:iCs/>
        </w:rPr>
        <w:t xml:space="preserve"> </w:t>
      </w:r>
      <w:r w:rsidR="004D6C1B">
        <w:t>plik zawierający informację o Routingu aplikacji. Zawiera dan</w:t>
      </w:r>
      <w:r w:rsidR="00AB5C0E">
        <w:t>e o adresach URL i odpowiadających im komponentach na które powinna przekierować aplikacja.</w:t>
      </w:r>
    </w:p>
    <w:p w14:paraId="05A5FF16" w14:textId="77777777" w:rsidR="00611594" w:rsidRDefault="00990E77" w:rsidP="00F55EB7">
      <w:pPr>
        <w:rPr>
          <w:i/>
          <w:iCs/>
        </w:rPr>
      </w:pPr>
      <w:r w:rsidRPr="00F55EB7">
        <w:rPr>
          <w:i/>
          <w:iCs/>
        </w:rPr>
        <w:t xml:space="preserve">1    </w:t>
      </w:r>
      <w:proofErr w:type="spellStart"/>
      <w:r w:rsidRPr="00F55EB7">
        <w:rPr>
          <w:i/>
          <w:iCs/>
        </w:rPr>
        <w:t>const</w:t>
      </w:r>
      <w:proofErr w:type="spellEnd"/>
      <w:r w:rsidRPr="00F55EB7">
        <w:rPr>
          <w:i/>
          <w:iCs/>
        </w:rPr>
        <w:t xml:space="preserve"> </w:t>
      </w:r>
      <w:proofErr w:type="spellStart"/>
      <w:r w:rsidRPr="00F55EB7">
        <w:rPr>
          <w:i/>
          <w:iCs/>
        </w:rPr>
        <w:t>routes</w:t>
      </w:r>
      <w:proofErr w:type="spellEnd"/>
      <w:r w:rsidRPr="00F55EB7">
        <w:rPr>
          <w:i/>
          <w:iCs/>
        </w:rPr>
        <w:t xml:space="preserve">: </w:t>
      </w:r>
      <w:proofErr w:type="spellStart"/>
      <w:r w:rsidRPr="00F55EB7">
        <w:rPr>
          <w:i/>
          <w:iCs/>
        </w:rPr>
        <w:t>Routes</w:t>
      </w:r>
      <w:proofErr w:type="spellEnd"/>
      <w:r w:rsidRPr="00F55EB7">
        <w:rPr>
          <w:i/>
          <w:iCs/>
        </w:rPr>
        <w:t xml:space="preserve"> = [</w:t>
      </w:r>
      <w:r w:rsidRPr="00F55EB7">
        <w:rPr>
          <w:i/>
          <w:iCs/>
        </w:rPr>
        <w:br/>
        <w:t>2      {</w:t>
      </w:r>
      <w:r w:rsidRPr="00F55EB7">
        <w:rPr>
          <w:i/>
          <w:iCs/>
        </w:rPr>
        <w:br/>
        <w:t xml:space="preserve">3        </w:t>
      </w:r>
      <w:proofErr w:type="spellStart"/>
      <w:r w:rsidRPr="00F55EB7">
        <w:rPr>
          <w:i/>
          <w:iCs/>
        </w:rPr>
        <w:t>path</w:t>
      </w:r>
      <w:proofErr w:type="spellEnd"/>
      <w:r w:rsidRPr="00F55EB7">
        <w:rPr>
          <w:i/>
          <w:iCs/>
        </w:rPr>
        <w:t>: '',</w:t>
      </w:r>
      <w:r w:rsidRPr="00F55EB7">
        <w:rPr>
          <w:i/>
          <w:iCs/>
        </w:rPr>
        <w:br/>
        <w:t xml:space="preserve">4        component: </w:t>
      </w:r>
      <w:proofErr w:type="spellStart"/>
      <w:r w:rsidRPr="00F55EB7">
        <w:rPr>
          <w:i/>
          <w:iCs/>
        </w:rPr>
        <w:t>MainComponent</w:t>
      </w:r>
      <w:proofErr w:type="spellEnd"/>
      <w:r w:rsidRPr="00F55EB7">
        <w:rPr>
          <w:i/>
          <w:iCs/>
        </w:rPr>
        <w:t>,</w:t>
      </w:r>
      <w:r w:rsidRPr="00F55EB7">
        <w:rPr>
          <w:i/>
          <w:iCs/>
        </w:rPr>
        <w:br/>
        <w:t xml:space="preserve">5        </w:t>
      </w:r>
      <w:proofErr w:type="spellStart"/>
      <w:r w:rsidRPr="00F55EB7">
        <w:rPr>
          <w:i/>
          <w:iCs/>
        </w:rPr>
        <w:t>canActivate</w:t>
      </w:r>
      <w:proofErr w:type="spellEnd"/>
      <w:r w:rsidRPr="00F55EB7">
        <w:rPr>
          <w:i/>
          <w:iCs/>
        </w:rPr>
        <w:t>: [</w:t>
      </w:r>
      <w:proofErr w:type="spellStart"/>
      <w:r w:rsidRPr="00F55EB7">
        <w:rPr>
          <w:i/>
          <w:iCs/>
        </w:rPr>
        <w:t>AuthGuard</w:t>
      </w:r>
      <w:proofErr w:type="spellEnd"/>
      <w:r w:rsidRPr="00F55EB7">
        <w:rPr>
          <w:i/>
          <w:iCs/>
        </w:rPr>
        <w:t>],</w:t>
      </w:r>
      <w:r w:rsidRPr="00F55EB7">
        <w:rPr>
          <w:i/>
          <w:iCs/>
        </w:rPr>
        <w:br/>
        <w:t xml:space="preserve">6        </w:t>
      </w:r>
      <w:proofErr w:type="spellStart"/>
      <w:r w:rsidRPr="00F55EB7">
        <w:rPr>
          <w:i/>
          <w:iCs/>
        </w:rPr>
        <w:t>children</w:t>
      </w:r>
      <w:proofErr w:type="spellEnd"/>
      <w:r w:rsidRPr="00F55EB7">
        <w:rPr>
          <w:i/>
          <w:iCs/>
        </w:rPr>
        <w:t>: [</w:t>
      </w:r>
      <w:r w:rsidRPr="00F55EB7">
        <w:rPr>
          <w:i/>
          <w:iCs/>
        </w:rPr>
        <w:br/>
        <w:t>7          {</w:t>
      </w:r>
      <w:proofErr w:type="spellStart"/>
      <w:r w:rsidRPr="00F55EB7">
        <w:rPr>
          <w:i/>
          <w:iCs/>
        </w:rPr>
        <w:t>path</w:t>
      </w:r>
      <w:proofErr w:type="spellEnd"/>
      <w:r w:rsidRPr="00F55EB7">
        <w:rPr>
          <w:i/>
          <w:iCs/>
        </w:rPr>
        <w:t xml:space="preserve">: '', component: </w:t>
      </w:r>
      <w:proofErr w:type="spellStart"/>
      <w:r w:rsidRPr="00F55EB7">
        <w:rPr>
          <w:i/>
          <w:iCs/>
        </w:rPr>
        <w:t>QuoteComponent</w:t>
      </w:r>
      <w:proofErr w:type="spellEnd"/>
      <w:r w:rsidRPr="00F55EB7">
        <w:rPr>
          <w:i/>
          <w:iCs/>
        </w:rPr>
        <w:t>},</w:t>
      </w:r>
      <w:r w:rsidRPr="00F55EB7">
        <w:rPr>
          <w:i/>
          <w:iCs/>
        </w:rPr>
        <w:br/>
        <w:t>8          {</w:t>
      </w:r>
      <w:proofErr w:type="spellStart"/>
      <w:r w:rsidRPr="00F55EB7">
        <w:rPr>
          <w:i/>
          <w:iCs/>
        </w:rPr>
        <w:t>path</w:t>
      </w:r>
      <w:proofErr w:type="spellEnd"/>
      <w:r w:rsidRPr="00F55EB7">
        <w:rPr>
          <w:i/>
          <w:iCs/>
        </w:rPr>
        <w:t>: '</w:t>
      </w:r>
      <w:proofErr w:type="spellStart"/>
      <w:r w:rsidRPr="00F55EB7">
        <w:rPr>
          <w:i/>
          <w:iCs/>
        </w:rPr>
        <w:t>gyms</w:t>
      </w:r>
      <w:proofErr w:type="spellEnd"/>
      <w:r w:rsidRPr="00F55EB7">
        <w:rPr>
          <w:i/>
          <w:iCs/>
        </w:rPr>
        <w:t xml:space="preserve">', component: </w:t>
      </w:r>
      <w:proofErr w:type="spellStart"/>
      <w:r w:rsidRPr="00F55EB7">
        <w:rPr>
          <w:i/>
          <w:iCs/>
        </w:rPr>
        <w:t>GymListComponent</w:t>
      </w:r>
      <w:proofErr w:type="spellEnd"/>
      <w:r w:rsidRPr="00F55EB7">
        <w:rPr>
          <w:i/>
          <w:iCs/>
        </w:rPr>
        <w:t>},</w:t>
      </w:r>
      <w:r w:rsidRPr="00F55EB7">
        <w:rPr>
          <w:i/>
          <w:iCs/>
        </w:rPr>
        <w:br/>
        <w:t>9          {</w:t>
      </w:r>
      <w:proofErr w:type="spellStart"/>
      <w:r w:rsidRPr="00F55EB7">
        <w:rPr>
          <w:i/>
          <w:iCs/>
        </w:rPr>
        <w:t>path</w:t>
      </w:r>
      <w:proofErr w:type="spellEnd"/>
      <w:r w:rsidRPr="00F55EB7">
        <w:rPr>
          <w:i/>
          <w:iCs/>
        </w:rPr>
        <w:t>: '</w:t>
      </w:r>
      <w:proofErr w:type="spellStart"/>
      <w:r w:rsidRPr="00F55EB7">
        <w:rPr>
          <w:i/>
          <w:iCs/>
        </w:rPr>
        <w:t>gyms</w:t>
      </w:r>
      <w:proofErr w:type="spellEnd"/>
      <w:r w:rsidRPr="00F55EB7">
        <w:rPr>
          <w:i/>
          <w:iCs/>
        </w:rPr>
        <w:t>/</w:t>
      </w:r>
      <w:proofErr w:type="spellStart"/>
      <w:r w:rsidRPr="00F55EB7">
        <w:rPr>
          <w:i/>
          <w:iCs/>
        </w:rPr>
        <w:t>create</w:t>
      </w:r>
      <w:proofErr w:type="spellEnd"/>
      <w:r w:rsidRPr="00F55EB7">
        <w:rPr>
          <w:i/>
          <w:iCs/>
        </w:rPr>
        <w:t xml:space="preserve">', component: </w:t>
      </w:r>
      <w:proofErr w:type="spellStart"/>
      <w:r w:rsidRPr="00F55EB7">
        <w:rPr>
          <w:i/>
          <w:iCs/>
        </w:rPr>
        <w:t>GymAddComponent</w:t>
      </w:r>
      <w:proofErr w:type="spellEnd"/>
      <w:r w:rsidRPr="00F55EB7">
        <w:rPr>
          <w:i/>
          <w:iCs/>
        </w:rPr>
        <w:t xml:space="preserve">, </w:t>
      </w:r>
      <w:proofErr w:type="spellStart"/>
      <w:r w:rsidRPr="00F55EB7">
        <w:rPr>
          <w:i/>
          <w:iCs/>
        </w:rPr>
        <w:t>canActivate</w:t>
      </w:r>
      <w:proofErr w:type="spellEnd"/>
      <w:r w:rsidRPr="00F55EB7">
        <w:rPr>
          <w:i/>
          <w:iCs/>
        </w:rPr>
        <w:t>: [</w:t>
      </w:r>
      <w:proofErr w:type="spellStart"/>
      <w:r w:rsidRPr="00F55EB7">
        <w:rPr>
          <w:i/>
          <w:iCs/>
        </w:rPr>
        <w:t>OwnerEmployeeRoleGuard</w:t>
      </w:r>
      <w:proofErr w:type="spellEnd"/>
      <w:r w:rsidRPr="00F55EB7">
        <w:rPr>
          <w:i/>
          <w:iCs/>
        </w:rPr>
        <w:t>]}</w:t>
      </w:r>
    </w:p>
    <w:p w14:paraId="1686A435" w14:textId="14B883D3" w:rsidR="00990E77" w:rsidRDefault="00990E77" w:rsidP="00F55EB7">
      <w:pPr>
        <w:rPr>
          <w:i/>
          <w:iCs/>
        </w:rPr>
      </w:pPr>
      <w:r w:rsidRPr="00F55EB7">
        <w:rPr>
          <w:i/>
          <w:iCs/>
        </w:rPr>
        <w:t>,</w:t>
      </w:r>
    </w:p>
    <w:p w14:paraId="0529ADA3" w14:textId="73C50114" w:rsidR="00867CCC" w:rsidRDefault="0056632C" w:rsidP="00611594">
      <w:pPr>
        <w:rPr>
          <w:i/>
          <w:iCs/>
        </w:rPr>
      </w:pPr>
      <w:r>
        <w:t>Kod</w:t>
      </w:r>
      <w:r w:rsidR="002D0DCA">
        <w:t xml:space="preserve"> 5.1, </w:t>
      </w:r>
      <w:r w:rsidR="006E680F">
        <w:t xml:space="preserve">Fragment klasy </w:t>
      </w:r>
      <w:proofErr w:type="spellStart"/>
      <w:r w:rsidR="006E680F">
        <w:rPr>
          <w:i/>
          <w:iCs/>
        </w:rPr>
        <w:t>app</w:t>
      </w:r>
      <w:proofErr w:type="spellEnd"/>
      <w:r w:rsidR="006E680F">
        <w:rPr>
          <w:i/>
          <w:iCs/>
        </w:rPr>
        <w:t>-routing-</w:t>
      </w:r>
      <w:proofErr w:type="spellStart"/>
      <w:r w:rsidR="006E680F">
        <w:rPr>
          <w:i/>
          <w:iCs/>
        </w:rPr>
        <w:t>module.ts</w:t>
      </w:r>
      <w:proofErr w:type="spellEnd"/>
    </w:p>
    <w:p w14:paraId="21A19825" w14:textId="77777777" w:rsidR="00611594" w:rsidRDefault="00611594" w:rsidP="00611594"/>
    <w:p w14:paraId="7E00C885" w14:textId="0B3A6CDF" w:rsidR="00990E77" w:rsidRDefault="002D0DCA" w:rsidP="00B14E65">
      <w:pPr>
        <w:pStyle w:val="Tekstpods"/>
      </w:pPr>
      <w:r>
        <w:t xml:space="preserve">Wycinek kodu </w:t>
      </w:r>
      <w:r w:rsidR="006E680F">
        <w:t>(</w:t>
      </w:r>
      <w:proofErr w:type="spellStart"/>
      <w:r w:rsidR="006E680F">
        <w:t>Źrodło</w:t>
      </w:r>
      <w:proofErr w:type="spellEnd"/>
      <w:r w:rsidR="006E680F">
        <w:t xml:space="preserve"> </w:t>
      </w:r>
      <w:r>
        <w:t>5.1</w:t>
      </w:r>
      <w:r w:rsidR="006E680F">
        <w:t>)</w:t>
      </w:r>
      <w:r w:rsidR="00990E77">
        <w:t xml:space="preserve"> przedstawia strukturę </w:t>
      </w:r>
      <w:r w:rsidR="00867CCC">
        <w:t>pliku. W linijce 1 tworzona jest lista obiektów</w:t>
      </w:r>
      <w:r w:rsidR="002844F7">
        <w:t xml:space="preserve"> typu </w:t>
      </w:r>
      <w:proofErr w:type="spellStart"/>
      <w:r w:rsidR="002844F7">
        <w:t>Routes</w:t>
      </w:r>
      <w:proofErr w:type="spellEnd"/>
      <w:r w:rsidR="002C51FF">
        <w:t xml:space="preserve">, zawierająca mapowanie pomiędzy konkretnymi komponentami a ścieżką dostępu do nich. W linijkach 5 oraz 9 widać również przekazanie do parametru </w:t>
      </w:r>
      <w:proofErr w:type="spellStart"/>
      <w:r w:rsidR="002C51FF">
        <w:rPr>
          <w:i/>
          <w:iCs/>
        </w:rPr>
        <w:t>canActivate</w:t>
      </w:r>
      <w:proofErr w:type="spellEnd"/>
      <w:r w:rsidR="002C51FF">
        <w:rPr>
          <w:b/>
          <w:bCs/>
          <w:i/>
          <w:iCs/>
        </w:rPr>
        <w:t xml:space="preserve"> </w:t>
      </w:r>
      <w:r w:rsidR="002C51FF">
        <w:t xml:space="preserve">obiektu typu </w:t>
      </w:r>
      <w:proofErr w:type="spellStart"/>
      <w:r w:rsidR="002C51FF">
        <w:rPr>
          <w:i/>
          <w:iCs/>
        </w:rPr>
        <w:t>Guard</w:t>
      </w:r>
      <w:proofErr w:type="spellEnd"/>
      <w:r w:rsidR="002C51FF">
        <w:t>, odpowiadającego za zabezpieczenia</w:t>
      </w:r>
      <w:r w:rsidR="00E9554C">
        <w:t xml:space="preserve"> dostępu do danej części systemu.</w:t>
      </w:r>
    </w:p>
    <w:p w14:paraId="026B954E" w14:textId="0D430CEB" w:rsidR="0096408E" w:rsidRDefault="00B31A28" w:rsidP="00E06189">
      <w:pPr>
        <w:pStyle w:val="Tekstpods"/>
        <w:numPr>
          <w:ilvl w:val="0"/>
          <w:numId w:val="6"/>
        </w:numPr>
      </w:pPr>
      <w:proofErr w:type="spellStart"/>
      <w:r w:rsidRPr="00C75EC0">
        <w:rPr>
          <w:b/>
          <w:bCs/>
          <w:i/>
          <w:iCs/>
        </w:rPr>
        <w:t>package.json</w:t>
      </w:r>
      <w:proofErr w:type="spellEnd"/>
      <w:r w:rsidR="00C75EC0">
        <w:rPr>
          <w:i/>
          <w:iCs/>
        </w:rPr>
        <w:t xml:space="preserve"> - </w:t>
      </w:r>
      <w:r>
        <w:t>plik w którym zapisane są metadane</w:t>
      </w:r>
      <w:r w:rsidR="00330858">
        <w:t xml:space="preserve"> projektu, używany przez</w:t>
      </w:r>
      <w:r w:rsidR="00780679">
        <w:t xml:space="preserve"> Node.js oraz </w:t>
      </w:r>
      <w:proofErr w:type="spellStart"/>
      <w:r w:rsidR="00780679">
        <w:t>npm</w:t>
      </w:r>
      <w:proofErr w:type="spellEnd"/>
      <w:r w:rsidR="00780679">
        <w:t xml:space="preserve"> w celu odpowiedniego zarządzania i instalacji zależności</w:t>
      </w:r>
      <w:r w:rsidR="00AB77C6">
        <w:t xml:space="preserve"> czy uruchamiania aplikacji. W tym pliku znajdują się wersje wszystkich używanych przez aplikację bibliotek</w:t>
      </w:r>
    </w:p>
    <w:p w14:paraId="203226D7" w14:textId="0E383758" w:rsidR="006B65B6" w:rsidRDefault="009149FD" w:rsidP="006B65B6">
      <w:pPr>
        <w:pStyle w:val="Tekstpods"/>
      </w:pPr>
      <w:r>
        <w:t xml:space="preserve">Dalszy podział </w:t>
      </w:r>
      <w:r w:rsidR="00AA5CCA">
        <w:t xml:space="preserve">katalogów </w:t>
      </w:r>
      <w:r>
        <w:t xml:space="preserve">warstwy prezentacji </w:t>
      </w:r>
      <w:r w:rsidR="000F607E">
        <w:t>wynika z podziału domenowego samego systemu</w:t>
      </w:r>
      <w:r w:rsidR="00AA5CCA">
        <w:t xml:space="preserve"> jak i wymaganych przez niego funkcjonalności. </w:t>
      </w:r>
      <w:r w:rsidR="001B7EE0">
        <w:t xml:space="preserve">Poszczególne pakiety systemu </w:t>
      </w:r>
      <w:r w:rsidR="009A38D7">
        <w:t xml:space="preserve">(podane w kolejności alfabetycznej) </w:t>
      </w:r>
      <w:r w:rsidR="001B7EE0">
        <w:t>odpowiadają za:</w:t>
      </w:r>
    </w:p>
    <w:p w14:paraId="43FDC910" w14:textId="1C0FE2DC" w:rsidR="001B7EE0" w:rsidRDefault="001B7EE0" w:rsidP="00E06189">
      <w:pPr>
        <w:pStyle w:val="Tekstpods"/>
        <w:numPr>
          <w:ilvl w:val="0"/>
          <w:numId w:val="6"/>
        </w:numPr>
      </w:pPr>
      <w:proofErr w:type="spellStart"/>
      <w:r w:rsidRPr="00C75EC0">
        <w:rPr>
          <w:b/>
          <w:bCs/>
          <w:i/>
          <w:iCs/>
        </w:rPr>
        <w:t>assortment</w:t>
      </w:r>
      <w:proofErr w:type="spellEnd"/>
      <w:r>
        <w:rPr>
          <w:i/>
          <w:iCs/>
        </w:rPr>
        <w:t xml:space="preserve"> – </w:t>
      </w:r>
      <w:r>
        <w:t>zarządzanie wyposażeniem siłowni</w:t>
      </w:r>
    </w:p>
    <w:p w14:paraId="4ABBD816" w14:textId="51570380" w:rsidR="00A74234" w:rsidRDefault="009A38D7" w:rsidP="00E06189">
      <w:pPr>
        <w:pStyle w:val="Tekstpods"/>
        <w:numPr>
          <w:ilvl w:val="0"/>
          <w:numId w:val="6"/>
        </w:numPr>
      </w:pPr>
      <w:proofErr w:type="spellStart"/>
      <w:r w:rsidRPr="00C75EC0">
        <w:rPr>
          <w:b/>
          <w:bCs/>
          <w:i/>
          <w:iCs/>
        </w:rPr>
        <w:t>default</w:t>
      </w:r>
      <w:proofErr w:type="spellEnd"/>
      <w:r>
        <w:rPr>
          <w:i/>
          <w:iCs/>
        </w:rPr>
        <w:t xml:space="preserve"> </w:t>
      </w:r>
      <w:r w:rsidR="00A64926">
        <w:rPr>
          <w:i/>
          <w:iCs/>
        </w:rPr>
        <w:t>–</w:t>
      </w:r>
      <w:r>
        <w:t xml:space="preserve"> </w:t>
      </w:r>
      <w:r w:rsidR="00A64926">
        <w:t xml:space="preserve">pakiet zawierający </w:t>
      </w:r>
      <w:r w:rsidR="00A74234">
        <w:t>główne komponenty system</w:t>
      </w:r>
      <w:r w:rsidR="009406F2">
        <w:t xml:space="preserve">u nie wchodzące w skład innych wyszczególnionych części. W tym pakiecie znajdują się m.in. </w:t>
      </w:r>
      <w:r w:rsidR="005E61F5">
        <w:t xml:space="preserve">zaprojektowane walidacje formularzy, klasy ułatwiające formatowanie tekstu czy </w:t>
      </w:r>
      <w:r w:rsidR="00B1207D">
        <w:t>komponenty służące za stronę tytułową i pasek nawigacji</w:t>
      </w:r>
    </w:p>
    <w:p w14:paraId="122E1A2C" w14:textId="29C1FA40" w:rsidR="00B1207D" w:rsidRDefault="00B1207D" w:rsidP="00E06189">
      <w:pPr>
        <w:pStyle w:val="Tekstpods"/>
        <w:numPr>
          <w:ilvl w:val="0"/>
          <w:numId w:val="6"/>
        </w:numPr>
      </w:pPr>
      <w:proofErr w:type="spellStart"/>
      <w:r w:rsidRPr="00C75EC0">
        <w:rPr>
          <w:b/>
          <w:bCs/>
          <w:i/>
          <w:iCs/>
        </w:rPr>
        <w:lastRenderedPageBreak/>
        <w:t>gyms</w:t>
      </w:r>
      <w:proofErr w:type="spellEnd"/>
      <w:r>
        <w:t xml:space="preserve"> – pakiet zawierający wszystkie komponenty </w:t>
      </w:r>
      <w:r w:rsidR="00B86A00">
        <w:t xml:space="preserve">i serwisy </w:t>
      </w:r>
      <w:r>
        <w:t>powiązane z wyświetlaniem, edycją i dodawaniem obiektów siłowni</w:t>
      </w:r>
      <w:r w:rsidR="00B86A00">
        <w:t>.</w:t>
      </w:r>
    </w:p>
    <w:p w14:paraId="3206E06A" w14:textId="72D52510" w:rsidR="00B1207D" w:rsidRDefault="00B86A00" w:rsidP="00E06189">
      <w:pPr>
        <w:pStyle w:val="Tekstpods"/>
        <w:numPr>
          <w:ilvl w:val="0"/>
          <w:numId w:val="6"/>
        </w:numPr>
      </w:pPr>
      <w:r w:rsidRPr="00C75EC0">
        <w:rPr>
          <w:b/>
          <w:bCs/>
          <w:i/>
          <w:iCs/>
        </w:rPr>
        <w:t>person</w:t>
      </w:r>
      <w:r>
        <w:rPr>
          <w:i/>
          <w:iCs/>
        </w:rPr>
        <w:t xml:space="preserve"> </w:t>
      </w:r>
      <w:r>
        <w:t xml:space="preserve">– pakiet zawierający </w:t>
      </w:r>
      <w:r w:rsidR="00FD0983">
        <w:t>komponenty powiązane z kontami uż</w:t>
      </w:r>
      <w:r w:rsidR="003179F5">
        <w:t>ytkowników, profilami, wyświetlaniem danych osobowych</w:t>
      </w:r>
    </w:p>
    <w:p w14:paraId="75FBBCB6" w14:textId="1426650B" w:rsidR="003179F5" w:rsidRDefault="003179F5" w:rsidP="00E06189">
      <w:pPr>
        <w:pStyle w:val="Tekstpods"/>
        <w:numPr>
          <w:ilvl w:val="0"/>
          <w:numId w:val="6"/>
        </w:numPr>
      </w:pPr>
      <w:proofErr w:type="spellStart"/>
      <w:r w:rsidRPr="00C75EC0">
        <w:rPr>
          <w:b/>
          <w:bCs/>
          <w:i/>
          <w:iCs/>
        </w:rPr>
        <w:t>presence</w:t>
      </w:r>
      <w:proofErr w:type="spellEnd"/>
      <w:r>
        <w:rPr>
          <w:i/>
          <w:iCs/>
        </w:rPr>
        <w:t xml:space="preserve"> </w:t>
      </w:r>
      <w:r>
        <w:t xml:space="preserve">– pakiet zawierający komponenty powiązane z wyświetlaniem aktualnego obłożenia siłowni oraz </w:t>
      </w:r>
      <w:r w:rsidR="003755AA">
        <w:t>notowania obecności klientów</w:t>
      </w:r>
    </w:p>
    <w:p w14:paraId="1FFF115E" w14:textId="489DFE1D" w:rsidR="003755AA" w:rsidRDefault="003755AA" w:rsidP="00E06189">
      <w:pPr>
        <w:pStyle w:val="Tekstpods"/>
        <w:numPr>
          <w:ilvl w:val="0"/>
          <w:numId w:val="6"/>
        </w:numPr>
      </w:pPr>
      <w:proofErr w:type="spellStart"/>
      <w:r w:rsidRPr="00C75EC0">
        <w:rPr>
          <w:b/>
          <w:bCs/>
          <w:i/>
          <w:iCs/>
        </w:rPr>
        <w:t>security</w:t>
      </w:r>
      <w:proofErr w:type="spellEnd"/>
      <w:r>
        <w:rPr>
          <w:i/>
          <w:iCs/>
        </w:rPr>
        <w:t xml:space="preserve"> </w:t>
      </w:r>
      <w:r>
        <w:t>– pakiet techniczny, zawierający formularze rejestracji i logowania jak również wszystkie serwisy potrzebne do zarządzania bezpieczeństwem aplikacji w warstwie prezentacji.</w:t>
      </w:r>
    </w:p>
    <w:p w14:paraId="702A6F88" w14:textId="3E8B3918" w:rsidR="00370E2F" w:rsidRDefault="00370E2F" w:rsidP="00E06189">
      <w:pPr>
        <w:pStyle w:val="Tekstpods"/>
        <w:numPr>
          <w:ilvl w:val="0"/>
          <w:numId w:val="6"/>
        </w:numPr>
      </w:pPr>
      <w:proofErr w:type="spellStart"/>
      <w:r w:rsidRPr="00C75EC0">
        <w:rPr>
          <w:b/>
          <w:bCs/>
          <w:i/>
          <w:iCs/>
        </w:rPr>
        <w:t>timetable</w:t>
      </w:r>
      <w:proofErr w:type="spellEnd"/>
      <w:r>
        <w:rPr>
          <w:i/>
          <w:iCs/>
        </w:rPr>
        <w:t xml:space="preserve"> </w:t>
      </w:r>
      <w:r>
        <w:t>– pakiet zawierający komponenty powiązane z grafikiem zajęć siłowni</w:t>
      </w:r>
    </w:p>
    <w:p w14:paraId="7E1A344B" w14:textId="0CD0A967" w:rsidR="00370E2F" w:rsidRDefault="00A3274A" w:rsidP="00370E2F">
      <w:pPr>
        <w:pStyle w:val="Tekstpods"/>
      </w:pPr>
      <w:r>
        <w:t xml:space="preserve">Struktura większości z powyższych pakietów operuje na tych samych zasadach budowy, </w:t>
      </w:r>
      <w:r w:rsidR="00FD3077">
        <w:t>dlatego przybliżenie jednej z nich (komponenty powiązane z siłownią) powinno dać dobry obraz sposobu działania systemu.</w:t>
      </w:r>
    </w:p>
    <w:p w14:paraId="3BFF8127" w14:textId="477BC551" w:rsidR="00FD3077" w:rsidRDefault="00FD3077" w:rsidP="00370E2F">
      <w:pPr>
        <w:pStyle w:val="Tekstpods"/>
      </w:pPr>
      <w:r>
        <w:t xml:space="preserve">Jak widoczne było na Rysunku 5.1 </w:t>
      </w:r>
      <w:r w:rsidR="007B051E">
        <w:t xml:space="preserve">katalogu </w:t>
      </w:r>
      <w:proofErr w:type="spellStart"/>
      <w:r w:rsidR="007B051E">
        <w:rPr>
          <w:i/>
          <w:iCs/>
        </w:rPr>
        <w:t>gyms</w:t>
      </w:r>
      <w:proofErr w:type="spellEnd"/>
      <w:r w:rsidR="007B051E">
        <w:rPr>
          <w:b/>
          <w:bCs/>
          <w:i/>
          <w:iCs/>
        </w:rPr>
        <w:t xml:space="preserve"> </w:t>
      </w:r>
      <w:r w:rsidR="007B051E">
        <w:t xml:space="preserve">dzieli się na 4 podkatalogi oraz dodatkowo zawiera jeden plik nazwany </w:t>
      </w:r>
      <w:proofErr w:type="spellStart"/>
      <w:r w:rsidR="007B051E">
        <w:rPr>
          <w:i/>
          <w:iCs/>
        </w:rPr>
        <w:t>gym.service.ts</w:t>
      </w:r>
      <w:proofErr w:type="spellEnd"/>
      <w:r w:rsidR="007B051E">
        <w:t>. Plik ten jest</w:t>
      </w:r>
      <w:r w:rsidR="00F1390E">
        <w:t xml:space="preserve"> wykorzystywany w większości komponentów tego pakietu do komunikacji z warstwą serwera.</w:t>
      </w:r>
    </w:p>
    <w:p w14:paraId="7D315C31" w14:textId="42325F4C" w:rsidR="00C425B2" w:rsidRDefault="00C425B2" w:rsidP="00C575A1">
      <w:pPr>
        <w:rPr>
          <w:i/>
          <w:iCs/>
        </w:rPr>
      </w:pPr>
      <w:r w:rsidRPr="00C575A1">
        <w:rPr>
          <w:i/>
          <w:iCs/>
        </w:rPr>
        <w:t xml:space="preserve">01    export </w:t>
      </w:r>
      <w:proofErr w:type="spellStart"/>
      <w:r w:rsidRPr="00C575A1">
        <w:rPr>
          <w:i/>
          <w:iCs/>
        </w:rPr>
        <w:t>class</w:t>
      </w:r>
      <w:proofErr w:type="spellEnd"/>
      <w:r w:rsidRPr="00C575A1">
        <w:rPr>
          <w:i/>
          <w:iCs/>
        </w:rPr>
        <w:t xml:space="preserve"> </w:t>
      </w:r>
      <w:proofErr w:type="spellStart"/>
      <w:r w:rsidRPr="00C575A1">
        <w:rPr>
          <w:i/>
          <w:iCs/>
        </w:rPr>
        <w:t>GymService</w:t>
      </w:r>
      <w:proofErr w:type="spellEnd"/>
      <w:r w:rsidRPr="00C575A1">
        <w:rPr>
          <w:i/>
          <w:iCs/>
        </w:rPr>
        <w:t xml:space="preserve"> {</w:t>
      </w:r>
      <w:r w:rsidRPr="00C575A1">
        <w:rPr>
          <w:i/>
          <w:iCs/>
        </w:rPr>
        <w:br/>
        <w:t xml:space="preserve">02    </w:t>
      </w:r>
      <w:r w:rsidRPr="00C575A1">
        <w:rPr>
          <w:i/>
          <w:iCs/>
        </w:rPr>
        <w:br/>
        <w:t xml:space="preserve">03      </w:t>
      </w:r>
      <w:proofErr w:type="spellStart"/>
      <w:r w:rsidRPr="00C575A1">
        <w:rPr>
          <w:i/>
          <w:iCs/>
        </w:rPr>
        <w:t>constructor</w:t>
      </w:r>
      <w:proofErr w:type="spellEnd"/>
      <w:r w:rsidRPr="00C575A1">
        <w:rPr>
          <w:i/>
          <w:iCs/>
        </w:rPr>
        <w:t>(</w:t>
      </w:r>
      <w:proofErr w:type="spellStart"/>
      <w:r w:rsidRPr="00C575A1">
        <w:rPr>
          <w:i/>
          <w:iCs/>
        </w:rPr>
        <w:t>private</w:t>
      </w:r>
      <w:proofErr w:type="spellEnd"/>
      <w:r w:rsidRPr="00C575A1">
        <w:rPr>
          <w:i/>
          <w:iCs/>
        </w:rPr>
        <w:t xml:space="preserve"> </w:t>
      </w:r>
      <w:proofErr w:type="spellStart"/>
      <w:r w:rsidRPr="00C575A1">
        <w:rPr>
          <w:i/>
          <w:iCs/>
        </w:rPr>
        <w:t>api</w:t>
      </w:r>
      <w:proofErr w:type="spellEnd"/>
      <w:r w:rsidRPr="00C575A1">
        <w:rPr>
          <w:i/>
          <w:iCs/>
        </w:rPr>
        <w:t xml:space="preserve">: </w:t>
      </w:r>
      <w:proofErr w:type="spellStart"/>
      <w:r w:rsidRPr="00C575A1">
        <w:rPr>
          <w:i/>
          <w:iCs/>
        </w:rPr>
        <w:t>ApiService</w:t>
      </w:r>
      <w:proofErr w:type="spellEnd"/>
      <w:r w:rsidRPr="00C575A1">
        <w:rPr>
          <w:i/>
          <w:iCs/>
        </w:rPr>
        <w:t>) {</w:t>
      </w:r>
      <w:r w:rsidRPr="00C575A1">
        <w:rPr>
          <w:i/>
          <w:iCs/>
        </w:rPr>
        <w:br/>
        <w:t>04      }</w:t>
      </w:r>
      <w:r w:rsidRPr="00C575A1">
        <w:rPr>
          <w:i/>
          <w:iCs/>
        </w:rPr>
        <w:br/>
        <w:t xml:space="preserve">05    </w:t>
      </w:r>
      <w:r w:rsidRPr="00C575A1">
        <w:rPr>
          <w:i/>
          <w:iCs/>
        </w:rPr>
        <w:br/>
        <w:t xml:space="preserve">06      </w:t>
      </w:r>
      <w:proofErr w:type="spellStart"/>
      <w:r w:rsidRPr="00C575A1">
        <w:rPr>
          <w:i/>
          <w:iCs/>
        </w:rPr>
        <w:t>getAll</w:t>
      </w:r>
      <w:proofErr w:type="spellEnd"/>
      <w:r w:rsidRPr="00C575A1">
        <w:rPr>
          <w:i/>
          <w:iCs/>
        </w:rPr>
        <w:t xml:space="preserve">(): </w:t>
      </w:r>
      <w:proofErr w:type="spellStart"/>
      <w:r w:rsidRPr="00C575A1">
        <w:rPr>
          <w:i/>
          <w:iCs/>
        </w:rPr>
        <w:t>Observable</w:t>
      </w:r>
      <w:proofErr w:type="spellEnd"/>
      <w:r w:rsidRPr="00C575A1">
        <w:rPr>
          <w:i/>
          <w:iCs/>
        </w:rPr>
        <w:t>&lt;</w:t>
      </w:r>
      <w:proofErr w:type="spellStart"/>
      <w:r w:rsidRPr="00C575A1">
        <w:rPr>
          <w:i/>
          <w:iCs/>
        </w:rPr>
        <w:t>Gym</w:t>
      </w:r>
      <w:proofErr w:type="spellEnd"/>
      <w:r w:rsidRPr="00C575A1">
        <w:rPr>
          <w:i/>
          <w:iCs/>
        </w:rPr>
        <w:t>[]&gt; {</w:t>
      </w:r>
      <w:r w:rsidRPr="00C575A1">
        <w:rPr>
          <w:i/>
          <w:iCs/>
        </w:rPr>
        <w:br/>
        <w:t xml:space="preserve">07        return </w:t>
      </w:r>
      <w:proofErr w:type="spellStart"/>
      <w:r w:rsidRPr="00C575A1">
        <w:rPr>
          <w:i/>
          <w:iCs/>
        </w:rPr>
        <w:t>this.api.get</w:t>
      </w:r>
      <w:proofErr w:type="spellEnd"/>
      <w:r w:rsidRPr="00C575A1">
        <w:rPr>
          <w:i/>
          <w:iCs/>
        </w:rPr>
        <w:t>('</w:t>
      </w:r>
      <w:proofErr w:type="spellStart"/>
      <w:r w:rsidRPr="00C575A1">
        <w:rPr>
          <w:i/>
          <w:iCs/>
        </w:rPr>
        <w:t>gym</w:t>
      </w:r>
      <w:proofErr w:type="spellEnd"/>
      <w:r w:rsidRPr="00C575A1">
        <w:rPr>
          <w:i/>
          <w:iCs/>
        </w:rPr>
        <w:t>/</w:t>
      </w:r>
      <w:proofErr w:type="spellStart"/>
      <w:r w:rsidRPr="00C575A1">
        <w:rPr>
          <w:i/>
          <w:iCs/>
        </w:rPr>
        <w:t>all</w:t>
      </w:r>
      <w:proofErr w:type="spellEnd"/>
      <w:r w:rsidRPr="00C575A1">
        <w:rPr>
          <w:i/>
          <w:iCs/>
        </w:rPr>
        <w:t>')</w:t>
      </w:r>
      <w:r w:rsidRPr="00C575A1">
        <w:rPr>
          <w:i/>
          <w:iCs/>
        </w:rPr>
        <w:br/>
        <w:t>08      }</w:t>
      </w:r>
      <w:r w:rsidRPr="00C575A1">
        <w:rPr>
          <w:i/>
          <w:iCs/>
        </w:rPr>
        <w:br/>
        <w:t xml:space="preserve">09    </w:t>
      </w:r>
      <w:r w:rsidRPr="00C575A1">
        <w:rPr>
          <w:i/>
          <w:iCs/>
        </w:rPr>
        <w:br/>
        <w:t xml:space="preserve">10      </w:t>
      </w:r>
      <w:proofErr w:type="spellStart"/>
      <w:r w:rsidRPr="00C575A1">
        <w:rPr>
          <w:i/>
          <w:iCs/>
        </w:rPr>
        <w:t>get</w:t>
      </w:r>
      <w:proofErr w:type="spellEnd"/>
      <w:r w:rsidRPr="00C575A1">
        <w:rPr>
          <w:i/>
          <w:iCs/>
        </w:rPr>
        <w:t xml:space="preserve">(id: </w:t>
      </w:r>
      <w:proofErr w:type="spellStart"/>
      <w:r w:rsidRPr="00C575A1">
        <w:rPr>
          <w:i/>
          <w:iCs/>
        </w:rPr>
        <w:t>any</w:t>
      </w:r>
      <w:proofErr w:type="spellEnd"/>
      <w:r w:rsidRPr="00C575A1">
        <w:rPr>
          <w:i/>
          <w:iCs/>
        </w:rPr>
        <w:t xml:space="preserve">): </w:t>
      </w:r>
      <w:proofErr w:type="spellStart"/>
      <w:r w:rsidRPr="00C575A1">
        <w:rPr>
          <w:i/>
          <w:iCs/>
        </w:rPr>
        <w:t>Observable</w:t>
      </w:r>
      <w:proofErr w:type="spellEnd"/>
      <w:r w:rsidRPr="00C575A1">
        <w:rPr>
          <w:i/>
          <w:iCs/>
        </w:rPr>
        <w:t>&lt;</w:t>
      </w:r>
      <w:proofErr w:type="spellStart"/>
      <w:r w:rsidRPr="00C575A1">
        <w:rPr>
          <w:i/>
          <w:iCs/>
        </w:rPr>
        <w:t>Gym</w:t>
      </w:r>
      <w:proofErr w:type="spellEnd"/>
      <w:r w:rsidRPr="00C575A1">
        <w:rPr>
          <w:i/>
          <w:iCs/>
        </w:rPr>
        <w:t>&gt; {</w:t>
      </w:r>
      <w:r w:rsidRPr="00C575A1">
        <w:rPr>
          <w:i/>
          <w:iCs/>
        </w:rPr>
        <w:br/>
        <w:t xml:space="preserve">11        return </w:t>
      </w:r>
      <w:proofErr w:type="spellStart"/>
      <w:r w:rsidRPr="00C575A1">
        <w:rPr>
          <w:i/>
          <w:iCs/>
        </w:rPr>
        <w:t>this.api.get</w:t>
      </w:r>
      <w:proofErr w:type="spellEnd"/>
      <w:r w:rsidRPr="00C575A1">
        <w:rPr>
          <w:i/>
          <w:iCs/>
        </w:rPr>
        <w:t>(`</w:t>
      </w:r>
      <w:proofErr w:type="spellStart"/>
      <w:r w:rsidRPr="00C575A1">
        <w:rPr>
          <w:i/>
          <w:iCs/>
        </w:rPr>
        <w:t>gym</w:t>
      </w:r>
      <w:proofErr w:type="spellEnd"/>
      <w:r w:rsidRPr="00C575A1">
        <w:rPr>
          <w:i/>
          <w:iCs/>
        </w:rPr>
        <w:t>/${id}`)</w:t>
      </w:r>
      <w:r w:rsidRPr="00C575A1">
        <w:rPr>
          <w:i/>
          <w:iCs/>
        </w:rPr>
        <w:br/>
        <w:t>12      }</w:t>
      </w:r>
      <w:r w:rsidRPr="00C575A1">
        <w:rPr>
          <w:i/>
          <w:iCs/>
        </w:rPr>
        <w:br/>
        <w:t xml:space="preserve">13    </w:t>
      </w:r>
      <w:r w:rsidRPr="00C575A1">
        <w:rPr>
          <w:i/>
          <w:iCs/>
        </w:rPr>
        <w:br/>
        <w:t xml:space="preserve">14      </w:t>
      </w:r>
      <w:proofErr w:type="spellStart"/>
      <w:r w:rsidRPr="00C575A1">
        <w:rPr>
          <w:i/>
          <w:iCs/>
        </w:rPr>
        <w:t>create</w:t>
      </w:r>
      <w:proofErr w:type="spellEnd"/>
      <w:r w:rsidRPr="00C575A1">
        <w:rPr>
          <w:i/>
          <w:iCs/>
        </w:rPr>
        <w:t xml:space="preserve">(data: </w:t>
      </w:r>
      <w:proofErr w:type="spellStart"/>
      <w:r w:rsidRPr="00C575A1">
        <w:rPr>
          <w:i/>
          <w:iCs/>
        </w:rPr>
        <w:t>CreateGym</w:t>
      </w:r>
      <w:proofErr w:type="spellEnd"/>
      <w:r w:rsidRPr="00C575A1">
        <w:rPr>
          <w:i/>
          <w:iCs/>
        </w:rPr>
        <w:t xml:space="preserve">): </w:t>
      </w:r>
      <w:proofErr w:type="spellStart"/>
      <w:r w:rsidRPr="00C575A1">
        <w:rPr>
          <w:i/>
          <w:iCs/>
        </w:rPr>
        <w:t>Observable</w:t>
      </w:r>
      <w:proofErr w:type="spellEnd"/>
      <w:r w:rsidRPr="00C575A1">
        <w:rPr>
          <w:i/>
          <w:iCs/>
        </w:rPr>
        <w:t>&lt;</w:t>
      </w:r>
      <w:proofErr w:type="spellStart"/>
      <w:r w:rsidRPr="00C575A1">
        <w:rPr>
          <w:i/>
          <w:iCs/>
        </w:rPr>
        <w:t>Gym</w:t>
      </w:r>
      <w:proofErr w:type="spellEnd"/>
      <w:r w:rsidRPr="00C575A1">
        <w:rPr>
          <w:i/>
          <w:iCs/>
        </w:rPr>
        <w:t>&gt; {</w:t>
      </w:r>
      <w:r w:rsidRPr="00C575A1">
        <w:rPr>
          <w:i/>
          <w:iCs/>
        </w:rPr>
        <w:br/>
        <w:t xml:space="preserve">15        return </w:t>
      </w:r>
      <w:proofErr w:type="spellStart"/>
      <w:r w:rsidRPr="00C575A1">
        <w:rPr>
          <w:i/>
          <w:iCs/>
        </w:rPr>
        <w:t>this.api.post</w:t>
      </w:r>
      <w:proofErr w:type="spellEnd"/>
      <w:r w:rsidRPr="00C575A1">
        <w:rPr>
          <w:i/>
          <w:iCs/>
        </w:rPr>
        <w:t>(`</w:t>
      </w:r>
      <w:proofErr w:type="spellStart"/>
      <w:r w:rsidRPr="00C575A1">
        <w:rPr>
          <w:i/>
          <w:iCs/>
        </w:rPr>
        <w:t>gym</w:t>
      </w:r>
      <w:proofErr w:type="spellEnd"/>
      <w:r w:rsidRPr="00C575A1">
        <w:rPr>
          <w:i/>
          <w:iCs/>
        </w:rPr>
        <w:t>`, data)</w:t>
      </w:r>
      <w:r w:rsidRPr="00C575A1">
        <w:rPr>
          <w:i/>
          <w:iCs/>
        </w:rPr>
        <w:br/>
        <w:t>16      }</w:t>
      </w:r>
    </w:p>
    <w:p w14:paraId="217EB37D" w14:textId="77777777" w:rsidR="00611594" w:rsidRDefault="00611594" w:rsidP="00C575A1">
      <w:pPr>
        <w:rPr>
          <w:i/>
          <w:iCs/>
        </w:rPr>
      </w:pPr>
    </w:p>
    <w:p w14:paraId="1EE3D66D" w14:textId="632B1C42" w:rsidR="00C575A1" w:rsidRPr="00C575A1" w:rsidRDefault="0056632C" w:rsidP="00C575A1">
      <w:r>
        <w:t>Kod</w:t>
      </w:r>
      <w:r w:rsidR="00C575A1" w:rsidRPr="00C575A1">
        <w:t xml:space="preserve"> 5.</w:t>
      </w:r>
      <w:r w:rsidR="00C575A1">
        <w:t>2</w:t>
      </w:r>
      <w:r w:rsidR="00C575A1" w:rsidRPr="00C575A1">
        <w:t xml:space="preserve">, Fragment klasy </w:t>
      </w:r>
      <w:proofErr w:type="spellStart"/>
      <w:r w:rsidR="00C575A1">
        <w:rPr>
          <w:i/>
          <w:iCs/>
        </w:rPr>
        <w:t>GymService</w:t>
      </w:r>
      <w:proofErr w:type="spellEnd"/>
    </w:p>
    <w:p w14:paraId="724D8532" w14:textId="4B126A7E" w:rsidR="00C425B2" w:rsidRDefault="00C425B2" w:rsidP="00370E2F">
      <w:pPr>
        <w:pStyle w:val="Tekstpods"/>
      </w:pPr>
    </w:p>
    <w:p w14:paraId="1C8C3BD1" w14:textId="68019D16" w:rsidR="00C425B2" w:rsidRDefault="0056632C" w:rsidP="00370E2F">
      <w:pPr>
        <w:pStyle w:val="Tekstpods"/>
      </w:pPr>
      <w:r>
        <w:t>Kod</w:t>
      </w:r>
      <w:r w:rsidR="00C575A1">
        <w:t xml:space="preserve"> 5.2 </w:t>
      </w:r>
      <w:r w:rsidR="000E640F">
        <w:t xml:space="preserve">zawiera część z metod dostępnych w serwisie. </w:t>
      </w:r>
      <w:r w:rsidR="00A425CA">
        <w:t>Są to odpowiednio:</w:t>
      </w:r>
    </w:p>
    <w:p w14:paraId="7BA9AB0C" w14:textId="2B70D395" w:rsidR="00A425CA" w:rsidRDefault="00A425CA" w:rsidP="00E06189">
      <w:pPr>
        <w:pStyle w:val="Tekstpods"/>
        <w:numPr>
          <w:ilvl w:val="0"/>
          <w:numId w:val="7"/>
        </w:numPr>
      </w:pPr>
      <w:r>
        <w:t>linijka 6 – pobieranie wszystkich dostępnych siłowni</w:t>
      </w:r>
    </w:p>
    <w:p w14:paraId="2271D246" w14:textId="44C71CEE" w:rsidR="00A425CA" w:rsidRDefault="00A425CA" w:rsidP="00E06189">
      <w:pPr>
        <w:pStyle w:val="Tekstpods"/>
        <w:numPr>
          <w:ilvl w:val="0"/>
          <w:numId w:val="7"/>
        </w:numPr>
      </w:pPr>
      <w:r>
        <w:lastRenderedPageBreak/>
        <w:t>linijka 10 – pobieranie konkretnej siłowni poprzez parametr ID</w:t>
      </w:r>
    </w:p>
    <w:p w14:paraId="25ADAAAF" w14:textId="676288CF" w:rsidR="00A425CA" w:rsidRDefault="00A425CA" w:rsidP="00E06189">
      <w:pPr>
        <w:pStyle w:val="Tekstpods"/>
        <w:numPr>
          <w:ilvl w:val="0"/>
          <w:numId w:val="7"/>
        </w:numPr>
      </w:pPr>
      <w:r>
        <w:t>linijka 14 – utworzenie nowej siłowni poprzez przesłanie odpowiednich danych do warstwy serwera.</w:t>
      </w:r>
    </w:p>
    <w:p w14:paraId="4A274DC8" w14:textId="2A93D0DC" w:rsidR="00A425CA" w:rsidRDefault="00DC4246" w:rsidP="00A425CA">
      <w:pPr>
        <w:pStyle w:val="Tekstpods"/>
      </w:pPr>
      <w:r>
        <w:t xml:space="preserve">Serwis ten korzysta z </w:t>
      </w:r>
      <w:proofErr w:type="spellStart"/>
      <w:r>
        <w:rPr>
          <w:i/>
          <w:iCs/>
        </w:rPr>
        <w:t>ApiService</w:t>
      </w:r>
      <w:proofErr w:type="spellEnd"/>
      <w:r>
        <w:t xml:space="preserve"> </w:t>
      </w:r>
      <w:r w:rsidR="004E32A3">
        <w:t xml:space="preserve">do komunikacji poprzez HTTP z warstwą serwera. Wyniki zwracane są w formie </w:t>
      </w:r>
      <w:proofErr w:type="spellStart"/>
      <w:r w:rsidR="002B146F">
        <w:rPr>
          <w:i/>
          <w:iCs/>
        </w:rPr>
        <w:t>Observable</w:t>
      </w:r>
      <w:proofErr w:type="spellEnd"/>
      <w:r w:rsidR="002B146F">
        <w:rPr>
          <w:b/>
          <w:bCs/>
          <w:i/>
          <w:iCs/>
        </w:rPr>
        <w:t xml:space="preserve">, </w:t>
      </w:r>
      <w:r w:rsidR="002B146F">
        <w:t>czyli obiektów implementujących wzorzec projektowy Obserwatora</w:t>
      </w:r>
      <w:r w:rsidR="00A85340">
        <w:t xml:space="preserve">, </w:t>
      </w:r>
      <w:r w:rsidR="003335F1">
        <w:t>umożliwiających asynchroniczną komunikację i oczekiwanie na otrzymanie danych</w:t>
      </w:r>
      <w:r w:rsidR="002244BE">
        <w:rPr>
          <w:rStyle w:val="Odwoanieprzypisudolnego"/>
        </w:rPr>
        <w:footnoteReference w:id="11"/>
      </w:r>
      <w:r w:rsidR="003335F1">
        <w:t>.</w:t>
      </w:r>
      <w:r w:rsidR="00C9178C">
        <w:t xml:space="preserve"> Dzięki temu komponenty korzystające np. z pobierania danych z tego serwisu mogą zostać załadowane i oczekiwać na odpowiedź serwera, nie wymuszając przy tym ekranów ładowania czy</w:t>
      </w:r>
      <w:r w:rsidR="00134464">
        <w:t xml:space="preserve"> przestojów w użytkowaniu aplikacji.</w:t>
      </w:r>
    </w:p>
    <w:p w14:paraId="03C054E1" w14:textId="7BD6F523" w:rsidR="00134464" w:rsidRDefault="00134464" w:rsidP="00A425CA">
      <w:pPr>
        <w:pStyle w:val="Tekstpods"/>
      </w:pPr>
      <w:r>
        <w:t xml:space="preserve">Jak wspomniano już wcześniej, pakiet </w:t>
      </w:r>
      <w:proofErr w:type="spellStart"/>
      <w:r>
        <w:rPr>
          <w:i/>
          <w:iCs/>
        </w:rPr>
        <w:t>gyms</w:t>
      </w:r>
      <w:proofErr w:type="spellEnd"/>
      <w:r>
        <w:t xml:space="preserve"> posiada jest 4 podkatalogi. Są to odpowiednio:</w:t>
      </w:r>
    </w:p>
    <w:p w14:paraId="00873309" w14:textId="5CED015A" w:rsidR="00134464" w:rsidRDefault="00134464" w:rsidP="00E06189">
      <w:pPr>
        <w:pStyle w:val="Tekstpods"/>
        <w:numPr>
          <w:ilvl w:val="0"/>
          <w:numId w:val="8"/>
        </w:numPr>
      </w:pPr>
      <w:proofErr w:type="spellStart"/>
      <w:r w:rsidRPr="00C75EC0">
        <w:rPr>
          <w:b/>
          <w:bCs/>
          <w:i/>
          <w:iCs/>
        </w:rPr>
        <w:t>gym</w:t>
      </w:r>
      <w:proofErr w:type="spellEnd"/>
      <w:r>
        <w:t xml:space="preserve"> – katalog zawierający komponent wyświetlający </w:t>
      </w:r>
      <w:r w:rsidR="002867EF">
        <w:t>pojedynczą</w:t>
      </w:r>
      <w:r>
        <w:t xml:space="preserve"> siłownię</w:t>
      </w:r>
    </w:p>
    <w:p w14:paraId="5CDDD7BA" w14:textId="0B59BA48" w:rsidR="00134464" w:rsidRDefault="00134464" w:rsidP="00E06189">
      <w:pPr>
        <w:pStyle w:val="Tekstpods"/>
        <w:numPr>
          <w:ilvl w:val="0"/>
          <w:numId w:val="8"/>
        </w:numPr>
      </w:pPr>
      <w:proofErr w:type="spellStart"/>
      <w:r w:rsidRPr="00C75EC0">
        <w:rPr>
          <w:b/>
          <w:bCs/>
          <w:i/>
          <w:iCs/>
        </w:rPr>
        <w:t>gym</w:t>
      </w:r>
      <w:r w:rsidRPr="00C75EC0">
        <w:rPr>
          <w:b/>
          <w:bCs/>
        </w:rPr>
        <w:t>-add</w:t>
      </w:r>
      <w:proofErr w:type="spellEnd"/>
      <w:r>
        <w:t xml:space="preserve"> – katalog zawierający</w:t>
      </w:r>
      <w:r w:rsidR="002867EF">
        <w:t xml:space="preserve"> komponent formularza dodającego nową siłownię</w:t>
      </w:r>
    </w:p>
    <w:p w14:paraId="0C4C14CE" w14:textId="57D09CBE" w:rsidR="002867EF" w:rsidRDefault="002867EF" w:rsidP="00E06189">
      <w:pPr>
        <w:pStyle w:val="Tekstpods"/>
        <w:numPr>
          <w:ilvl w:val="0"/>
          <w:numId w:val="8"/>
        </w:numPr>
      </w:pPr>
      <w:proofErr w:type="spellStart"/>
      <w:r w:rsidRPr="00C75EC0">
        <w:rPr>
          <w:b/>
          <w:bCs/>
          <w:i/>
          <w:iCs/>
        </w:rPr>
        <w:t>gym</w:t>
      </w:r>
      <w:r w:rsidRPr="00C75EC0">
        <w:rPr>
          <w:b/>
          <w:bCs/>
        </w:rPr>
        <w:t>-edit</w:t>
      </w:r>
      <w:proofErr w:type="spellEnd"/>
      <w:r>
        <w:t xml:space="preserve"> – katalog zawierający komponent formularza edytującego istniejącą już siłownię</w:t>
      </w:r>
    </w:p>
    <w:p w14:paraId="791A04A1" w14:textId="6D2CEA60" w:rsidR="002867EF" w:rsidRDefault="002867EF" w:rsidP="00E06189">
      <w:pPr>
        <w:pStyle w:val="Tekstpods"/>
        <w:numPr>
          <w:ilvl w:val="0"/>
          <w:numId w:val="8"/>
        </w:numPr>
      </w:pPr>
      <w:proofErr w:type="spellStart"/>
      <w:r w:rsidRPr="00C75EC0">
        <w:rPr>
          <w:b/>
          <w:bCs/>
          <w:i/>
          <w:iCs/>
        </w:rPr>
        <w:t>gym</w:t>
      </w:r>
      <w:proofErr w:type="spellEnd"/>
      <w:r w:rsidRPr="00C75EC0">
        <w:rPr>
          <w:b/>
          <w:bCs/>
        </w:rPr>
        <w:t>-</w:t>
      </w:r>
      <w:r w:rsidR="00DC0C1C" w:rsidRPr="00C75EC0">
        <w:rPr>
          <w:b/>
          <w:bCs/>
          <w:i/>
          <w:iCs/>
        </w:rPr>
        <w:t>list</w:t>
      </w:r>
      <w:r>
        <w:t xml:space="preserve"> – katalog zawierający komponent wyświetlający listę siłowni</w:t>
      </w:r>
    </w:p>
    <w:p w14:paraId="5E910505" w14:textId="1F3F17DB" w:rsidR="004F5DE9" w:rsidRDefault="00A930AB" w:rsidP="004F5DE9">
      <w:pPr>
        <w:pStyle w:val="Tekstpods"/>
      </w:pPr>
      <w:r>
        <w:t>Powyższa struktura używana jest przez 90% całej warstwy prezentacji, przechodząc przez taki sam schemat katalogów odpowiednio dla def</w:t>
      </w:r>
      <w:r w:rsidR="00783FE3">
        <w:t xml:space="preserve">inicji wyposażenia, aktywności, obecności czy samych zajęć. </w:t>
      </w:r>
      <w:r w:rsidR="00AA59DE">
        <w:t>Utrzymanie podobnej struktury w większości systemu umożliwiło łatwiejsze skalowanie i rozwój. Raz użyte rozwiązania do walidacji czy pobierania danych do wyświetlania można było następnie</w:t>
      </w:r>
      <w:r w:rsidR="008B02C7">
        <w:t xml:space="preserve"> dostosowywać do nowych komponentów i dzięki temu oszczędzać czas.</w:t>
      </w:r>
    </w:p>
    <w:p w14:paraId="5282F0F8" w14:textId="5288792D" w:rsidR="008B02C7" w:rsidRDefault="00CA5374" w:rsidP="004F5DE9">
      <w:pPr>
        <w:pStyle w:val="Tekstpods"/>
      </w:pPr>
      <w:r>
        <w:t>Komponenty</w:t>
      </w:r>
      <w:r w:rsidR="0083658C">
        <w:t xml:space="preserve"> mają również podobną strukturę wewnątrz samych plików. Na początku każdy z komponentów </w:t>
      </w:r>
      <w:r w:rsidR="00F542A3">
        <w:t>wymaga zainicjalizowania używanych przez niego serwisów. Efekt ten uzyskiwany jest za pomocą konstruktora komponentu</w:t>
      </w:r>
      <w:r w:rsidR="00EF3A5D">
        <w:t xml:space="preserve"> widocznego </w:t>
      </w:r>
      <w:r w:rsidR="0056632C">
        <w:t>w</w:t>
      </w:r>
      <w:r w:rsidR="00EF3A5D">
        <w:t xml:space="preserve"> </w:t>
      </w:r>
      <w:r w:rsidR="0056632C">
        <w:t>Kodzie</w:t>
      </w:r>
      <w:r w:rsidR="00F82B70">
        <w:t xml:space="preserve"> 5.3</w:t>
      </w:r>
    </w:p>
    <w:p w14:paraId="396156FD" w14:textId="4092396C" w:rsidR="00EF3A5D" w:rsidRDefault="00EF3A5D" w:rsidP="004F5DE9">
      <w:pPr>
        <w:pStyle w:val="Tekstpods"/>
      </w:pPr>
    </w:p>
    <w:p w14:paraId="44B1B695" w14:textId="77777777" w:rsidR="00EF3A5D" w:rsidRDefault="00EF3A5D" w:rsidP="004F5DE9">
      <w:pPr>
        <w:pStyle w:val="Tekstpods"/>
      </w:pPr>
    </w:p>
    <w:p w14:paraId="28079DE8" w14:textId="524C12BB" w:rsidR="00F542A3" w:rsidRDefault="00F542A3" w:rsidP="00EF3A5D">
      <w:pPr>
        <w:rPr>
          <w:i/>
          <w:iCs/>
        </w:rPr>
      </w:pPr>
      <w:r w:rsidRPr="00EF3A5D">
        <w:rPr>
          <w:i/>
          <w:iCs/>
        </w:rPr>
        <w:lastRenderedPageBreak/>
        <w:t xml:space="preserve">1    </w:t>
      </w:r>
      <w:proofErr w:type="spellStart"/>
      <w:r w:rsidRPr="00EF3A5D">
        <w:rPr>
          <w:i/>
          <w:iCs/>
        </w:rPr>
        <w:t>constructor</w:t>
      </w:r>
      <w:proofErr w:type="spellEnd"/>
      <w:r w:rsidRPr="00EF3A5D">
        <w:rPr>
          <w:i/>
          <w:iCs/>
        </w:rPr>
        <w:t>(</w:t>
      </w:r>
      <w:r w:rsidRPr="00EF3A5D">
        <w:rPr>
          <w:i/>
          <w:iCs/>
        </w:rPr>
        <w:br/>
        <w:t xml:space="preserve">2      </w:t>
      </w:r>
      <w:proofErr w:type="spellStart"/>
      <w:r w:rsidRPr="00EF3A5D">
        <w:rPr>
          <w:i/>
          <w:iCs/>
        </w:rPr>
        <w:t>private</w:t>
      </w:r>
      <w:proofErr w:type="spellEnd"/>
      <w:r w:rsidRPr="00EF3A5D">
        <w:rPr>
          <w:i/>
          <w:iCs/>
        </w:rPr>
        <w:t xml:space="preserve"> </w:t>
      </w:r>
      <w:proofErr w:type="spellStart"/>
      <w:r w:rsidRPr="00EF3A5D">
        <w:rPr>
          <w:i/>
          <w:iCs/>
        </w:rPr>
        <w:t>gymService</w:t>
      </w:r>
      <w:proofErr w:type="spellEnd"/>
      <w:r w:rsidRPr="00EF3A5D">
        <w:rPr>
          <w:i/>
          <w:iCs/>
        </w:rPr>
        <w:t xml:space="preserve">: </w:t>
      </w:r>
      <w:proofErr w:type="spellStart"/>
      <w:r w:rsidRPr="00EF3A5D">
        <w:rPr>
          <w:i/>
          <w:iCs/>
        </w:rPr>
        <w:t>GymService</w:t>
      </w:r>
      <w:proofErr w:type="spellEnd"/>
      <w:r w:rsidRPr="00EF3A5D">
        <w:rPr>
          <w:i/>
          <w:iCs/>
        </w:rPr>
        <w:t>,</w:t>
      </w:r>
      <w:r w:rsidRPr="00EF3A5D">
        <w:rPr>
          <w:i/>
          <w:iCs/>
        </w:rPr>
        <w:br/>
        <w:t xml:space="preserve">3      </w:t>
      </w:r>
      <w:proofErr w:type="spellStart"/>
      <w:r w:rsidRPr="00EF3A5D">
        <w:rPr>
          <w:i/>
          <w:iCs/>
        </w:rPr>
        <w:t>readonly</w:t>
      </w:r>
      <w:proofErr w:type="spellEnd"/>
      <w:r w:rsidRPr="00EF3A5D">
        <w:rPr>
          <w:i/>
          <w:iCs/>
        </w:rPr>
        <w:t xml:space="preserve"> </w:t>
      </w:r>
      <w:proofErr w:type="spellStart"/>
      <w:r w:rsidRPr="00EF3A5D">
        <w:rPr>
          <w:i/>
          <w:iCs/>
        </w:rPr>
        <w:t>userService</w:t>
      </w:r>
      <w:proofErr w:type="spellEnd"/>
      <w:r w:rsidRPr="00EF3A5D">
        <w:rPr>
          <w:i/>
          <w:iCs/>
        </w:rPr>
        <w:t xml:space="preserve">: </w:t>
      </w:r>
      <w:proofErr w:type="spellStart"/>
      <w:r w:rsidRPr="00EF3A5D">
        <w:rPr>
          <w:i/>
          <w:iCs/>
        </w:rPr>
        <w:t>SecurityUserService</w:t>
      </w:r>
      <w:proofErr w:type="spellEnd"/>
      <w:r w:rsidRPr="00EF3A5D">
        <w:rPr>
          <w:i/>
          <w:iCs/>
        </w:rPr>
        <w:t>,</w:t>
      </w:r>
      <w:r w:rsidRPr="00EF3A5D">
        <w:rPr>
          <w:i/>
          <w:iCs/>
        </w:rPr>
        <w:br/>
        <w:t xml:space="preserve">4      </w:t>
      </w:r>
      <w:proofErr w:type="spellStart"/>
      <w:r w:rsidRPr="00EF3A5D">
        <w:rPr>
          <w:i/>
          <w:iCs/>
        </w:rPr>
        <w:t>private</w:t>
      </w:r>
      <w:proofErr w:type="spellEnd"/>
      <w:r w:rsidRPr="00EF3A5D">
        <w:rPr>
          <w:i/>
          <w:iCs/>
        </w:rPr>
        <w:t xml:space="preserve"> </w:t>
      </w:r>
      <w:proofErr w:type="spellStart"/>
      <w:r w:rsidRPr="00EF3A5D">
        <w:rPr>
          <w:i/>
          <w:iCs/>
        </w:rPr>
        <w:t>toasts</w:t>
      </w:r>
      <w:proofErr w:type="spellEnd"/>
      <w:r w:rsidRPr="00EF3A5D">
        <w:rPr>
          <w:i/>
          <w:iCs/>
        </w:rPr>
        <w:t xml:space="preserve">: </w:t>
      </w:r>
      <w:proofErr w:type="spellStart"/>
      <w:r w:rsidRPr="00EF3A5D">
        <w:rPr>
          <w:i/>
          <w:iCs/>
        </w:rPr>
        <w:t>ToastsService</w:t>
      </w:r>
      <w:proofErr w:type="spellEnd"/>
      <w:r w:rsidRPr="00EF3A5D">
        <w:rPr>
          <w:i/>
          <w:iCs/>
        </w:rPr>
        <w:br/>
        <w:t>5    ) {</w:t>
      </w:r>
      <w:r w:rsidRPr="00EF3A5D">
        <w:rPr>
          <w:i/>
          <w:iCs/>
        </w:rPr>
        <w:br/>
        <w:t>6    }</w:t>
      </w:r>
    </w:p>
    <w:p w14:paraId="4B777E3A" w14:textId="77777777" w:rsidR="00611594" w:rsidRDefault="00611594" w:rsidP="00EF3A5D">
      <w:pPr>
        <w:rPr>
          <w:i/>
          <w:iCs/>
        </w:rPr>
      </w:pPr>
    </w:p>
    <w:p w14:paraId="4DFE75C5" w14:textId="552AF6BA" w:rsidR="00EF3A5D" w:rsidRPr="00C575A1" w:rsidRDefault="0056632C" w:rsidP="00EF3A5D">
      <w:r>
        <w:t>Kod</w:t>
      </w:r>
      <w:r w:rsidR="00EF3A5D" w:rsidRPr="00C575A1">
        <w:t xml:space="preserve"> 5.</w:t>
      </w:r>
      <w:r w:rsidR="00EF3A5D">
        <w:t>3</w:t>
      </w:r>
      <w:r w:rsidR="00EF3A5D" w:rsidRPr="00C575A1">
        <w:t xml:space="preserve">, </w:t>
      </w:r>
      <w:r w:rsidR="00EF3A5D">
        <w:t>Konstruktor komponentu</w:t>
      </w:r>
    </w:p>
    <w:p w14:paraId="1A6273BA" w14:textId="77777777" w:rsidR="00EF3A5D" w:rsidRPr="00EF3A5D" w:rsidRDefault="00EF3A5D" w:rsidP="00EF3A5D"/>
    <w:p w14:paraId="0362140F" w14:textId="2443757B" w:rsidR="00F542A3" w:rsidRPr="00483337" w:rsidRDefault="00C91683" w:rsidP="004F5DE9">
      <w:pPr>
        <w:pStyle w:val="Tekstpods"/>
      </w:pPr>
      <w:r>
        <w:t xml:space="preserve">W linijkach 2-4 wyszczególnione są przykładowe serwisy używane przez komponent. </w:t>
      </w:r>
      <w:proofErr w:type="spellStart"/>
      <w:r w:rsidR="004D2478">
        <w:rPr>
          <w:i/>
          <w:iCs/>
        </w:rPr>
        <w:t>GymService</w:t>
      </w:r>
      <w:proofErr w:type="spellEnd"/>
      <w:r w:rsidR="004D2478">
        <w:rPr>
          <w:b/>
          <w:bCs/>
          <w:i/>
          <w:iCs/>
        </w:rPr>
        <w:t xml:space="preserve"> </w:t>
      </w:r>
      <w:r w:rsidR="004D2478">
        <w:t xml:space="preserve">został już wcześniej omówiony, </w:t>
      </w:r>
      <w:proofErr w:type="spellStart"/>
      <w:r w:rsidR="004D2478">
        <w:rPr>
          <w:i/>
          <w:iCs/>
        </w:rPr>
        <w:t>ToastsService</w:t>
      </w:r>
      <w:proofErr w:type="spellEnd"/>
      <w:r w:rsidR="004D2478">
        <w:t xml:space="preserve"> zapewnia prostą funkcjonalność </w:t>
      </w:r>
      <w:r w:rsidR="0015138F">
        <w:t>wyskakujących wiadomości dla użytkownika, oznaczających sukces lub niepowodzenie w przeprowadzanej operacji.</w:t>
      </w:r>
      <w:r w:rsidR="00483337">
        <w:t xml:space="preserve"> </w:t>
      </w:r>
      <w:proofErr w:type="spellStart"/>
      <w:r w:rsidR="00483337">
        <w:rPr>
          <w:i/>
          <w:iCs/>
        </w:rPr>
        <w:t>SecurityUserService</w:t>
      </w:r>
      <w:proofErr w:type="spellEnd"/>
      <w:r w:rsidR="00483337">
        <w:rPr>
          <w:i/>
          <w:iCs/>
        </w:rPr>
        <w:t xml:space="preserve"> </w:t>
      </w:r>
      <w:r w:rsidR="00483337">
        <w:t>odpowiada za odpowiednie ukrywane i zabezpieczanie opcji systemu, co zostanie omówione w dalszej części rozdziału.</w:t>
      </w:r>
    </w:p>
    <w:p w14:paraId="3380884B" w14:textId="662AF4D0" w:rsidR="004F5DE9" w:rsidRDefault="00CB7046" w:rsidP="004F5DE9">
      <w:pPr>
        <w:pStyle w:val="Tekstpods"/>
      </w:pPr>
      <w:r>
        <w:t>Kolejnym istotnym elementem wykorzystywanych komponentów są metody pozwalające pobierać i zapisywać dane korzystając z warstwy serwera.</w:t>
      </w:r>
    </w:p>
    <w:p w14:paraId="6963724F" w14:textId="7446BB99" w:rsidR="00343326" w:rsidRDefault="00343326" w:rsidP="00BA007C">
      <w:pPr>
        <w:rPr>
          <w:i/>
          <w:iCs/>
        </w:rPr>
      </w:pPr>
      <w:r w:rsidRPr="00BA007C">
        <w:rPr>
          <w:i/>
          <w:iCs/>
        </w:rPr>
        <w:t xml:space="preserve">01    </w:t>
      </w:r>
      <w:proofErr w:type="spellStart"/>
      <w:r w:rsidRPr="00BA007C">
        <w:rPr>
          <w:i/>
          <w:iCs/>
        </w:rPr>
        <w:t>ngOnInit</w:t>
      </w:r>
      <w:proofErr w:type="spellEnd"/>
      <w:r w:rsidRPr="00BA007C">
        <w:rPr>
          <w:i/>
          <w:iCs/>
        </w:rPr>
        <w:t>(): void {</w:t>
      </w:r>
      <w:r w:rsidRPr="00BA007C">
        <w:rPr>
          <w:i/>
          <w:iCs/>
        </w:rPr>
        <w:br/>
        <w:t xml:space="preserve">02      </w:t>
      </w:r>
      <w:proofErr w:type="spellStart"/>
      <w:r w:rsidRPr="00BA007C">
        <w:rPr>
          <w:i/>
          <w:iCs/>
        </w:rPr>
        <w:t>this.retrieveGyms</w:t>
      </w:r>
      <w:proofErr w:type="spellEnd"/>
      <w:r w:rsidRPr="00BA007C">
        <w:rPr>
          <w:i/>
          <w:iCs/>
        </w:rPr>
        <w:t>();</w:t>
      </w:r>
      <w:r w:rsidRPr="00BA007C">
        <w:rPr>
          <w:i/>
          <w:iCs/>
        </w:rPr>
        <w:br/>
        <w:t>03    }</w:t>
      </w:r>
      <w:r w:rsidRPr="00BA007C">
        <w:rPr>
          <w:i/>
          <w:iCs/>
        </w:rPr>
        <w:br/>
        <w:t xml:space="preserve">04    </w:t>
      </w:r>
      <w:r w:rsidRPr="00BA007C">
        <w:rPr>
          <w:i/>
          <w:iCs/>
        </w:rPr>
        <w:br/>
        <w:t xml:space="preserve">05    </w:t>
      </w:r>
      <w:proofErr w:type="spellStart"/>
      <w:r w:rsidRPr="00BA007C">
        <w:rPr>
          <w:i/>
          <w:iCs/>
        </w:rPr>
        <w:t>retrieveGyms</w:t>
      </w:r>
      <w:proofErr w:type="spellEnd"/>
      <w:r w:rsidRPr="00BA007C">
        <w:rPr>
          <w:i/>
          <w:iCs/>
        </w:rPr>
        <w:t xml:space="preserve">(): </w:t>
      </w:r>
      <w:proofErr w:type="spellStart"/>
      <w:r w:rsidRPr="00BA007C">
        <w:rPr>
          <w:i/>
          <w:iCs/>
        </w:rPr>
        <w:t>void</w:t>
      </w:r>
      <w:proofErr w:type="spellEnd"/>
      <w:r w:rsidRPr="00BA007C">
        <w:rPr>
          <w:i/>
          <w:iCs/>
        </w:rPr>
        <w:t xml:space="preserve"> {</w:t>
      </w:r>
      <w:r w:rsidRPr="00BA007C">
        <w:rPr>
          <w:i/>
          <w:iCs/>
        </w:rPr>
        <w:br/>
        <w:t xml:space="preserve">06      </w:t>
      </w:r>
      <w:proofErr w:type="spellStart"/>
      <w:r w:rsidRPr="00BA007C">
        <w:rPr>
          <w:i/>
          <w:iCs/>
        </w:rPr>
        <w:t>this.gymService.getAll</w:t>
      </w:r>
      <w:proofErr w:type="spellEnd"/>
      <w:r w:rsidRPr="00BA007C">
        <w:rPr>
          <w:i/>
          <w:iCs/>
        </w:rPr>
        <w:t>()</w:t>
      </w:r>
      <w:r w:rsidRPr="00BA007C">
        <w:rPr>
          <w:i/>
          <w:iCs/>
        </w:rPr>
        <w:br/>
        <w:t>07        .</w:t>
      </w:r>
      <w:proofErr w:type="spellStart"/>
      <w:r w:rsidRPr="00BA007C">
        <w:rPr>
          <w:i/>
          <w:iCs/>
        </w:rPr>
        <w:t>subscribe</w:t>
      </w:r>
      <w:proofErr w:type="spellEnd"/>
      <w:r w:rsidRPr="00BA007C">
        <w:rPr>
          <w:i/>
          <w:iCs/>
        </w:rPr>
        <w:t>({</w:t>
      </w:r>
      <w:r w:rsidRPr="00BA007C">
        <w:rPr>
          <w:i/>
          <w:iCs/>
        </w:rPr>
        <w:br/>
        <w:t xml:space="preserve">08          </w:t>
      </w:r>
      <w:proofErr w:type="spellStart"/>
      <w:r w:rsidRPr="00BA007C">
        <w:rPr>
          <w:i/>
          <w:iCs/>
        </w:rPr>
        <w:t>next</w:t>
      </w:r>
      <w:proofErr w:type="spellEnd"/>
      <w:r w:rsidRPr="00BA007C">
        <w:rPr>
          <w:i/>
          <w:iCs/>
        </w:rPr>
        <w:t>: value =&gt; {</w:t>
      </w:r>
      <w:r w:rsidRPr="00BA007C">
        <w:rPr>
          <w:i/>
          <w:iCs/>
        </w:rPr>
        <w:br/>
        <w:t xml:space="preserve">09            </w:t>
      </w:r>
      <w:proofErr w:type="spellStart"/>
      <w:r w:rsidRPr="00BA007C">
        <w:rPr>
          <w:i/>
          <w:iCs/>
        </w:rPr>
        <w:t>this.gyms</w:t>
      </w:r>
      <w:proofErr w:type="spellEnd"/>
      <w:r w:rsidRPr="00BA007C">
        <w:rPr>
          <w:i/>
          <w:iCs/>
        </w:rPr>
        <w:t xml:space="preserve"> = </w:t>
      </w:r>
      <w:proofErr w:type="spellStart"/>
      <w:r w:rsidRPr="00BA007C">
        <w:rPr>
          <w:i/>
          <w:iCs/>
        </w:rPr>
        <w:t>value</w:t>
      </w:r>
      <w:proofErr w:type="spellEnd"/>
      <w:r w:rsidRPr="00BA007C">
        <w:rPr>
          <w:i/>
          <w:iCs/>
        </w:rPr>
        <w:br/>
        <w:t>10          },</w:t>
      </w:r>
      <w:r w:rsidRPr="00BA007C">
        <w:rPr>
          <w:i/>
          <w:iCs/>
        </w:rPr>
        <w:br/>
        <w:t xml:space="preserve">11          error: </w:t>
      </w:r>
      <w:proofErr w:type="spellStart"/>
      <w:r w:rsidRPr="00BA007C">
        <w:rPr>
          <w:i/>
          <w:iCs/>
        </w:rPr>
        <w:t>err</w:t>
      </w:r>
      <w:proofErr w:type="spellEnd"/>
      <w:r w:rsidRPr="00BA007C">
        <w:rPr>
          <w:i/>
          <w:iCs/>
        </w:rPr>
        <w:t xml:space="preserve"> =&gt; {</w:t>
      </w:r>
      <w:r w:rsidRPr="00BA007C">
        <w:rPr>
          <w:i/>
          <w:iCs/>
        </w:rPr>
        <w:br/>
        <w:t xml:space="preserve">12            </w:t>
      </w:r>
      <w:proofErr w:type="spellStart"/>
      <w:r w:rsidRPr="00BA007C">
        <w:rPr>
          <w:i/>
          <w:iCs/>
        </w:rPr>
        <w:t>this.toasts.showErrorToast</w:t>
      </w:r>
      <w:proofErr w:type="spellEnd"/>
      <w:r w:rsidRPr="00BA007C">
        <w:rPr>
          <w:i/>
          <w:iCs/>
        </w:rPr>
        <w:t>(`Błąd przy pobieraniu listy`)</w:t>
      </w:r>
      <w:r w:rsidRPr="00BA007C">
        <w:rPr>
          <w:i/>
          <w:iCs/>
        </w:rPr>
        <w:br/>
        <w:t>13          }</w:t>
      </w:r>
      <w:r w:rsidRPr="00BA007C">
        <w:rPr>
          <w:i/>
          <w:iCs/>
        </w:rPr>
        <w:br/>
        <w:t>14        })</w:t>
      </w:r>
      <w:r w:rsidRPr="00BA007C">
        <w:rPr>
          <w:i/>
          <w:iCs/>
        </w:rPr>
        <w:br/>
        <w:t>15    }</w:t>
      </w:r>
    </w:p>
    <w:p w14:paraId="5897CACD" w14:textId="77777777" w:rsidR="00611594" w:rsidRDefault="00611594" w:rsidP="00BA007C">
      <w:pPr>
        <w:rPr>
          <w:i/>
          <w:iCs/>
        </w:rPr>
      </w:pPr>
    </w:p>
    <w:p w14:paraId="011B8CAC" w14:textId="27602A2B" w:rsidR="00BA007C" w:rsidRPr="00C575A1" w:rsidRDefault="0056632C" w:rsidP="00BA007C">
      <w:r>
        <w:t>Kod</w:t>
      </w:r>
      <w:r w:rsidR="00BA007C" w:rsidRPr="00C575A1">
        <w:t xml:space="preserve"> 5.</w:t>
      </w:r>
      <w:r w:rsidR="00BA007C">
        <w:t>4</w:t>
      </w:r>
      <w:r w:rsidR="00BA007C" w:rsidRPr="00C575A1">
        <w:t xml:space="preserve">, </w:t>
      </w:r>
      <w:r w:rsidR="00BA007C">
        <w:t>Kod pobierający listę siłowni</w:t>
      </w:r>
    </w:p>
    <w:p w14:paraId="2029DD4D" w14:textId="77777777" w:rsidR="00BA007C" w:rsidRPr="00BA007C" w:rsidRDefault="00BA007C" w:rsidP="00BA007C"/>
    <w:p w14:paraId="2C56B902" w14:textId="176763EF" w:rsidR="00343326" w:rsidRDefault="00BA007C" w:rsidP="00343326">
      <w:pPr>
        <w:pStyle w:val="Tekstpods"/>
      </w:pPr>
      <w:r>
        <w:t>Kod z Źródła 5.4</w:t>
      </w:r>
      <w:r w:rsidR="00343326">
        <w:t xml:space="preserve"> ilustruje operację pobierania pełnej listy dostępnych siłowni. W linijce 1 </w:t>
      </w:r>
      <w:r w:rsidR="00CD2E3B">
        <w:t>wykorzystana</w:t>
      </w:r>
      <w:r w:rsidR="00343326">
        <w:t xml:space="preserve"> </w:t>
      </w:r>
      <w:r w:rsidR="00CD2E3B">
        <w:t xml:space="preserve">jest metoda </w:t>
      </w:r>
      <w:proofErr w:type="spellStart"/>
      <w:r w:rsidR="00CD2E3B">
        <w:rPr>
          <w:i/>
          <w:iCs/>
        </w:rPr>
        <w:t>ngOnInit</w:t>
      </w:r>
      <w:proofErr w:type="spellEnd"/>
      <w:r w:rsidR="004C6300">
        <w:rPr>
          <w:i/>
          <w:iCs/>
        </w:rPr>
        <w:t xml:space="preserve">, </w:t>
      </w:r>
      <w:r w:rsidR="004C6300">
        <w:t xml:space="preserve">będąca częścią </w:t>
      </w:r>
      <w:r w:rsidR="00276681">
        <w:t xml:space="preserve">cyklu życia komponentów w </w:t>
      </w:r>
      <w:proofErr w:type="spellStart"/>
      <w:r w:rsidR="00276681">
        <w:t>frameworku</w:t>
      </w:r>
      <w:proofErr w:type="spellEnd"/>
      <w:r w:rsidR="00276681">
        <w:t xml:space="preserve"> </w:t>
      </w:r>
      <w:proofErr w:type="spellStart"/>
      <w:r w:rsidR="00276681">
        <w:t>Angular</w:t>
      </w:r>
      <w:proofErr w:type="spellEnd"/>
      <w:r w:rsidR="00276681">
        <w:rPr>
          <w:rStyle w:val="Odwoanieprzypisudolnego"/>
        </w:rPr>
        <w:footnoteReference w:id="12"/>
      </w:r>
      <w:r w:rsidR="00276681">
        <w:t>. Uruchamiana jest przy inicjalizacji komponentu, dzięki czemu od razu wywołujemy funkcję pobierającą listę siłowni z linijki 5.</w:t>
      </w:r>
    </w:p>
    <w:p w14:paraId="4430382E" w14:textId="3FB61AFE" w:rsidR="003F1B72" w:rsidRDefault="003F1B72" w:rsidP="00343326">
      <w:pPr>
        <w:pStyle w:val="Tekstpods"/>
      </w:pPr>
      <w:r>
        <w:lastRenderedPageBreak/>
        <w:t xml:space="preserve">Funkcja pobierająca listę siłowni operuje na wspominanym wcześniej obiekcie typu </w:t>
      </w:r>
      <w:proofErr w:type="spellStart"/>
      <w:r>
        <w:rPr>
          <w:i/>
          <w:iCs/>
        </w:rPr>
        <w:t>Observable</w:t>
      </w:r>
      <w:proofErr w:type="spellEnd"/>
      <w:r>
        <w:t xml:space="preserve">, dzięki czemu po zasubskrybowaniu </w:t>
      </w:r>
      <w:r w:rsidR="00370368">
        <w:t>wyczekujemy otrzymania danych i w przypadku otrzymania wartości (linijka 8) przypisujemy odpowiedź do zmiennej komponentu. Tak samo obsłużyć możemy błąd przy pobieraniu (linijka 11) i w takim wypadku wyświetlić monit o błędzie przy próbie pobierania danych.</w:t>
      </w:r>
    </w:p>
    <w:p w14:paraId="48364D5A" w14:textId="427BF070" w:rsidR="00370368" w:rsidRDefault="00C4211B" w:rsidP="00343326">
      <w:pPr>
        <w:pStyle w:val="Tekstpods"/>
      </w:pPr>
      <w:r>
        <w:t>Podobnie do funkcji pobierającej prezentuje się  funkcja zapisująca nowo dodaną siłownię</w:t>
      </w:r>
      <w:r w:rsidR="00BD4263">
        <w:t xml:space="preserve">, widoczna w </w:t>
      </w:r>
      <w:r w:rsidR="0056632C">
        <w:t>Kodzie</w:t>
      </w:r>
      <w:r w:rsidR="00BD4263">
        <w:t xml:space="preserve"> 5.5.</w:t>
      </w:r>
    </w:p>
    <w:p w14:paraId="6BA77E99" w14:textId="62E195A7" w:rsidR="00C4211B" w:rsidRDefault="00C4211B" w:rsidP="00515C7D">
      <w:pPr>
        <w:rPr>
          <w:i/>
          <w:iCs/>
        </w:rPr>
      </w:pPr>
      <w:r w:rsidRPr="00515C7D">
        <w:rPr>
          <w:i/>
          <w:iCs/>
        </w:rPr>
        <w:t xml:space="preserve">01    </w:t>
      </w:r>
      <w:proofErr w:type="spellStart"/>
      <w:r w:rsidRPr="00515C7D">
        <w:rPr>
          <w:i/>
          <w:iCs/>
        </w:rPr>
        <w:t>saveGym</w:t>
      </w:r>
      <w:proofErr w:type="spellEnd"/>
      <w:r w:rsidRPr="00515C7D">
        <w:rPr>
          <w:i/>
          <w:iCs/>
        </w:rPr>
        <w:t>(): void {</w:t>
      </w:r>
      <w:r w:rsidRPr="00515C7D">
        <w:rPr>
          <w:i/>
          <w:iCs/>
        </w:rPr>
        <w:br/>
        <w:t xml:space="preserve">02      </w:t>
      </w:r>
      <w:proofErr w:type="spellStart"/>
      <w:r w:rsidRPr="00515C7D">
        <w:rPr>
          <w:i/>
          <w:iCs/>
        </w:rPr>
        <w:t>this.gymService.create</w:t>
      </w:r>
      <w:proofErr w:type="spellEnd"/>
      <w:r w:rsidRPr="00515C7D">
        <w:rPr>
          <w:i/>
          <w:iCs/>
        </w:rPr>
        <w:t>(</w:t>
      </w:r>
      <w:proofErr w:type="spellStart"/>
      <w:r w:rsidRPr="00515C7D">
        <w:rPr>
          <w:i/>
          <w:iCs/>
        </w:rPr>
        <w:t>this.gymCommand</w:t>
      </w:r>
      <w:proofErr w:type="spellEnd"/>
      <w:r w:rsidRPr="00515C7D">
        <w:rPr>
          <w:i/>
          <w:iCs/>
        </w:rPr>
        <w:t>)</w:t>
      </w:r>
      <w:r w:rsidRPr="00515C7D">
        <w:rPr>
          <w:i/>
          <w:iCs/>
        </w:rPr>
        <w:br/>
        <w:t>03        .</w:t>
      </w:r>
      <w:proofErr w:type="spellStart"/>
      <w:r w:rsidRPr="00515C7D">
        <w:rPr>
          <w:i/>
          <w:iCs/>
        </w:rPr>
        <w:t>subscribe</w:t>
      </w:r>
      <w:proofErr w:type="spellEnd"/>
      <w:r w:rsidRPr="00515C7D">
        <w:rPr>
          <w:i/>
          <w:iCs/>
        </w:rPr>
        <w:t>({</w:t>
      </w:r>
      <w:r w:rsidRPr="00515C7D">
        <w:rPr>
          <w:i/>
          <w:iCs/>
        </w:rPr>
        <w:br/>
        <w:t xml:space="preserve">04          </w:t>
      </w:r>
      <w:proofErr w:type="spellStart"/>
      <w:r w:rsidRPr="00515C7D">
        <w:rPr>
          <w:i/>
          <w:iCs/>
        </w:rPr>
        <w:t>next</w:t>
      </w:r>
      <w:proofErr w:type="spellEnd"/>
      <w:r w:rsidRPr="00515C7D">
        <w:rPr>
          <w:i/>
          <w:iCs/>
        </w:rPr>
        <w:t xml:space="preserve">: </w:t>
      </w:r>
      <w:proofErr w:type="spellStart"/>
      <w:r w:rsidRPr="00515C7D">
        <w:rPr>
          <w:i/>
          <w:iCs/>
        </w:rPr>
        <w:t>response</w:t>
      </w:r>
      <w:proofErr w:type="spellEnd"/>
      <w:r w:rsidRPr="00515C7D">
        <w:rPr>
          <w:i/>
          <w:iCs/>
        </w:rPr>
        <w:t xml:space="preserve"> =&gt; {</w:t>
      </w:r>
      <w:r w:rsidRPr="00515C7D">
        <w:rPr>
          <w:i/>
          <w:iCs/>
        </w:rPr>
        <w:br/>
        <w:t xml:space="preserve">05            </w:t>
      </w:r>
      <w:proofErr w:type="spellStart"/>
      <w:r w:rsidRPr="00515C7D">
        <w:rPr>
          <w:i/>
          <w:iCs/>
        </w:rPr>
        <w:t>this.toasts.showSuccessToast</w:t>
      </w:r>
      <w:proofErr w:type="spellEnd"/>
      <w:r w:rsidRPr="00515C7D">
        <w:rPr>
          <w:i/>
          <w:iCs/>
        </w:rPr>
        <w:t>(`Siłownia poprawnie dodana`)</w:t>
      </w:r>
      <w:r w:rsidRPr="00515C7D">
        <w:rPr>
          <w:i/>
          <w:iCs/>
        </w:rPr>
        <w:br/>
        <w:t xml:space="preserve">06            </w:t>
      </w:r>
      <w:proofErr w:type="spellStart"/>
      <w:r w:rsidRPr="00515C7D">
        <w:rPr>
          <w:i/>
          <w:iCs/>
        </w:rPr>
        <w:t>this.router.navigate</w:t>
      </w:r>
      <w:proofErr w:type="spellEnd"/>
      <w:r w:rsidRPr="00515C7D">
        <w:rPr>
          <w:i/>
          <w:iCs/>
        </w:rPr>
        <w:t>(['/</w:t>
      </w:r>
      <w:proofErr w:type="spellStart"/>
      <w:r w:rsidRPr="00515C7D">
        <w:rPr>
          <w:i/>
          <w:iCs/>
        </w:rPr>
        <w:t>gyms</w:t>
      </w:r>
      <w:proofErr w:type="spellEnd"/>
      <w:r w:rsidRPr="00515C7D">
        <w:rPr>
          <w:i/>
          <w:iCs/>
        </w:rPr>
        <w:t>']);</w:t>
      </w:r>
      <w:r w:rsidRPr="00515C7D">
        <w:rPr>
          <w:i/>
          <w:iCs/>
        </w:rPr>
        <w:br/>
        <w:t>07          },</w:t>
      </w:r>
      <w:r w:rsidRPr="00515C7D">
        <w:rPr>
          <w:i/>
          <w:iCs/>
        </w:rPr>
        <w:br/>
        <w:t xml:space="preserve">08          error: </w:t>
      </w:r>
      <w:proofErr w:type="spellStart"/>
      <w:r w:rsidRPr="00515C7D">
        <w:rPr>
          <w:i/>
          <w:iCs/>
        </w:rPr>
        <w:t>err</w:t>
      </w:r>
      <w:proofErr w:type="spellEnd"/>
      <w:r w:rsidRPr="00515C7D">
        <w:rPr>
          <w:i/>
          <w:iCs/>
        </w:rPr>
        <w:t xml:space="preserve"> =&gt; {</w:t>
      </w:r>
      <w:r w:rsidRPr="00515C7D">
        <w:rPr>
          <w:i/>
          <w:iCs/>
        </w:rPr>
        <w:br/>
        <w:t xml:space="preserve">09            </w:t>
      </w:r>
      <w:proofErr w:type="spellStart"/>
      <w:r w:rsidRPr="00515C7D">
        <w:rPr>
          <w:i/>
          <w:iCs/>
        </w:rPr>
        <w:t>this.toasts.showErrorToast</w:t>
      </w:r>
      <w:proofErr w:type="spellEnd"/>
      <w:r w:rsidRPr="00515C7D">
        <w:rPr>
          <w:i/>
          <w:iCs/>
        </w:rPr>
        <w:t>(`Błąd przy dodawaniu siłowni`)</w:t>
      </w:r>
      <w:r w:rsidRPr="00515C7D">
        <w:rPr>
          <w:i/>
          <w:iCs/>
        </w:rPr>
        <w:br/>
        <w:t>10          }</w:t>
      </w:r>
      <w:r w:rsidRPr="00515C7D">
        <w:rPr>
          <w:i/>
          <w:iCs/>
        </w:rPr>
        <w:br/>
        <w:t>11        })</w:t>
      </w:r>
      <w:r w:rsidRPr="00515C7D">
        <w:rPr>
          <w:i/>
          <w:iCs/>
        </w:rPr>
        <w:br/>
        <w:t>12    }</w:t>
      </w:r>
    </w:p>
    <w:p w14:paraId="03371C56" w14:textId="77777777" w:rsidR="00611594" w:rsidRDefault="00611594" w:rsidP="00515C7D">
      <w:pPr>
        <w:rPr>
          <w:i/>
          <w:iCs/>
        </w:rPr>
      </w:pPr>
    </w:p>
    <w:p w14:paraId="330226F8" w14:textId="0B13D895" w:rsidR="00515C7D" w:rsidRDefault="0056632C" w:rsidP="00515C7D">
      <w:r>
        <w:t>Kod</w:t>
      </w:r>
      <w:r w:rsidR="00515C7D" w:rsidRPr="00515C7D">
        <w:t xml:space="preserve"> 5.</w:t>
      </w:r>
      <w:r w:rsidR="00515C7D">
        <w:t>5</w:t>
      </w:r>
      <w:r w:rsidR="00515C7D" w:rsidRPr="00515C7D">
        <w:t xml:space="preserve">, </w:t>
      </w:r>
      <w:r w:rsidR="00515C7D">
        <w:t xml:space="preserve">Metoda zapisująca </w:t>
      </w:r>
      <w:r w:rsidR="00BD4263">
        <w:t xml:space="preserve">obiekt </w:t>
      </w:r>
      <w:r w:rsidR="00515C7D">
        <w:t>siłowni</w:t>
      </w:r>
    </w:p>
    <w:p w14:paraId="5250C595" w14:textId="77777777" w:rsidR="00515C7D" w:rsidRPr="00515C7D" w:rsidRDefault="00515C7D" w:rsidP="00515C7D"/>
    <w:p w14:paraId="0A9B0488" w14:textId="1E117AFC" w:rsidR="00357E40" w:rsidRDefault="00A529EF" w:rsidP="00231F73">
      <w:pPr>
        <w:pStyle w:val="Tekstpods"/>
      </w:pPr>
      <w:r>
        <w:t>W linijce 2 wywoływana jest metoda serwisu kontaktująca się z warstwą serwera</w:t>
      </w:r>
      <w:r w:rsidR="001F1110">
        <w:t>, następnie linijki 4 i 8 definiują efekt którego oczekujemy w zależności od udanego wykonania akcji.</w:t>
      </w:r>
      <w:r w:rsidR="00357E40">
        <w:t xml:space="preserve"> W linijce 6 widać także przekierowanie po udanym dodaniu nowego obiektu do komponentu zawierającego listę wszystkich siłowni.</w:t>
      </w:r>
      <w:r w:rsidR="00231F73">
        <w:t xml:space="preserve"> Obiekt przesyłany do serwisu </w:t>
      </w:r>
      <w:proofErr w:type="spellStart"/>
      <w:r w:rsidR="00231F73">
        <w:rPr>
          <w:i/>
          <w:iCs/>
        </w:rPr>
        <w:t>gymCommand</w:t>
      </w:r>
      <w:proofErr w:type="spellEnd"/>
      <w:r w:rsidR="00231F73">
        <w:t xml:space="preserve"> jest</w:t>
      </w:r>
      <w:r w:rsidR="00E21E87">
        <w:t xml:space="preserve"> powiązany z formularzem dostępnym dla użytkownika, zapisanym w pliku HTML. </w:t>
      </w:r>
      <w:r w:rsidR="003301DD">
        <w:t xml:space="preserve">Przykładowe zdefiniowane pole takiego formularza </w:t>
      </w:r>
      <w:r w:rsidR="00AE1DC3">
        <w:t xml:space="preserve">zaprezentowano w </w:t>
      </w:r>
      <w:r w:rsidR="0056632C">
        <w:t>Kodzie</w:t>
      </w:r>
      <w:r w:rsidR="00AE1DC3">
        <w:t xml:space="preserve"> 5.6</w:t>
      </w:r>
    </w:p>
    <w:p w14:paraId="71E3A777" w14:textId="459C6336" w:rsidR="00AE1DC3" w:rsidRDefault="00AE1DC3" w:rsidP="00231F73">
      <w:pPr>
        <w:pStyle w:val="Tekstpods"/>
      </w:pPr>
    </w:p>
    <w:p w14:paraId="1B96E683" w14:textId="0715E58B" w:rsidR="00AE1DC3" w:rsidRDefault="00AE1DC3" w:rsidP="00231F73">
      <w:pPr>
        <w:pStyle w:val="Tekstpods"/>
      </w:pPr>
    </w:p>
    <w:p w14:paraId="6E13B094" w14:textId="046A089E" w:rsidR="00AE1DC3" w:rsidRDefault="00AE1DC3" w:rsidP="00231F73">
      <w:pPr>
        <w:pStyle w:val="Tekstpods"/>
      </w:pPr>
    </w:p>
    <w:p w14:paraId="72D949C5" w14:textId="14F0097F" w:rsidR="00AE1DC3" w:rsidRDefault="00AE1DC3" w:rsidP="00231F73">
      <w:pPr>
        <w:pStyle w:val="Tekstpods"/>
      </w:pPr>
    </w:p>
    <w:p w14:paraId="57A91B96" w14:textId="0D942A27" w:rsidR="00AE1DC3" w:rsidRDefault="00AE1DC3" w:rsidP="00231F73">
      <w:pPr>
        <w:pStyle w:val="Tekstpods"/>
      </w:pPr>
    </w:p>
    <w:p w14:paraId="0821D9C9" w14:textId="15ACAFAA" w:rsidR="00AE1DC3" w:rsidRDefault="00AE1DC3" w:rsidP="00231F73">
      <w:pPr>
        <w:pStyle w:val="Tekstpods"/>
      </w:pPr>
    </w:p>
    <w:p w14:paraId="1CDBD6B7" w14:textId="38C8E8AC" w:rsidR="00AE1DC3" w:rsidRDefault="00AE1DC3" w:rsidP="00231F73">
      <w:pPr>
        <w:pStyle w:val="Tekstpods"/>
      </w:pPr>
    </w:p>
    <w:p w14:paraId="0E92DF2F" w14:textId="77777777" w:rsidR="00AE1DC3" w:rsidRDefault="00AE1DC3" w:rsidP="00231F73">
      <w:pPr>
        <w:pStyle w:val="Tekstpods"/>
      </w:pPr>
    </w:p>
    <w:p w14:paraId="3A898BDD" w14:textId="23F513FF" w:rsidR="008E57C0" w:rsidRDefault="008E57C0" w:rsidP="00AE1DC3">
      <w:pPr>
        <w:rPr>
          <w:i/>
          <w:iCs/>
        </w:rPr>
      </w:pPr>
      <w:r w:rsidRPr="00AE1DC3">
        <w:rPr>
          <w:i/>
          <w:iCs/>
        </w:rPr>
        <w:t xml:space="preserve">01    &lt;div </w:t>
      </w:r>
      <w:proofErr w:type="spellStart"/>
      <w:r w:rsidRPr="00AE1DC3">
        <w:rPr>
          <w:i/>
          <w:iCs/>
        </w:rPr>
        <w:t>class</w:t>
      </w:r>
      <w:proofErr w:type="spellEnd"/>
      <w:r w:rsidRPr="00AE1DC3">
        <w:rPr>
          <w:i/>
          <w:iCs/>
        </w:rPr>
        <w:t>="col"&gt;</w:t>
      </w:r>
      <w:r w:rsidRPr="00AE1DC3">
        <w:rPr>
          <w:i/>
          <w:iCs/>
        </w:rPr>
        <w:br/>
        <w:t>02      &lt;</w:t>
      </w:r>
      <w:proofErr w:type="spellStart"/>
      <w:r w:rsidRPr="00AE1DC3">
        <w:rPr>
          <w:i/>
          <w:iCs/>
        </w:rPr>
        <w:t>label</w:t>
      </w:r>
      <w:proofErr w:type="spellEnd"/>
      <w:r w:rsidRPr="00AE1DC3">
        <w:rPr>
          <w:i/>
          <w:iCs/>
        </w:rPr>
        <w:t xml:space="preserve"> for="</w:t>
      </w:r>
      <w:proofErr w:type="spellStart"/>
      <w:r w:rsidRPr="00AE1DC3">
        <w:rPr>
          <w:i/>
          <w:iCs/>
        </w:rPr>
        <w:t>timetableStartDate</w:t>
      </w:r>
      <w:proofErr w:type="spellEnd"/>
      <w:r w:rsidRPr="00AE1DC3">
        <w:rPr>
          <w:i/>
          <w:iCs/>
        </w:rPr>
        <w:t>"&gt;Data startu pierwszego grafiku zajęć&lt;/</w:t>
      </w:r>
      <w:proofErr w:type="spellStart"/>
      <w:r w:rsidRPr="00AE1DC3">
        <w:rPr>
          <w:i/>
          <w:iCs/>
        </w:rPr>
        <w:t>label</w:t>
      </w:r>
      <w:proofErr w:type="spellEnd"/>
      <w:r w:rsidRPr="00AE1DC3">
        <w:rPr>
          <w:i/>
          <w:iCs/>
        </w:rPr>
        <w:t>&gt;</w:t>
      </w:r>
      <w:r w:rsidRPr="00AE1DC3">
        <w:rPr>
          <w:i/>
          <w:iCs/>
        </w:rPr>
        <w:br/>
        <w:t>03      &lt;</w:t>
      </w:r>
      <w:proofErr w:type="spellStart"/>
      <w:r w:rsidRPr="00AE1DC3">
        <w:rPr>
          <w:i/>
          <w:iCs/>
        </w:rPr>
        <w:t>input</w:t>
      </w:r>
      <w:proofErr w:type="spellEnd"/>
      <w:r w:rsidRPr="00AE1DC3">
        <w:rPr>
          <w:i/>
          <w:iCs/>
        </w:rPr>
        <w:br/>
        <w:t xml:space="preserve">04        </w:t>
      </w:r>
      <w:proofErr w:type="spellStart"/>
      <w:r w:rsidRPr="00AE1DC3">
        <w:rPr>
          <w:i/>
          <w:iCs/>
        </w:rPr>
        <w:t>type</w:t>
      </w:r>
      <w:proofErr w:type="spellEnd"/>
      <w:r w:rsidRPr="00AE1DC3">
        <w:rPr>
          <w:i/>
          <w:iCs/>
        </w:rPr>
        <w:t>="</w:t>
      </w:r>
      <w:proofErr w:type="spellStart"/>
      <w:r w:rsidRPr="00AE1DC3">
        <w:rPr>
          <w:i/>
          <w:iCs/>
        </w:rPr>
        <w:t>date</w:t>
      </w:r>
      <w:proofErr w:type="spellEnd"/>
      <w:r w:rsidRPr="00AE1DC3">
        <w:rPr>
          <w:i/>
          <w:iCs/>
        </w:rPr>
        <w:t>"</w:t>
      </w:r>
      <w:r w:rsidRPr="00AE1DC3">
        <w:rPr>
          <w:i/>
          <w:iCs/>
        </w:rPr>
        <w:br/>
        <w:t xml:space="preserve">05        </w:t>
      </w:r>
      <w:proofErr w:type="spellStart"/>
      <w:r w:rsidRPr="00AE1DC3">
        <w:rPr>
          <w:i/>
          <w:iCs/>
        </w:rPr>
        <w:t>class</w:t>
      </w:r>
      <w:proofErr w:type="spellEnd"/>
      <w:r w:rsidRPr="00AE1DC3">
        <w:rPr>
          <w:i/>
          <w:iCs/>
        </w:rPr>
        <w:t>="form-</w:t>
      </w:r>
      <w:proofErr w:type="spellStart"/>
      <w:r w:rsidRPr="00AE1DC3">
        <w:rPr>
          <w:i/>
          <w:iCs/>
        </w:rPr>
        <w:t>control</w:t>
      </w:r>
      <w:proofErr w:type="spellEnd"/>
      <w:r w:rsidRPr="00AE1DC3">
        <w:rPr>
          <w:i/>
          <w:iCs/>
        </w:rPr>
        <w:t>"</w:t>
      </w:r>
      <w:r w:rsidRPr="00AE1DC3">
        <w:rPr>
          <w:i/>
          <w:iCs/>
        </w:rPr>
        <w:br/>
        <w:t>06        id="</w:t>
      </w:r>
      <w:proofErr w:type="spellStart"/>
      <w:r w:rsidRPr="00AE1DC3">
        <w:rPr>
          <w:i/>
          <w:iCs/>
        </w:rPr>
        <w:t>timetableStartDate</w:t>
      </w:r>
      <w:proofErr w:type="spellEnd"/>
      <w:r w:rsidRPr="00AE1DC3">
        <w:rPr>
          <w:i/>
          <w:iCs/>
        </w:rPr>
        <w:t>"</w:t>
      </w:r>
      <w:r w:rsidRPr="00AE1DC3">
        <w:rPr>
          <w:i/>
          <w:iCs/>
        </w:rPr>
        <w:br/>
        <w:t>07        [(</w:t>
      </w:r>
      <w:proofErr w:type="spellStart"/>
      <w:r w:rsidRPr="00AE1DC3">
        <w:rPr>
          <w:i/>
          <w:iCs/>
        </w:rPr>
        <w:t>ngModel</w:t>
      </w:r>
      <w:proofErr w:type="spellEnd"/>
      <w:r w:rsidRPr="00AE1DC3">
        <w:rPr>
          <w:i/>
          <w:iCs/>
        </w:rPr>
        <w:t>)]="</w:t>
      </w:r>
      <w:proofErr w:type="spellStart"/>
      <w:r w:rsidRPr="00AE1DC3">
        <w:rPr>
          <w:i/>
          <w:iCs/>
        </w:rPr>
        <w:t>gymCommand.timetableStartDate</w:t>
      </w:r>
      <w:proofErr w:type="spellEnd"/>
      <w:r w:rsidRPr="00AE1DC3">
        <w:rPr>
          <w:i/>
          <w:iCs/>
        </w:rPr>
        <w:t>"</w:t>
      </w:r>
      <w:r w:rsidRPr="00AE1DC3">
        <w:rPr>
          <w:i/>
          <w:iCs/>
        </w:rPr>
        <w:br/>
        <w:t>08        #timetableStartDate="ngModel"</w:t>
      </w:r>
      <w:r w:rsidRPr="00AE1DC3">
        <w:rPr>
          <w:i/>
          <w:iCs/>
        </w:rPr>
        <w:br/>
        <w:t xml:space="preserve">09        </w:t>
      </w:r>
      <w:proofErr w:type="spellStart"/>
      <w:r w:rsidRPr="00AE1DC3">
        <w:rPr>
          <w:i/>
          <w:iCs/>
        </w:rPr>
        <w:t>name</w:t>
      </w:r>
      <w:proofErr w:type="spellEnd"/>
      <w:r w:rsidRPr="00AE1DC3">
        <w:rPr>
          <w:i/>
          <w:iCs/>
        </w:rPr>
        <w:t>="</w:t>
      </w:r>
      <w:proofErr w:type="spellStart"/>
      <w:r w:rsidRPr="00AE1DC3">
        <w:rPr>
          <w:i/>
          <w:iCs/>
        </w:rPr>
        <w:t>timetableStartDate</w:t>
      </w:r>
      <w:proofErr w:type="spellEnd"/>
      <w:r w:rsidRPr="00AE1DC3">
        <w:rPr>
          <w:i/>
          <w:iCs/>
        </w:rPr>
        <w:t>"</w:t>
      </w:r>
      <w:r w:rsidRPr="00AE1DC3">
        <w:rPr>
          <w:i/>
          <w:iCs/>
        </w:rPr>
        <w:br/>
        <w:t xml:space="preserve">10        </w:t>
      </w:r>
      <w:proofErr w:type="spellStart"/>
      <w:r w:rsidRPr="00AE1DC3">
        <w:rPr>
          <w:i/>
          <w:iCs/>
        </w:rPr>
        <w:t>required</w:t>
      </w:r>
      <w:proofErr w:type="spellEnd"/>
      <w:r w:rsidRPr="00AE1DC3">
        <w:rPr>
          <w:i/>
          <w:iCs/>
        </w:rPr>
        <w:br/>
        <w:t xml:space="preserve">11        </w:t>
      </w:r>
      <w:proofErr w:type="spellStart"/>
      <w:r w:rsidRPr="00AE1DC3">
        <w:rPr>
          <w:i/>
          <w:iCs/>
        </w:rPr>
        <w:t>futureDate</w:t>
      </w:r>
      <w:proofErr w:type="spellEnd"/>
      <w:r w:rsidRPr="00AE1DC3">
        <w:rPr>
          <w:i/>
          <w:iCs/>
        </w:rPr>
        <w:br/>
        <w:t>12        [</w:t>
      </w:r>
      <w:proofErr w:type="spellStart"/>
      <w:r w:rsidRPr="00AE1DC3">
        <w:rPr>
          <w:i/>
          <w:iCs/>
        </w:rPr>
        <w:t>ngClass</w:t>
      </w:r>
      <w:proofErr w:type="spellEnd"/>
      <w:r w:rsidRPr="00AE1DC3">
        <w:rPr>
          <w:i/>
          <w:iCs/>
        </w:rPr>
        <w:t>]="{'</w:t>
      </w:r>
      <w:proofErr w:type="spellStart"/>
      <w:r w:rsidRPr="00AE1DC3">
        <w:rPr>
          <w:i/>
          <w:iCs/>
        </w:rPr>
        <w:t>is-invalid</w:t>
      </w:r>
      <w:proofErr w:type="spellEnd"/>
      <w:r w:rsidRPr="00AE1DC3">
        <w:rPr>
          <w:i/>
          <w:iCs/>
        </w:rPr>
        <w:t>': (</w:t>
      </w:r>
      <w:proofErr w:type="spellStart"/>
      <w:r w:rsidRPr="00AE1DC3">
        <w:rPr>
          <w:i/>
          <w:iCs/>
        </w:rPr>
        <w:t>timetableStartDate.touched</w:t>
      </w:r>
      <w:proofErr w:type="spellEnd"/>
      <w:r w:rsidRPr="00AE1DC3">
        <w:rPr>
          <w:i/>
          <w:iCs/>
        </w:rPr>
        <w:t xml:space="preserve"> || </w:t>
      </w:r>
      <w:proofErr w:type="spellStart"/>
      <w:r w:rsidRPr="00AE1DC3">
        <w:rPr>
          <w:i/>
          <w:iCs/>
        </w:rPr>
        <w:t>timetableStartDate.dirty</w:t>
      </w:r>
      <w:proofErr w:type="spellEnd"/>
      <w:r w:rsidRPr="00AE1DC3">
        <w:rPr>
          <w:i/>
          <w:iCs/>
        </w:rPr>
        <w:t>) &amp;&amp; !</w:t>
      </w:r>
      <w:proofErr w:type="spellStart"/>
      <w:r w:rsidRPr="00AE1DC3">
        <w:rPr>
          <w:i/>
          <w:iCs/>
        </w:rPr>
        <w:t>timetableStartDate.valid</w:t>
      </w:r>
      <w:proofErr w:type="spellEnd"/>
      <w:r w:rsidRPr="00AE1DC3">
        <w:rPr>
          <w:i/>
          <w:iCs/>
        </w:rPr>
        <w:t xml:space="preserve"> }"</w:t>
      </w:r>
      <w:r w:rsidRPr="00AE1DC3">
        <w:rPr>
          <w:i/>
          <w:iCs/>
        </w:rPr>
        <w:br/>
        <w:t>13      /&gt;</w:t>
      </w:r>
      <w:r w:rsidRPr="00AE1DC3">
        <w:rPr>
          <w:i/>
          <w:iCs/>
        </w:rPr>
        <w:br/>
        <w:t>14      &lt;</w:t>
      </w:r>
      <w:proofErr w:type="spellStart"/>
      <w:r w:rsidRPr="00AE1DC3">
        <w:rPr>
          <w:i/>
          <w:iCs/>
        </w:rPr>
        <w:t>span</w:t>
      </w:r>
      <w:proofErr w:type="spellEnd"/>
      <w:r w:rsidRPr="00AE1DC3">
        <w:rPr>
          <w:i/>
          <w:iCs/>
        </w:rPr>
        <w:t xml:space="preserve"> </w:t>
      </w:r>
      <w:proofErr w:type="spellStart"/>
      <w:r w:rsidRPr="00AE1DC3">
        <w:rPr>
          <w:i/>
          <w:iCs/>
        </w:rPr>
        <w:t>class</w:t>
      </w:r>
      <w:proofErr w:type="spellEnd"/>
      <w:r w:rsidRPr="00AE1DC3">
        <w:rPr>
          <w:i/>
          <w:iCs/>
        </w:rPr>
        <w:t>="</w:t>
      </w:r>
      <w:proofErr w:type="spellStart"/>
      <w:r w:rsidRPr="00AE1DC3">
        <w:rPr>
          <w:i/>
          <w:iCs/>
        </w:rPr>
        <w:t>invalid</w:t>
      </w:r>
      <w:proofErr w:type="spellEnd"/>
      <w:r w:rsidRPr="00AE1DC3">
        <w:rPr>
          <w:i/>
          <w:iCs/>
        </w:rPr>
        <w:t>-feedback"&gt; &lt;</w:t>
      </w:r>
      <w:proofErr w:type="spellStart"/>
      <w:r w:rsidRPr="00AE1DC3">
        <w:rPr>
          <w:i/>
          <w:iCs/>
        </w:rPr>
        <w:t>br</w:t>
      </w:r>
      <w:proofErr w:type="spellEnd"/>
      <w:r w:rsidRPr="00AE1DC3">
        <w:rPr>
          <w:i/>
          <w:iCs/>
        </w:rPr>
        <w:t>/&gt;</w:t>
      </w:r>
      <w:r w:rsidRPr="00AE1DC3">
        <w:rPr>
          <w:i/>
          <w:iCs/>
        </w:rPr>
        <w:br/>
        <w:t>15      &lt;</w:t>
      </w:r>
      <w:proofErr w:type="spellStart"/>
      <w:r w:rsidRPr="00AE1DC3">
        <w:rPr>
          <w:i/>
          <w:iCs/>
        </w:rPr>
        <w:t>span</w:t>
      </w:r>
      <w:proofErr w:type="spellEnd"/>
      <w:r w:rsidRPr="00AE1DC3">
        <w:rPr>
          <w:i/>
          <w:iCs/>
        </w:rPr>
        <w:t xml:space="preserve"> *</w:t>
      </w:r>
      <w:proofErr w:type="spellStart"/>
      <w:r w:rsidRPr="00AE1DC3">
        <w:rPr>
          <w:i/>
          <w:iCs/>
        </w:rPr>
        <w:t>ngIf</w:t>
      </w:r>
      <w:proofErr w:type="spellEnd"/>
      <w:r w:rsidRPr="00AE1DC3">
        <w:rPr>
          <w:i/>
          <w:iCs/>
        </w:rPr>
        <w:t>="</w:t>
      </w:r>
      <w:proofErr w:type="spellStart"/>
      <w:r w:rsidRPr="00AE1DC3">
        <w:rPr>
          <w:i/>
          <w:iCs/>
        </w:rPr>
        <w:t>timetableStartDate.hasError</w:t>
      </w:r>
      <w:proofErr w:type="spellEnd"/>
      <w:r w:rsidRPr="00AE1DC3">
        <w:rPr>
          <w:i/>
          <w:iCs/>
        </w:rPr>
        <w:t>('</w:t>
      </w:r>
      <w:proofErr w:type="spellStart"/>
      <w:r w:rsidRPr="00AE1DC3">
        <w:rPr>
          <w:i/>
          <w:iCs/>
        </w:rPr>
        <w:t>required</w:t>
      </w:r>
      <w:proofErr w:type="spellEnd"/>
      <w:r w:rsidRPr="00AE1DC3">
        <w:rPr>
          <w:i/>
          <w:iCs/>
        </w:rPr>
        <w:t xml:space="preserve">')" </w:t>
      </w:r>
      <w:proofErr w:type="spellStart"/>
      <w:r w:rsidRPr="00AE1DC3">
        <w:rPr>
          <w:i/>
          <w:iCs/>
        </w:rPr>
        <w:t>class</w:t>
      </w:r>
      <w:proofErr w:type="spellEnd"/>
      <w:r w:rsidRPr="00AE1DC3">
        <w:rPr>
          <w:i/>
          <w:iCs/>
        </w:rPr>
        <w:t>="alert alert-</w:t>
      </w:r>
      <w:proofErr w:type="spellStart"/>
      <w:r w:rsidRPr="00AE1DC3">
        <w:rPr>
          <w:i/>
          <w:iCs/>
        </w:rPr>
        <w:t>danger</w:t>
      </w:r>
      <w:proofErr w:type="spellEnd"/>
      <w:r w:rsidRPr="00AE1DC3">
        <w:rPr>
          <w:i/>
          <w:iCs/>
        </w:rPr>
        <w:t>"&gt;</w:t>
      </w:r>
      <w:r w:rsidRPr="00AE1DC3">
        <w:rPr>
          <w:i/>
          <w:iCs/>
        </w:rPr>
        <w:br/>
        <w:t>16              Pole wymagane</w:t>
      </w:r>
      <w:r w:rsidRPr="00AE1DC3">
        <w:rPr>
          <w:i/>
          <w:iCs/>
        </w:rPr>
        <w:br/>
        <w:t>17      &lt;/</w:t>
      </w:r>
      <w:proofErr w:type="spellStart"/>
      <w:r w:rsidRPr="00AE1DC3">
        <w:rPr>
          <w:i/>
          <w:iCs/>
        </w:rPr>
        <w:t>span</w:t>
      </w:r>
      <w:proofErr w:type="spellEnd"/>
      <w:r w:rsidRPr="00AE1DC3">
        <w:rPr>
          <w:i/>
          <w:iCs/>
        </w:rPr>
        <w:t>&gt;</w:t>
      </w:r>
      <w:r w:rsidRPr="00AE1DC3">
        <w:rPr>
          <w:i/>
          <w:iCs/>
        </w:rPr>
        <w:br/>
        <w:t>18      &lt;</w:t>
      </w:r>
      <w:proofErr w:type="spellStart"/>
      <w:r w:rsidRPr="00AE1DC3">
        <w:rPr>
          <w:i/>
          <w:iCs/>
        </w:rPr>
        <w:t>span</w:t>
      </w:r>
      <w:proofErr w:type="spellEnd"/>
      <w:r w:rsidRPr="00AE1DC3">
        <w:rPr>
          <w:i/>
          <w:iCs/>
        </w:rPr>
        <w:t xml:space="preserve"> *</w:t>
      </w:r>
      <w:proofErr w:type="spellStart"/>
      <w:r w:rsidRPr="00AE1DC3">
        <w:rPr>
          <w:i/>
          <w:iCs/>
        </w:rPr>
        <w:t>ngIf</w:t>
      </w:r>
      <w:proofErr w:type="spellEnd"/>
      <w:r w:rsidRPr="00AE1DC3">
        <w:rPr>
          <w:i/>
          <w:iCs/>
        </w:rPr>
        <w:t>="</w:t>
      </w:r>
      <w:proofErr w:type="spellStart"/>
      <w:r w:rsidRPr="00AE1DC3">
        <w:rPr>
          <w:i/>
          <w:iCs/>
        </w:rPr>
        <w:t>timetableStartDate.hasError</w:t>
      </w:r>
      <w:proofErr w:type="spellEnd"/>
      <w:r w:rsidRPr="00AE1DC3">
        <w:rPr>
          <w:i/>
          <w:iCs/>
        </w:rPr>
        <w:t>('</w:t>
      </w:r>
      <w:proofErr w:type="spellStart"/>
      <w:r w:rsidRPr="00AE1DC3">
        <w:rPr>
          <w:i/>
          <w:iCs/>
        </w:rPr>
        <w:t>futureDate</w:t>
      </w:r>
      <w:proofErr w:type="spellEnd"/>
      <w:r w:rsidRPr="00AE1DC3">
        <w:rPr>
          <w:i/>
          <w:iCs/>
        </w:rPr>
        <w:t xml:space="preserve">')" </w:t>
      </w:r>
      <w:proofErr w:type="spellStart"/>
      <w:r w:rsidRPr="00AE1DC3">
        <w:rPr>
          <w:i/>
          <w:iCs/>
        </w:rPr>
        <w:t>class</w:t>
      </w:r>
      <w:proofErr w:type="spellEnd"/>
      <w:r w:rsidRPr="00AE1DC3">
        <w:rPr>
          <w:i/>
          <w:iCs/>
        </w:rPr>
        <w:t>="alert alert-</w:t>
      </w:r>
      <w:proofErr w:type="spellStart"/>
      <w:r w:rsidRPr="00AE1DC3">
        <w:rPr>
          <w:i/>
          <w:iCs/>
        </w:rPr>
        <w:t>danger</w:t>
      </w:r>
      <w:proofErr w:type="spellEnd"/>
      <w:r w:rsidRPr="00AE1DC3">
        <w:rPr>
          <w:i/>
          <w:iCs/>
        </w:rPr>
        <w:t>"&gt;</w:t>
      </w:r>
      <w:r w:rsidRPr="00AE1DC3">
        <w:rPr>
          <w:i/>
          <w:iCs/>
        </w:rPr>
        <w:br/>
        <w:t>19              Data musi być dzisiejsza lub z przyszłości</w:t>
      </w:r>
      <w:r w:rsidRPr="00AE1DC3">
        <w:rPr>
          <w:i/>
          <w:iCs/>
        </w:rPr>
        <w:br/>
        <w:t>20      &lt;/</w:t>
      </w:r>
      <w:proofErr w:type="spellStart"/>
      <w:r w:rsidRPr="00AE1DC3">
        <w:rPr>
          <w:i/>
          <w:iCs/>
        </w:rPr>
        <w:t>span</w:t>
      </w:r>
      <w:proofErr w:type="spellEnd"/>
      <w:r w:rsidRPr="00AE1DC3">
        <w:rPr>
          <w:i/>
          <w:iCs/>
        </w:rPr>
        <w:t>&gt;</w:t>
      </w:r>
      <w:r w:rsidRPr="00AE1DC3">
        <w:rPr>
          <w:i/>
          <w:iCs/>
        </w:rPr>
        <w:br/>
        <w:t>21      &lt;/</w:t>
      </w:r>
      <w:proofErr w:type="spellStart"/>
      <w:r w:rsidRPr="00AE1DC3">
        <w:rPr>
          <w:i/>
          <w:iCs/>
        </w:rPr>
        <w:t>span</w:t>
      </w:r>
      <w:proofErr w:type="spellEnd"/>
      <w:r w:rsidRPr="00AE1DC3">
        <w:rPr>
          <w:i/>
          <w:iCs/>
        </w:rPr>
        <w:t>&gt;</w:t>
      </w:r>
      <w:r w:rsidRPr="00AE1DC3">
        <w:rPr>
          <w:i/>
          <w:iCs/>
        </w:rPr>
        <w:br/>
        <w:t>22    &lt;/div&gt;</w:t>
      </w:r>
    </w:p>
    <w:p w14:paraId="0C0CD204" w14:textId="77777777" w:rsidR="00611594" w:rsidRDefault="00611594" w:rsidP="00AE1DC3">
      <w:pPr>
        <w:rPr>
          <w:i/>
          <w:iCs/>
        </w:rPr>
      </w:pPr>
    </w:p>
    <w:p w14:paraId="2410C662" w14:textId="29A0FE3E" w:rsidR="00AE1DC3" w:rsidRDefault="0056632C" w:rsidP="00AE1DC3">
      <w:r>
        <w:t>Kod</w:t>
      </w:r>
      <w:r w:rsidR="00A052A3" w:rsidRPr="00A052A3">
        <w:t xml:space="preserve"> 5.6, Przykładowe pole formularza</w:t>
      </w:r>
    </w:p>
    <w:p w14:paraId="40507A29" w14:textId="77777777" w:rsidR="00A052A3" w:rsidRPr="00AE1DC3" w:rsidRDefault="00A052A3" w:rsidP="00AE1DC3"/>
    <w:p w14:paraId="1F9EEBE0" w14:textId="159B50E4" w:rsidR="003301DD" w:rsidRDefault="008E57C0" w:rsidP="00231F73">
      <w:pPr>
        <w:pStyle w:val="Tekstpods"/>
      </w:pPr>
      <w:r>
        <w:t xml:space="preserve">W linijce 13 </w:t>
      </w:r>
      <w:r w:rsidR="00502F48">
        <w:t xml:space="preserve">rozpoczyna się deklaracja pola do którego użytkownik będzie wpisywał dane. Linijki 10 i 11 (oraz bezpośrednio powiązane z nimi linijki 15 i 18) oznaczają zastosowane walidacje dla tego konkretnego pola. Korzystając z możliwości </w:t>
      </w:r>
      <w:proofErr w:type="spellStart"/>
      <w:r w:rsidR="00502F48">
        <w:t>frameworka</w:t>
      </w:r>
      <w:proofErr w:type="spellEnd"/>
      <w:r w:rsidR="00502F48">
        <w:t xml:space="preserve"> </w:t>
      </w:r>
      <w:proofErr w:type="spellStart"/>
      <w:r w:rsidR="00502F48">
        <w:t>Angular</w:t>
      </w:r>
      <w:proofErr w:type="spellEnd"/>
      <w:r w:rsidR="00502F48">
        <w:t xml:space="preserve"> (oraz dyrektyw warunkowych typu </w:t>
      </w:r>
      <w:proofErr w:type="spellStart"/>
      <w:r w:rsidR="00502F48">
        <w:rPr>
          <w:i/>
          <w:iCs/>
        </w:rPr>
        <w:t>ngIf</w:t>
      </w:r>
      <w:proofErr w:type="spellEnd"/>
      <w:r w:rsidR="00502F48">
        <w:rPr>
          <w:i/>
          <w:iCs/>
        </w:rPr>
        <w:t xml:space="preserve">) </w:t>
      </w:r>
      <w:r w:rsidR="00502F48">
        <w:t>możliwe jest dodanie walidacji do każdego pola formularza oraz w przypadku podania błędnych danych</w:t>
      </w:r>
      <w:r w:rsidR="000928D2">
        <w:t xml:space="preserve"> zablokowanie </w:t>
      </w:r>
      <w:r w:rsidR="00CB0C35">
        <w:t>procesu i poinformowanie użytkownika odpowiednim komunikatem.</w:t>
      </w:r>
    </w:p>
    <w:p w14:paraId="027B0696" w14:textId="64DBBDEC" w:rsidR="00D61B4D" w:rsidRDefault="00D61B4D" w:rsidP="00231F73">
      <w:pPr>
        <w:pStyle w:val="Tekstpods"/>
      </w:pPr>
      <w:r>
        <w:t xml:space="preserve">Istotną częścią warstwy prezentacji </w:t>
      </w:r>
      <w:r w:rsidR="00A12071">
        <w:t>są również odpowiednie zabezpieczenia. O ile na warstwie serwera spoczywa</w:t>
      </w:r>
      <w:r w:rsidR="00ED41F7">
        <w:t xml:space="preserve"> odpowiedzialność za ostateczną walidację uprawnień użytkownika, tak odpowiednie użycie dostępnych narzędzi</w:t>
      </w:r>
      <w:r w:rsidR="009A2F44">
        <w:t xml:space="preserve"> </w:t>
      </w:r>
      <w:r w:rsidR="009720B9">
        <w:t>dodatkowo podnosi poziom bezpieczeństwa systemu.</w:t>
      </w:r>
    </w:p>
    <w:p w14:paraId="297181AA" w14:textId="16C84230" w:rsidR="0073027D" w:rsidRDefault="0073027D" w:rsidP="0073027D">
      <w:pPr>
        <w:pStyle w:val="Tekstpods"/>
      </w:pPr>
      <w:r>
        <w:lastRenderedPageBreak/>
        <w:t xml:space="preserve">Utworzona aplikacja korzysta z zabezpieczeń w formie </w:t>
      </w:r>
      <w:proofErr w:type="spellStart"/>
      <w:r>
        <w:t>tokenu</w:t>
      </w:r>
      <w:proofErr w:type="spellEnd"/>
      <w:r>
        <w:t xml:space="preserve"> JWT. Jest to obecnie jedno z najpopularniejszych rozwiązań w zabezpieczeniach aplikacji webowych. Każda akcja wywoływana w warstwie serwera musi autoryzować się poprzez przekazanie w nagłówku zapytania HTTP właśnie tego </w:t>
      </w:r>
      <w:proofErr w:type="spellStart"/>
      <w:r>
        <w:t>tokena</w:t>
      </w:r>
      <w:proofErr w:type="spellEnd"/>
      <w:r>
        <w:t xml:space="preserve"> JWT. Sam mechanizm generowania i przydzielania </w:t>
      </w:r>
      <w:proofErr w:type="spellStart"/>
      <w:r>
        <w:t>tokena</w:t>
      </w:r>
      <w:proofErr w:type="spellEnd"/>
      <w:r>
        <w:t xml:space="preserve"> omówiony zostanie w warstwie serwera</w:t>
      </w:r>
      <w:r w:rsidR="003E169E">
        <w:t xml:space="preserve">, warto natomiast przyjrzeć się implementacji wykorzystanej po stronie </w:t>
      </w:r>
      <w:proofErr w:type="spellStart"/>
      <w:r w:rsidR="003E169E">
        <w:t>frontendu</w:t>
      </w:r>
      <w:proofErr w:type="spellEnd"/>
      <w:r w:rsidR="003E169E">
        <w:t>.</w:t>
      </w:r>
    </w:p>
    <w:p w14:paraId="1D8C8843" w14:textId="77777777" w:rsidR="0052081D" w:rsidRDefault="00FB321C" w:rsidP="00896830">
      <w:pPr>
        <w:pStyle w:val="Tekstpods"/>
      </w:pPr>
      <w:r>
        <w:t xml:space="preserve">Każdorazowo dostęp do aplikacji poprzedza formularz logowania. </w:t>
      </w:r>
      <w:r w:rsidR="0051280C">
        <w:t xml:space="preserve">Po podaniu danych użytkownika (nazwa, hasło) warstwa serwera sprawdza czy podane dane zgadzają się z kontem użytkownika zapisanym w bazie danych, jeżeli tak to zostaje wygenerowany i zwrócony do użytkownika </w:t>
      </w:r>
      <w:proofErr w:type="spellStart"/>
      <w:r w:rsidR="00E83FCE">
        <w:t>token</w:t>
      </w:r>
      <w:proofErr w:type="spellEnd"/>
      <w:r w:rsidR="00E83FCE">
        <w:t xml:space="preserve"> JWT. </w:t>
      </w:r>
      <w:proofErr w:type="spellStart"/>
      <w:r w:rsidR="00E83FCE">
        <w:t>Token</w:t>
      </w:r>
      <w:proofErr w:type="spellEnd"/>
      <w:r w:rsidR="00E83FCE">
        <w:t xml:space="preserve"> ten następnie przechowywany jest w </w:t>
      </w:r>
      <w:r w:rsidR="00371D00">
        <w:t xml:space="preserve">pamięci </w:t>
      </w:r>
      <w:proofErr w:type="spellStart"/>
      <w:r w:rsidR="00371D00">
        <w:rPr>
          <w:i/>
          <w:iCs/>
        </w:rPr>
        <w:t>localStorage</w:t>
      </w:r>
      <w:proofErr w:type="spellEnd"/>
      <w:r w:rsidR="00371D00">
        <w:t xml:space="preserve"> </w:t>
      </w:r>
      <w:r w:rsidR="006521A4">
        <w:t xml:space="preserve">przeglądarki, umożliwiającej przechowywanie </w:t>
      </w:r>
      <w:r w:rsidR="00E01F12">
        <w:t xml:space="preserve">informacji w postaci struktury danych mapy. W momencie wylogowania lub próby wykonania akcji </w:t>
      </w:r>
      <w:r w:rsidR="00E6238B">
        <w:t xml:space="preserve">niedozwolonej dla danego użytkownika, </w:t>
      </w:r>
      <w:proofErr w:type="spellStart"/>
      <w:r w:rsidR="00E6238B">
        <w:t>token</w:t>
      </w:r>
      <w:proofErr w:type="spellEnd"/>
      <w:r w:rsidR="00E6238B">
        <w:t xml:space="preserve"> zostanie usunięty i użytkownik będzie zmuszony do ponownego zalogowania się. </w:t>
      </w:r>
      <w:proofErr w:type="spellStart"/>
      <w:r w:rsidR="0052081D">
        <w:t>Token</w:t>
      </w:r>
      <w:proofErr w:type="spellEnd"/>
      <w:r w:rsidR="0052081D">
        <w:t xml:space="preserve"> ten jest następnie przekazywany przy każdym zapytaniu do warstwy serwera jako nagłówek zapytania http. </w:t>
      </w:r>
    </w:p>
    <w:p w14:paraId="0BEFC01A" w14:textId="05E8798D" w:rsidR="00896830" w:rsidRDefault="00E6238B" w:rsidP="00896830">
      <w:pPr>
        <w:pStyle w:val="Tekstpods"/>
      </w:pPr>
      <w:r>
        <w:t xml:space="preserve">Poza przechowywaniem w pamięci </w:t>
      </w:r>
      <w:proofErr w:type="spellStart"/>
      <w:r>
        <w:t>tokena</w:t>
      </w:r>
      <w:proofErr w:type="spellEnd"/>
      <w:r w:rsidR="00896830">
        <w:t xml:space="preserve">, pobierane i zapisywane są dane użytkownika, zawierające między innymi rolę jaką posiada. Posiadana rola ma kluczowe znaczenie w ukrywaniu odpowiednich </w:t>
      </w:r>
      <w:r w:rsidR="0077180E">
        <w:t>części systemu.</w:t>
      </w:r>
      <w:r w:rsidR="00786C93">
        <w:t xml:space="preserve"> Dzięki temu w aplikacji można korzystać z metod takich jak</w:t>
      </w:r>
      <w:r w:rsidR="00070601">
        <w:t xml:space="preserve"> widoczna w </w:t>
      </w:r>
      <w:r w:rsidR="0056632C">
        <w:t>Kodzie</w:t>
      </w:r>
      <w:r w:rsidR="00070601">
        <w:t xml:space="preserve"> 5.7</w:t>
      </w:r>
      <w:r w:rsidR="007A68D4">
        <w:t xml:space="preserve"> metoda sprawdzająca rolę aktualnie zalogowane użytkownika.</w:t>
      </w:r>
    </w:p>
    <w:p w14:paraId="628A9D37" w14:textId="5DECCD4F" w:rsidR="00786C93" w:rsidRDefault="00786C93" w:rsidP="00A052A3">
      <w:pPr>
        <w:rPr>
          <w:i/>
          <w:iCs/>
        </w:rPr>
      </w:pPr>
      <w:r w:rsidRPr="00A052A3">
        <w:rPr>
          <w:i/>
          <w:iCs/>
        </w:rPr>
        <w:t xml:space="preserve">1    public </w:t>
      </w:r>
      <w:proofErr w:type="spellStart"/>
      <w:r w:rsidRPr="00A052A3">
        <w:rPr>
          <w:i/>
          <w:iCs/>
        </w:rPr>
        <w:t>isOwner</w:t>
      </w:r>
      <w:proofErr w:type="spellEnd"/>
      <w:r w:rsidRPr="00A052A3">
        <w:rPr>
          <w:i/>
          <w:iCs/>
        </w:rPr>
        <w:t xml:space="preserve">(): </w:t>
      </w:r>
      <w:proofErr w:type="spellStart"/>
      <w:r w:rsidRPr="00A052A3">
        <w:rPr>
          <w:i/>
          <w:iCs/>
        </w:rPr>
        <w:t>boolean</w:t>
      </w:r>
      <w:proofErr w:type="spellEnd"/>
      <w:r w:rsidRPr="00A052A3">
        <w:rPr>
          <w:i/>
          <w:iCs/>
        </w:rPr>
        <w:t xml:space="preserve"> {</w:t>
      </w:r>
      <w:r w:rsidRPr="00A052A3">
        <w:rPr>
          <w:i/>
          <w:iCs/>
        </w:rPr>
        <w:br/>
        <w:t xml:space="preserve">2      return </w:t>
      </w:r>
      <w:proofErr w:type="spellStart"/>
      <w:r w:rsidRPr="00A052A3">
        <w:rPr>
          <w:i/>
          <w:iCs/>
        </w:rPr>
        <w:t>this.getUser</w:t>
      </w:r>
      <w:proofErr w:type="spellEnd"/>
      <w:r w:rsidRPr="00A052A3">
        <w:rPr>
          <w:i/>
          <w:iCs/>
        </w:rPr>
        <w:t xml:space="preserve">().role === </w:t>
      </w:r>
      <w:proofErr w:type="spellStart"/>
      <w:r w:rsidRPr="00A052A3">
        <w:rPr>
          <w:i/>
          <w:iCs/>
        </w:rPr>
        <w:t>Role.OWNER</w:t>
      </w:r>
      <w:proofErr w:type="spellEnd"/>
      <w:r w:rsidRPr="00A052A3">
        <w:rPr>
          <w:i/>
          <w:iCs/>
        </w:rPr>
        <w:br/>
        <w:t>3    }</w:t>
      </w:r>
    </w:p>
    <w:p w14:paraId="608D3347" w14:textId="77777777" w:rsidR="00611594" w:rsidRDefault="00611594" w:rsidP="00A052A3">
      <w:pPr>
        <w:rPr>
          <w:i/>
          <w:iCs/>
        </w:rPr>
      </w:pPr>
    </w:p>
    <w:p w14:paraId="1D5F903D" w14:textId="467CD9B3" w:rsidR="007A68D4" w:rsidRDefault="0056632C" w:rsidP="00A052A3">
      <w:r>
        <w:t>Kod</w:t>
      </w:r>
      <w:r w:rsidR="005F682F" w:rsidRPr="005F682F">
        <w:t xml:space="preserve"> 5.7, Metoda sprawdzająca rolę użytkownika</w:t>
      </w:r>
    </w:p>
    <w:p w14:paraId="15BC2ECE" w14:textId="77777777" w:rsidR="005F682F" w:rsidRPr="00F2503C" w:rsidRDefault="005F682F" w:rsidP="00A052A3"/>
    <w:p w14:paraId="509F9B22" w14:textId="4A07148A" w:rsidR="00786C93" w:rsidRDefault="007A68D4" w:rsidP="00896830">
      <w:pPr>
        <w:pStyle w:val="Tekstpods"/>
      </w:pPr>
      <w:r>
        <w:t xml:space="preserve">Użycie powyższej metody </w:t>
      </w:r>
      <w:r w:rsidR="00786C93">
        <w:t xml:space="preserve">w połączeniu z dyrektywą </w:t>
      </w:r>
      <w:proofErr w:type="spellStart"/>
      <w:r w:rsidR="00786C93">
        <w:rPr>
          <w:i/>
          <w:iCs/>
        </w:rPr>
        <w:t>ngIf</w:t>
      </w:r>
      <w:proofErr w:type="spellEnd"/>
      <w:r>
        <w:rPr>
          <w:i/>
          <w:iCs/>
        </w:rPr>
        <w:t xml:space="preserve"> (</w:t>
      </w:r>
      <w:r w:rsidR="0056632C">
        <w:t>Kod</w:t>
      </w:r>
      <w:r>
        <w:t xml:space="preserve"> 5.8)</w:t>
      </w:r>
      <w:r w:rsidR="00786C93">
        <w:t xml:space="preserve"> umożliwiają</w:t>
      </w:r>
      <w:r w:rsidR="00713DE5">
        <w:t xml:space="preserve"> ukrywanie konkretnych części systemu, jak np. edycji wyposażenia siłowni</w:t>
      </w:r>
    </w:p>
    <w:p w14:paraId="13563B42" w14:textId="1193B7A3" w:rsidR="00713DE5" w:rsidRDefault="00713DE5" w:rsidP="00F2503C">
      <w:pPr>
        <w:rPr>
          <w:i/>
          <w:iCs/>
        </w:rPr>
      </w:pPr>
      <w:r w:rsidRPr="00F2503C">
        <w:rPr>
          <w:i/>
          <w:iCs/>
        </w:rPr>
        <w:t xml:space="preserve">1    &lt;div </w:t>
      </w:r>
      <w:proofErr w:type="spellStart"/>
      <w:r w:rsidRPr="00F2503C">
        <w:rPr>
          <w:i/>
          <w:iCs/>
        </w:rPr>
        <w:t>class</w:t>
      </w:r>
      <w:proofErr w:type="spellEnd"/>
      <w:r w:rsidRPr="00F2503C">
        <w:rPr>
          <w:i/>
          <w:iCs/>
        </w:rPr>
        <w:t>="</w:t>
      </w:r>
      <w:proofErr w:type="spellStart"/>
      <w:r w:rsidRPr="00F2503C">
        <w:rPr>
          <w:i/>
          <w:iCs/>
        </w:rPr>
        <w:t>container</w:t>
      </w:r>
      <w:proofErr w:type="spellEnd"/>
      <w:r w:rsidRPr="00F2503C">
        <w:rPr>
          <w:i/>
          <w:iCs/>
        </w:rPr>
        <w:t>" *</w:t>
      </w:r>
      <w:proofErr w:type="spellStart"/>
      <w:r w:rsidRPr="00F2503C">
        <w:rPr>
          <w:i/>
          <w:iCs/>
        </w:rPr>
        <w:t>ngIf</w:t>
      </w:r>
      <w:proofErr w:type="spellEnd"/>
      <w:r w:rsidRPr="00F2503C">
        <w:rPr>
          <w:i/>
          <w:iCs/>
        </w:rPr>
        <w:t>="</w:t>
      </w:r>
      <w:proofErr w:type="spellStart"/>
      <w:r w:rsidRPr="00F2503C">
        <w:rPr>
          <w:i/>
          <w:iCs/>
        </w:rPr>
        <w:t>userService.isOwnerOrEmployee</w:t>
      </w:r>
      <w:proofErr w:type="spellEnd"/>
      <w:r w:rsidRPr="00F2503C">
        <w:rPr>
          <w:i/>
          <w:iCs/>
        </w:rPr>
        <w:t>()"&gt;</w:t>
      </w:r>
      <w:r w:rsidRPr="00F2503C">
        <w:rPr>
          <w:i/>
          <w:iCs/>
        </w:rPr>
        <w:br/>
        <w:t xml:space="preserve">2      &lt;h6 </w:t>
      </w:r>
      <w:proofErr w:type="spellStart"/>
      <w:r w:rsidRPr="00F2503C">
        <w:rPr>
          <w:i/>
          <w:iCs/>
        </w:rPr>
        <w:t>class</w:t>
      </w:r>
      <w:proofErr w:type="spellEnd"/>
      <w:r w:rsidRPr="00F2503C">
        <w:rPr>
          <w:i/>
          <w:iCs/>
        </w:rPr>
        <w:t>="</w:t>
      </w:r>
      <w:proofErr w:type="spellStart"/>
      <w:r w:rsidRPr="00F2503C">
        <w:rPr>
          <w:i/>
          <w:iCs/>
        </w:rPr>
        <w:t>card-title</w:t>
      </w:r>
      <w:proofErr w:type="spellEnd"/>
      <w:r w:rsidRPr="00F2503C">
        <w:rPr>
          <w:i/>
          <w:iCs/>
        </w:rPr>
        <w:t>"&gt;Panel sterowania&lt;/h6&gt;</w:t>
      </w:r>
      <w:r w:rsidRPr="00F2503C">
        <w:rPr>
          <w:i/>
          <w:iCs/>
        </w:rPr>
        <w:br/>
        <w:t xml:space="preserve">3      &lt;a </w:t>
      </w:r>
      <w:proofErr w:type="spellStart"/>
      <w:r w:rsidRPr="00F2503C">
        <w:rPr>
          <w:i/>
          <w:iCs/>
        </w:rPr>
        <w:t>class</w:t>
      </w:r>
      <w:proofErr w:type="spellEnd"/>
      <w:r w:rsidRPr="00F2503C">
        <w:rPr>
          <w:i/>
          <w:iCs/>
        </w:rPr>
        <w:t>="</w:t>
      </w:r>
      <w:proofErr w:type="spellStart"/>
      <w:r w:rsidRPr="00F2503C">
        <w:rPr>
          <w:i/>
          <w:iCs/>
        </w:rPr>
        <w:t>btn</w:t>
      </w:r>
      <w:proofErr w:type="spellEnd"/>
      <w:r w:rsidRPr="00F2503C">
        <w:rPr>
          <w:i/>
          <w:iCs/>
        </w:rPr>
        <w:t xml:space="preserve"> </w:t>
      </w:r>
      <w:proofErr w:type="spellStart"/>
      <w:r w:rsidRPr="00F2503C">
        <w:rPr>
          <w:i/>
          <w:iCs/>
        </w:rPr>
        <w:t>btn-primary</w:t>
      </w:r>
      <w:proofErr w:type="spellEnd"/>
      <w:r w:rsidRPr="00F2503C">
        <w:rPr>
          <w:i/>
          <w:iCs/>
        </w:rPr>
        <w:t xml:space="preserve">" </w:t>
      </w:r>
      <w:proofErr w:type="spellStart"/>
      <w:r w:rsidRPr="00F2503C">
        <w:rPr>
          <w:i/>
          <w:iCs/>
        </w:rPr>
        <w:t>routerLink</w:t>
      </w:r>
      <w:proofErr w:type="spellEnd"/>
      <w:r w:rsidRPr="00F2503C">
        <w:rPr>
          <w:i/>
          <w:iCs/>
        </w:rPr>
        <w:t>="/</w:t>
      </w:r>
      <w:proofErr w:type="spellStart"/>
      <w:r w:rsidRPr="00F2503C">
        <w:rPr>
          <w:i/>
          <w:iCs/>
        </w:rPr>
        <w:t>assortment</w:t>
      </w:r>
      <w:proofErr w:type="spellEnd"/>
      <w:r w:rsidRPr="00F2503C">
        <w:rPr>
          <w:i/>
          <w:iCs/>
        </w:rPr>
        <w:t>/</w:t>
      </w:r>
      <w:proofErr w:type="spellStart"/>
      <w:r w:rsidRPr="00F2503C">
        <w:rPr>
          <w:i/>
          <w:iCs/>
        </w:rPr>
        <w:t>equipment</w:t>
      </w:r>
      <w:proofErr w:type="spellEnd"/>
      <w:r w:rsidRPr="00F2503C">
        <w:rPr>
          <w:i/>
          <w:iCs/>
        </w:rPr>
        <w:t xml:space="preserve">/{{ </w:t>
      </w:r>
      <w:proofErr w:type="spellStart"/>
      <w:r w:rsidRPr="00F2503C">
        <w:rPr>
          <w:i/>
          <w:iCs/>
        </w:rPr>
        <w:t>gymId</w:t>
      </w:r>
      <w:proofErr w:type="spellEnd"/>
      <w:r w:rsidRPr="00F2503C">
        <w:rPr>
          <w:i/>
          <w:iCs/>
        </w:rPr>
        <w:t xml:space="preserve"> }}/{{ equipment.id }}"&gt;Edytuj&lt;/a&gt;</w:t>
      </w:r>
      <w:r w:rsidRPr="00F2503C">
        <w:rPr>
          <w:i/>
          <w:iCs/>
        </w:rPr>
        <w:br/>
        <w:t>4    &lt;/div&gt;</w:t>
      </w:r>
    </w:p>
    <w:p w14:paraId="6AF89804" w14:textId="77777777" w:rsidR="00611594" w:rsidRDefault="00611594" w:rsidP="00F2503C">
      <w:pPr>
        <w:rPr>
          <w:i/>
          <w:iCs/>
        </w:rPr>
      </w:pPr>
    </w:p>
    <w:p w14:paraId="1C0A194E" w14:textId="3829C532" w:rsidR="00713DE5" w:rsidRDefault="0056632C" w:rsidP="005F682F">
      <w:r>
        <w:t>Kod</w:t>
      </w:r>
      <w:r w:rsidR="005F682F" w:rsidRPr="005F682F">
        <w:t xml:space="preserve"> 5.8, Użycie metody sprawdzającej rolę w komponencie</w:t>
      </w:r>
    </w:p>
    <w:p w14:paraId="0C7F721C" w14:textId="77777777" w:rsidR="005F682F" w:rsidRDefault="005F682F" w:rsidP="005F682F"/>
    <w:p w14:paraId="25D6D081" w14:textId="5B3EE0BD" w:rsidR="00240EB0" w:rsidRDefault="00713DE5" w:rsidP="00B46980">
      <w:pPr>
        <w:pStyle w:val="Tekstpods"/>
      </w:pPr>
      <w:r>
        <w:lastRenderedPageBreak/>
        <w:t xml:space="preserve">Kolejnymi istotnymi elementami korzystającymi z </w:t>
      </w:r>
      <w:proofErr w:type="spellStart"/>
      <w:r>
        <w:t>tokena</w:t>
      </w:r>
      <w:proofErr w:type="spellEnd"/>
      <w:r>
        <w:t xml:space="preserve"> zapisanego w pamięci są</w:t>
      </w:r>
      <w:r w:rsidR="00B46980">
        <w:t xml:space="preserve"> wspomniane już wcześniej</w:t>
      </w:r>
      <w:r w:rsidR="00350AEC">
        <w:t xml:space="preserve"> </w:t>
      </w:r>
      <w:proofErr w:type="spellStart"/>
      <w:r w:rsidR="00350AEC">
        <w:rPr>
          <w:i/>
          <w:iCs/>
        </w:rPr>
        <w:t>Guard’y</w:t>
      </w:r>
      <w:proofErr w:type="spellEnd"/>
      <w:r w:rsidR="00350AEC">
        <w:rPr>
          <w:i/>
          <w:iCs/>
        </w:rPr>
        <w:t xml:space="preserve">. </w:t>
      </w:r>
      <w:r w:rsidR="00350AEC">
        <w:t>Na podstawie roli zapisanego uży</w:t>
      </w:r>
      <w:r w:rsidR="0052081D">
        <w:t>tkownika</w:t>
      </w:r>
      <w:r w:rsidR="00240EB0">
        <w:t xml:space="preserve"> </w:t>
      </w:r>
      <w:r w:rsidR="00A06715">
        <w:t>definiują one dostęp do całych ekranów systemu.</w:t>
      </w:r>
    </w:p>
    <w:p w14:paraId="3B93552E" w14:textId="77777777" w:rsidR="000B044B" w:rsidRDefault="000B044B" w:rsidP="00C75EC0">
      <w:pPr>
        <w:pStyle w:val="Tekstpods"/>
        <w:ind w:firstLine="0"/>
      </w:pPr>
    </w:p>
    <w:p w14:paraId="6E09B270" w14:textId="715EBEC8" w:rsidR="00A06715" w:rsidRDefault="00A06715" w:rsidP="00F2503C">
      <w:pPr>
        <w:rPr>
          <w:i/>
          <w:iCs/>
        </w:rPr>
      </w:pPr>
      <w:r w:rsidRPr="00F2503C">
        <w:rPr>
          <w:i/>
          <w:iCs/>
        </w:rPr>
        <w:t xml:space="preserve">01    public </w:t>
      </w:r>
      <w:proofErr w:type="spellStart"/>
      <w:r w:rsidRPr="00F2503C">
        <w:rPr>
          <w:i/>
          <w:iCs/>
        </w:rPr>
        <w:t>canActivate</w:t>
      </w:r>
      <w:proofErr w:type="spellEnd"/>
      <w:r w:rsidRPr="00F2503C">
        <w:rPr>
          <w:i/>
          <w:iCs/>
        </w:rPr>
        <w:t>(</w:t>
      </w:r>
      <w:r w:rsidRPr="00F2503C">
        <w:rPr>
          <w:i/>
          <w:iCs/>
        </w:rPr>
        <w:br/>
        <w:t xml:space="preserve">02      </w:t>
      </w:r>
      <w:proofErr w:type="spellStart"/>
      <w:r w:rsidRPr="00F2503C">
        <w:rPr>
          <w:i/>
          <w:iCs/>
        </w:rPr>
        <w:t>route</w:t>
      </w:r>
      <w:proofErr w:type="spellEnd"/>
      <w:r w:rsidRPr="00F2503C">
        <w:rPr>
          <w:i/>
          <w:iCs/>
        </w:rPr>
        <w:t xml:space="preserve">: </w:t>
      </w:r>
      <w:proofErr w:type="spellStart"/>
      <w:r w:rsidRPr="00F2503C">
        <w:rPr>
          <w:i/>
          <w:iCs/>
        </w:rPr>
        <w:t>ActivatedRouteSnapshot</w:t>
      </w:r>
      <w:proofErr w:type="spellEnd"/>
      <w:r w:rsidRPr="00F2503C">
        <w:rPr>
          <w:i/>
          <w:iCs/>
        </w:rPr>
        <w:t>,</w:t>
      </w:r>
      <w:r w:rsidRPr="00F2503C">
        <w:rPr>
          <w:i/>
          <w:iCs/>
        </w:rPr>
        <w:br/>
        <w:t xml:space="preserve">03      </w:t>
      </w:r>
      <w:proofErr w:type="spellStart"/>
      <w:r w:rsidRPr="00F2503C">
        <w:rPr>
          <w:i/>
          <w:iCs/>
        </w:rPr>
        <w:t>state</w:t>
      </w:r>
      <w:proofErr w:type="spellEnd"/>
      <w:r w:rsidRPr="00F2503C">
        <w:rPr>
          <w:i/>
          <w:iCs/>
        </w:rPr>
        <w:t xml:space="preserve">: </w:t>
      </w:r>
      <w:proofErr w:type="spellStart"/>
      <w:r w:rsidRPr="00F2503C">
        <w:rPr>
          <w:i/>
          <w:iCs/>
        </w:rPr>
        <w:t>RouterStateSnapshot</w:t>
      </w:r>
      <w:proofErr w:type="spellEnd"/>
      <w:r w:rsidRPr="00F2503C">
        <w:rPr>
          <w:i/>
          <w:iCs/>
        </w:rPr>
        <w:t xml:space="preserve">): </w:t>
      </w:r>
      <w:proofErr w:type="spellStart"/>
      <w:r w:rsidRPr="00F2503C">
        <w:rPr>
          <w:i/>
          <w:iCs/>
        </w:rPr>
        <w:t>Observable</w:t>
      </w:r>
      <w:proofErr w:type="spellEnd"/>
      <w:r w:rsidRPr="00F2503C">
        <w:rPr>
          <w:i/>
          <w:iCs/>
        </w:rPr>
        <w:t>&lt;</w:t>
      </w:r>
      <w:proofErr w:type="spellStart"/>
      <w:r w:rsidRPr="00F2503C">
        <w:rPr>
          <w:i/>
          <w:iCs/>
        </w:rPr>
        <w:t>boolean</w:t>
      </w:r>
      <w:proofErr w:type="spellEnd"/>
      <w:r w:rsidRPr="00F2503C">
        <w:rPr>
          <w:i/>
          <w:iCs/>
        </w:rPr>
        <w:t xml:space="preserve"> | </w:t>
      </w:r>
      <w:proofErr w:type="spellStart"/>
      <w:r w:rsidRPr="00F2503C">
        <w:rPr>
          <w:i/>
          <w:iCs/>
        </w:rPr>
        <w:t>UrlTree</w:t>
      </w:r>
      <w:proofErr w:type="spellEnd"/>
      <w:r w:rsidRPr="00F2503C">
        <w:rPr>
          <w:i/>
          <w:iCs/>
        </w:rPr>
        <w:t>&gt; | Promise&lt;</w:t>
      </w:r>
      <w:proofErr w:type="spellStart"/>
      <w:r w:rsidRPr="00F2503C">
        <w:rPr>
          <w:i/>
          <w:iCs/>
        </w:rPr>
        <w:t>boolean</w:t>
      </w:r>
      <w:proofErr w:type="spellEnd"/>
      <w:r w:rsidRPr="00F2503C">
        <w:rPr>
          <w:i/>
          <w:iCs/>
        </w:rPr>
        <w:t xml:space="preserve"> | </w:t>
      </w:r>
      <w:proofErr w:type="spellStart"/>
      <w:r w:rsidRPr="00F2503C">
        <w:rPr>
          <w:i/>
          <w:iCs/>
        </w:rPr>
        <w:t>UrlTree</w:t>
      </w:r>
      <w:proofErr w:type="spellEnd"/>
      <w:r w:rsidRPr="00F2503C">
        <w:rPr>
          <w:i/>
          <w:iCs/>
        </w:rPr>
        <w:t xml:space="preserve">&gt; | </w:t>
      </w:r>
      <w:proofErr w:type="spellStart"/>
      <w:r w:rsidRPr="00F2503C">
        <w:rPr>
          <w:i/>
          <w:iCs/>
        </w:rPr>
        <w:t>boolean</w:t>
      </w:r>
      <w:proofErr w:type="spellEnd"/>
      <w:r w:rsidRPr="00F2503C">
        <w:rPr>
          <w:i/>
          <w:iCs/>
        </w:rPr>
        <w:t xml:space="preserve"> | </w:t>
      </w:r>
      <w:proofErr w:type="spellStart"/>
      <w:r w:rsidRPr="00F2503C">
        <w:rPr>
          <w:i/>
          <w:iCs/>
        </w:rPr>
        <w:t>UrlTree</w:t>
      </w:r>
      <w:proofErr w:type="spellEnd"/>
      <w:r w:rsidRPr="00F2503C">
        <w:rPr>
          <w:i/>
          <w:iCs/>
        </w:rPr>
        <w:t xml:space="preserve"> {</w:t>
      </w:r>
      <w:r w:rsidRPr="00F2503C">
        <w:rPr>
          <w:i/>
          <w:iCs/>
        </w:rPr>
        <w:br/>
        <w:t xml:space="preserve">04    </w:t>
      </w:r>
      <w:r w:rsidRPr="00F2503C">
        <w:rPr>
          <w:i/>
          <w:iCs/>
        </w:rPr>
        <w:br/>
        <w:t xml:space="preserve">05      </w:t>
      </w:r>
      <w:proofErr w:type="spellStart"/>
      <w:r w:rsidRPr="00F2503C">
        <w:rPr>
          <w:i/>
          <w:iCs/>
        </w:rPr>
        <w:t>if</w:t>
      </w:r>
      <w:proofErr w:type="spellEnd"/>
      <w:r w:rsidRPr="00F2503C">
        <w:rPr>
          <w:i/>
          <w:iCs/>
        </w:rPr>
        <w:t xml:space="preserve"> (</w:t>
      </w:r>
      <w:proofErr w:type="spellStart"/>
      <w:r w:rsidRPr="00F2503C">
        <w:rPr>
          <w:i/>
          <w:iCs/>
        </w:rPr>
        <w:t>this.securityUserService.isOwner</w:t>
      </w:r>
      <w:proofErr w:type="spellEnd"/>
      <w:r w:rsidRPr="00F2503C">
        <w:rPr>
          <w:i/>
          <w:iCs/>
        </w:rPr>
        <w:t>()) {</w:t>
      </w:r>
      <w:r w:rsidRPr="00F2503C">
        <w:rPr>
          <w:i/>
          <w:iCs/>
        </w:rPr>
        <w:br/>
        <w:t xml:space="preserve">06        return </w:t>
      </w:r>
      <w:proofErr w:type="spellStart"/>
      <w:r w:rsidRPr="00F2503C">
        <w:rPr>
          <w:i/>
          <w:iCs/>
        </w:rPr>
        <w:t>true</w:t>
      </w:r>
      <w:proofErr w:type="spellEnd"/>
      <w:r w:rsidRPr="00F2503C">
        <w:rPr>
          <w:i/>
          <w:iCs/>
        </w:rPr>
        <w:t>;</w:t>
      </w:r>
      <w:r w:rsidRPr="00F2503C">
        <w:rPr>
          <w:i/>
          <w:iCs/>
        </w:rPr>
        <w:br/>
        <w:t>07      }</w:t>
      </w:r>
      <w:r w:rsidRPr="00F2503C">
        <w:rPr>
          <w:i/>
          <w:iCs/>
        </w:rPr>
        <w:br/>
        <w:t xml:space="preserve">08    </w:t>
      </w:r>
      <w:r w:rsidRPr="00F2503C">
        <w:rPr>
          <w:i/>
          <w:iCs/>
        </w:rPr>
        <w:br/>
        <w:t xml:space="preserve">09      </w:t>
      </w:r>
      <w:proofErr w:type="spellStart"/>
      <w:r w:rsidRPr="00F2503C">
        <w:rPr>
          <w:i/>
          <w:iCs/>
        </w:rPr>
        <w:t>this.jwtService.clearToken</w:t>
      </w:r>
      <w:proofErr w:type="spellEnd"/>
      <w:r w:rsidRPr="00F2503C">
        <w:rPr>
          <w:i/>
          <w:iCs/>
        </w:rPr>
        <w:t>()</w:t>
      </w:r>
      <w:r w:rsidRPr="00F2503C">
        <w:rPr>
          <w:i/>
          <w:iCs/>
        </w:rPr>
        <w:br/>
        <w:t xml:space="preserve">10      </w:t>
      </w:r>
      <w:proofErr w:type="spellStart"/>
      <w:r w:rsidRPr="00F2503C">
        <w:rPr>
          <w:i/>
          <w:iCs/>
        </w:rPr>
        <w:t>this.securityUserService.clearUser</w:t>
      </w:r>
      <w:proofErr w:type="spellEnd"/>
      <w:r w:rsidRPr="00F2503C">
        <w:rPr>
          <w:i/>
          <w:iCs/>
        </w:rPr>
        <w:t>()</w:t>
      </w:r>
      <w:r w:rsidRPr="00F2503C">
        <w:rPr>
          <w:i/>
          <w:iCs/>
        </w:rPr>
        <w:br/>
        <w:t xml:space="preserve">11      </w:t>
      </w:r>
      <w:proofErr w:type="spellStart"/>
      <w:r w:rsidRPr="00F2503C">
        <w:rPr>
          <w:i/>
          <w:iCs/>
        </w:rPr>
        <w:t>this.router.navigate</w:t>
      </w:r>
      <w:proofErr w:type="spellEnd"/>
      <w:r w:rsidRPr="00F2503C">
        <w:rPr>
          <w:i/>
          <w:iCs/>
        </w:rPr>
        <w:t>(['/login']);</w:t>
      </w:r>
      <w:r w:rsidRPr="00F2503C">
        <w:rPr>
          <w:i/>
          <w:iCs/>
        </w:rPr>
        <w:br/>
        <w:t xml:space="preserve">12      return </w:t>
      </w:r>
      <w:proofErr w:type="spellStart"/>
      <w:r w:rsidRPr="00F2503C">
        <w:rPr>
          <w:i/>
          <w:iCs/>
        </w:rPr>
        <w:t>false</w:t>
      </w:r>
      <w:proofErr w:type="spellEnd"/>
      <w:r w:rsidRPr="00F2503C">
        <w:rPr>
          <w:i/>
          <w:iCs/>
        </w:rPr>
        <w:t>;</w:t>
      </w:r>
      <w:r w:rsidRPr="00F2503C">
        <w:rPr>
          <w:i/>
          <w:iCs/>
        </w:rPr>
        <w:br/>
        <w:t>13    }</w:t>
      </w:r>
    </w:p>
    <w:p w14:paraId="5AC9FA49" w14:textId="77777777" w:rsidR="00611594" w:rsidRDefault="00611594" w:rsidP="00F2503C">
      <w:pPr>
        <w:rPr>
          <w:i/>
          <w:iCs/>
        </w:rPr>
      </w:pPr>
    </w:p>
    <w:p w14:paraId="55194B1A" w14:textId="5F816B42" w:rsidR="000B044B" w:rsidRDefault="0056632C" w:rsidP="00F2503C">
      <w:r>
        <w:t>Kod</w:t>
      </w:r>
      <w:r w:rsidR="005F682F" w:rsidRPr="005F682F">
        <w:t xml:space="preserve"> 5.9, </w:t>
      </w:r>
      <w:proofErr w:type="spellStart"/>
      <w:r w:rsidR="005F682F" w:rsidRPr="005F682F">
        <w:t>AuthGuard</w:t>
      </w:r>
      <w:proofErr w:type="spellEnd"/>
      <w:r w:rsidR="005F682F" w:rsidRPr="005F682F">
        <w:t xml:space="preserve"> dla roli Właściciela</w:t>
      </w:r>
    </w:p>
    <w:p w14:paraId="1310CE28" w14:textId="77777777" w:rsidR="005F682F" w:rsidRPr="000B044B" w:rsidRDefault="005F682F" w:rsidP="00F2503C"/>
    <w:p w14:paraId="5AE8FC74" w14:textId="310D074A" w:rsidR="00BD76AC" w:rsidRPr="00BD76AC" w:rsidRDefault="000B044B" w:rsidP="00BD76AC">
      <w:pPr>
        <w:pStyle w:val="Tekstpods"/>
      </w:pPr>
      <w:proofErr w:type="spellStart"/>
      <w:r>
        <w:t>Guard</w:t>
      </w:r>
      <w:proofErr w:type="spellEnd"/>
      <w:r>
        <w:t xml:space="preserve"> utworzony</w:t>
      </w:r>
      <w:r w:rsidR="00A06715">
        <w:t xml:space="preserve"> dla roli OWNER</w:t>
      </w:r>
      <w:r>
        <w:t xml:space="preserve"> widoczny jest </w:t>
      </w:r>
      <w:r w:rsidR="0056632C">
        <w:t>w</w:t>
      </w:r>
      <w:r>
        <w:t xml:space="preserve"> </w:t>
      </w:r>
      <w:r w:rsidR="0056632C">
        <w:t>Kodzie</w:t>
      </w:r>
      <w:r>
        <w:t xml:space="preserve"> 5.9. W</w:t>
      </w:r>
      <w:r w:rsidR="00BD76AC">
        <w:t xml:space="preserve"> linijce 5 widoczny jest warunek sprawdzający czy dana osoba posiada rolę typu OWNER. Jeżeli tak, zwracana jest wartość </w:t>
      </w:r>
      <w:proofErr w:type="spellStart"/>
      <w:r w:rsidR="00BD76AC">
        <w:rPr>
          <w:i/>
          <w:iCs/>
        </w:rPr>
        <w:t>true</w:t>
      </w:r>
      <w:proofErr w:type="spellEnd"/>
      <w:r w:rsidR="00BD76AC">
        <w:t xml:space="preserve"> umożliwiająca dostęp do strony. W przeciwnym wypadku od linijki 9 kolejno usunięte zostają z pamięci dane </w:t>
      </w:r>
      <w:proofErr w:type="spellStart"/>
      <w:r w:rsidR="00BD76AC">
        <w:t>tokena</w:t>
      </w:r>
      <w:proofErr w:type="spellEnd"/>
      <w:r w:rsidR="00BD76AC">
        <w:t xml:space="preserve"> i użytkownika oraz następuje przekierowanie do strony logowania.</w:t>
      </w:r>
    </w:p>
    <w:p w14:paraId="5CC68D5E" w14:textId="3DCA8437" w:rsidR="00BD76AC" w:rsidRDefault="006279E9" w:rsidP="006279E9">
      <w:pPr>
        <w:pStyle w:val="Nagwek2"/>
        <w:numPr>
          <w:ilvl w:val="0"/>
          <w:numId w:val="0"/>
        </w:numPr>
        <w:ind w:left="363"/>
      </w:pPr>
      <w:bookmarkStart w:id="32" w:name="_Toc92213929"/>
      <w:r>
        <w:t xml:space="preserve">5.3 </w:t>
      </w:r>
      <w:r w:rsidR="00BD76AC">
        <w:t>Warstwa serwera</w:t>
      </w:r>
      <w:bookmarkEnd w:id="32"/>
    </w:p>
    <w:p w14:paraId="04E71624" w14:textId="3B47DDAD" w:rsidR="00240EB0" w:rsidRDefault="00233616" w:rsidP="00D56D52">
      <w:pPr>
        <w:pStyle w:val="Tekstpods"/>
        <w:ind w:left="360" w:firstLine="0"/>
      </w:pPr>
      <w:r>
        <w:t>Warstwa serwera ma za zadanie obsługę zapytań HTTP wysyłanych przez warstwę prezentacji, przetwarzanie tych danych i ostatecznie zapis do bazy danych. Cała logika aplikacyjna również znajduje się w te</w:t>
      </w:r>
      <w:r w:rsidR="004F0246">
        <w:t>j warstwie. Istotne tech</w:t>
      </w:r>
      <w:r w:rsidR="008858F1">
        <w:t>nologie użyte w budowie tej warstwy to:</w:t>
      </w:r>
    </w:p>
    <w:p w14:paraId="4F101981" w14:textId="76096983" w:rsidR="00D56D52" w:rsidRDefault="00792BF6" w:rsidP="00E06189">
      <w:pPr>
        <w:pStyle w:val="Tekstpods"/>
        <w:numPr>
          <w:ilvl w:val="0"/>
          <w:numId w:val="9"/>
        </w:numPr>
      </w:pPr>
      <w:r w:rsidRPr="00C75EC0">
        <w:rPr>
          <w:b/>
          <w:bCs/>
        </w:rPr>
        <w:t>Java</w:t>
      </w:r>
      <w:r>
        <w:t xml:space="preserve"> – obiektowy język programowania, kompilowany do kodu bajtowego wykonywanego przez maszynę wirtualną.</w:t>
      </w:r>
      <w:r w:rsidR="005D538A">
        <w:t xml:space="preserve"> </w:t>
      </w:r>
      <w:r w:rsidR="009247C7">
        <w:t xml:space="preserve">Wybór Javy jako języka warstwy serwera podyktowany jest </w:t>
      </w:r>
      <w:r w:rsidR="00793B66">
        <w:t>jego wysoką popularnością</w:t>
      </w:r>
      <w:r w:rsidR="00112D2D">
        <w:t xml:space="preserve">, stabilnością i ciągłym </w:t>
      </w:r>
      <w:r w:rsidR="00DE7DB2">
        <w:t xml:space="preserve">wsparciem twórców. </w:t>
      </w:r>
      <w:r w:rsidR="00BB2E49">
        <w:t xml:space="preserve">Tworzone systemy i aplikacje są skalowalne i proste w </w:t>
      </w:r>
      <w:r w:rsidR="00BB2E49">
        <w:lastRenderedPageBreak/>
        <w:t xml:space="preserve">rozwoju oraz utrzymaniu. Szeroki dostęp do dodatkowych bibliotek, </w:t>
      </w:r>
      <w:proofErr w:type="spellStart"/>
      <w:r w:rsidR="00BB2E49">
        <w:t>frameworków</w:t>
      </w:r>
      <w:proofErr w:type="spellEnd"/>
      <w:r w:rsidR="00BB2E49">
        <w:t xml:space="preserve"> i </w:t>
      </w:r>
      <w:r w:rsidR="00453E8C">
        <w:t>dokumentacji cementuje wybór Javy. W utworzonym systemie używana w wersji 11.</w:t>
      </w:r>
    </w:p>
    <w:p w14:paraId="6221C48B" w14:textId="095DF440" w:rsidR="00453E8C" w:rsidRDefault="00453E8C" w:rsidP="00E06189">
      <w:pPr>
        <w:pStyle w:val="Tekstpods"/>
        <w:numPr>
          <w:ilvl w:val="0"/>
          <w:numId w:val="9"/>
        </w:numPr>
      </w:pPr>
      <w:r w:rsidRPr="00C75EC0">
        <w:rPr>
          <w:b/>
          <w:bCs/>
        </w:rPr>
        <w:t xml:space="preserve">Spring </w:t>
      </w:r>
      <w:proofErr w:type="spellStart"/>
      <w:r w:rsidRPr="00C75EC0">
        <w:rPr>
          <w:b/>
          <w:bCs/>
        </w:rPr>
        <w:t>Boot</w:t>
      </w:r>
      <w:proofErr w:type="spellEnd"/>
      <w:r>
        <w:t xml:space="preserve"> </w:t>
      </w:r>
      <w:r w:rsidR="001D5C27">
        <w:t>– Spring Framework jest najpopularniejszym szkieletem programistycznym języka Java</w:t>
      </w:r>
      <w:r w:rsidR="008F10E5">
        <w:t xml:space="preserve">, gdzie Spring </w:t>
      </w:r>
      <w:proofErr w:type="spellStart"/>
      <w:r w:rsidR="008F10E5">
        <w:t>Boot</w:t>
      </w:r>
      <w:proofErr w:type="spellEnd"/>
      <w:r w:rsidR="008F10E5">
        <w:t xml:space="preserve"> jest narzędziem rozwijającym go. Umożliwia on szybkie utworzenie aplikacji </w:t>
      </w:r>
      <w:r w:rsidR="00120870">
        <w:t xml:space="preserve">gotowej do uruchomienia już od momentu wygenerowania początkowego kodu. </w:t>
      </w:r>
      <w:r w:rsidR="00B25772">
        <w:t xml:space="preserve">Spring </w:t>
      </w:r>
      <w:proofErr w:type="spellStart"/>
      <w:r w:rsidR="00B25772">
        <w:t>Boot</w:t>
      </w:r>
      <w:proofErr w:type="spellEnd"/>
      <w:r w:rsidR="00B25772">
        <w:t xml:space="preserve"> zapewnia narzędzia automatycznej konfiguracji systemu, nadpisywanej przez użytkownika tylko w przypadku indywidualnej potrzeby</w:t>
      </w:r>
      <w:r w:rsidR="00F46FA2">
        <w:rPr>
          <w:rStyle w:val="Odwoanieprzypisudolnego"/>
        </w:rPr>
        <w:footnoteReference w:id="13"/>
      </w:r>
      <w:r w:rsidR="00B25772">
        <w:t xml:space="preserve">. </w:t>
      </w:r>
      <w:r w:rsidR="00E537B9">
        <w:t>Dodatkowo, gotowe implementacje i pakiety zależności</w:t>
      </w:r>
      <w:r w:rsidR="00FA3B72">
        <w:t xml:space="preserve"> (nazywane </w:t>
      </w:r>
      <w:r w:rsidR="00FA3B72">
        <w:rPr>
          <w:i/>
          <w:iCs/>
        </w:rPr>
        <w:t>starterami</w:t>
      </w:r>
      <w:r w:rsidR="00FA3B72">
        <w:t>) przyśpieszają pracę nad aplikacją i implementację nowych funkcji.</w:t>
      </w:r>
      <w:r w:rsidR="00E234B5">
        <w:t xml:space="preserve"> W systemie używany w wersji 2.5.5</w:t>
      </w:r>
    </w:p>
    <w:p w14:paraId="4DC699FB" w14:textId="746FE548" w:rsidR="000A6B56" w:rsidRDefault="000A6B56" w:rsidP="00E06189">
      <w:pPr>
        <w:pStyle w:val="Tekstpods"/>
        <w:numPr>
          <w:ilvl w:val="0"/>
          <w:numId w:val="9"/>
        </w:numPr>
      </w:pPr>
      <w:proofErr w:type="spellStart"/>
      <w:r w:rsidRPr="00C75EC0">
        <w:rPr>
          <w:b/>
          <w:bCs/>
        </w:rPr>
        <w:t>Hibernate</w:t>
      </w:r>
      <w:proofErr w:type="spellEnd"/>
      <w:r>
        <w:t xml:space="preserve"> </w:t>
      </w:r>
      <w:r w:rsidR="009A0BE3">
        <w:t>–</w:t>
      </w:r>
      <w:r>
        <w:t xml:space="preserve"> </w:t>
      </w:r>
      <w:r w:rsidR="009A0BE3">
        <w:t xml:space="preserve">Framework </w:t>
      </w:r>
      <w:r w:rsidR="00AF4158">
        <w:t>będący jedną z najpopularniejszych implementacji JPA w Javie.</w:t>
      </w:r>
      <w:r w:rsidR="00FC0302">
        <w:t xml:space="preserve"> Służy do mapowania obiektowo-relacyjnego</w:t>
      </w:r>
      <w:r w:rsidR="007964C3">
        <w:t>, czyli w uproszczeniu translację danych pomiędzy relacyjną bazą danych a obiektami aplikacji</w:t>
      </w:r>
      <w:r w:rsidR="00E234B5">
        <w:rPr>
          <w:rStyle w:val="Odwoanieprzypisudolnego"/>
        </w:rPr>
        <w:footnoteReference w:id="14"/>
      </w:r>
      <w:r w:rsidR="007964C3">
        <w:t>.</w:t>
      </w:r>
    </w:p>
    <w:p w14:paraId="6363C4DE" w14:textId="3C24C3A9" w:rsidR="00C11F2A" w:rsidRDefault="00E234B5" w:rsidP="00E06189">
      <w:pPr>
        <w:pStyle w:val="Tekstpods"/>
        <w:numPr>
          <w:ilvl w:val="0"/>
          <w:numId w:val="9"/>
        </w:numPr>
      </w:pPr>
      <w:proofErr w:type="spellStart"/>
      <w:r w:rsidRPr="00C75EC0">
        <w:rPr>
          <w:b/>
          <w:bCs/>
        </w:rPr>
        <w:t>Maven</w:t>
      </w:r>
      <w:proofErr w:type="spellEnd"/>
      <w:r w:rsidR="001D3F85">
        <w:t xml:space="preserve"> – Narzędzie automatyzujące budowę oprogramowania opartego o platformę Java</w:t>
      </w:r>
      <w:r w:rsidR="00F12341">
        <w:rPr>
          <w:rStyle w:val="Odwoanieprzypisudolnego"/>
        </w:rPr>
        <w:footnoteReference w:id="15"/>
      </w:r>
      <w:r w:rsidR="001D3F85">
        <w:t>. Pozwala na zarządzanie zależnościami</w:t>
      </w:r>
      <w:r w:rsidR="00BE1B42">
        <w:t xml:space="preserve">, kompilacją, budowaniem </w:t>
      </w:r>
      <w:r w:rsidR="003C44CF">
        <w:t xml:space="preserve">czy tworzeniem raportów na temat </w:t>
      </w:r>
      <w:r w:rsidR="00FC1E8D">
        <w:t>aplikacji</w:t>
      </w:r>
      <w:r w:rsidR="003C44CF">
        <w:t xml:space="preserve">. Działanie </w:t>
      </w:r>
      <w:proofErr w:type="spellStart"/>
      <w:r w:rsidR="003C44CF">
        <w:t>maven</w:t>
      </w:r>
      <w:proofErr w:type="spellEnd"/>
      <w:r w:rsidR="003C44CF">
        <w:t xml:space="preserve"> określone jest</w:t>
      </w:r>
      <w:r w:rsidR="00FC1E8D">
        <w:t xml:space="preserve"> </w:t>
      </w:r>
      <w:r w:rsidR="003C44CF">
        <w:t>przez</w:t>
      </w:r>
      <w:r w:rsidR="00FC1E8D">
        <w:t xml:space="preserve"> główny plik </w:t>
      </w:r>
      <w:r w:rsidR="003C44CF">
        <w:t xml:space="preserve"> konfiguracyjny </w:t>
      </w:r>
      <w:r w:rsidR="00FC1E8D">
        <w:t>POM.</w:t>
      </w:r>
    </w:p>
    <w:p w14:paraId="45E6A40F" w14:textId="07537938" w:rsidR="00EE33C5" w:rsidRDefault="00EE33C5" w:rsidP="00EE33C5">
      <w:pPr>
        <w:pStyle w:val="Tekstpods"/>
      </w:pPr>
      <w:r>
        <w:t xml:space="preserve">Dzięki wykorzystaniu popularnych, dobrze udokumentowanych rozwiązań rozwój warstwy serwera systemu </w:t>
      </w:r>
      <w:r w:rsidR="00C15A0D">
        <w:t>przebiegał pomyślnie od samego startu prac</w:t>
      </w:r>
      <w:r w:rsidR="00933DF2">
        <w:t xml:space="preserve">. Wykorzystanie Spring </w:t>
      </w:r>
      <w:proofErr w:type="spellStart"/>
      <w:r w:rsidR="00933DF2">
        <w:t>Boot</w:t>
      </w:r>
      <w:proofErr w:type="spellEnd"/>
      <w:r w:rsidR="00933DF2">
        <w:t xml:space="preserve"> umożliwiło błyskawiczne uruchomienie pierwszej wersji aplikacji, którą następnie rozwijano inkrementacyjnie.</w:t>
      </w:r>
      <w:r w:rsidR="009C4F54">
        <w:t xml:space="preserve"> Warstwa prezentacji została utworzona w terminie późniejszym, kiedy wszystkie rozwiązania warstwy serwera były już utworzone.</w:t>
      </w:r>
    </w:p>
    <w:p w14:paraId="285E12BE" w14:textId="4474143E" w:rsidR="000B6769" w:rsidRDefault="000B6769" w:rsidP="00EE33C5">
      <w:pPr>
        <w:pStyle w:val="Tekstpods"/>
      </w:pPr>
      <w:r>
        <w:t xml:space="preserve">Struktura pakietów warstwy serwera </w:t>
      </w:r>
      <w:r w:rsidR="00BF4C07">
        <w:t>zaprezentowana została na Rysunku 5.2.</w:t>
      </w:r>
    </w:p>
    <w:p w14:paraId="53AF3B7B" w14:textId="77777777" w:rsidR="000B6769" w:rsidRDefault="000B6769" w:rsidP="000B6769">
      <w:pPr>
        <w:pStyle w:val="Tekstpods"/>
        <w:keepNext/>
      </w:pPr>
      <w:r>
        <w:rPr>
          <w:noProof/>
        </w:rPr>
        <w:lastRenderedPageBreak/>
        <w:drawing>
          <wp:inline distT="0" distB="0" distL="0" distR="0" wp14:anchorId="2128853A" wp14:editId="2A8BBCAA">
            <wp:extent cx="5124450" cy="6534150"/>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55"/>
                    <a:stretch>
                      <a:fillRect/>
                    </a:stretch>
                  </pic:blipFill>
                  <pic:spPr>
                    <a:xfrm>
                      <a:off x="0" y="0"/>
                      <a:ext cx="5124450" cy="6534150"/>
                    </a:xfrm>
                    <a:prstGeom prst="rect">
                      <a:avLst/>
                    </a:prstGeom>
                  </pic:spPr>
                </pic:pic>
              </a:graphicData>
            </a:graphic>
          </wp:inline>
        </w:drawing>
      </w:r>
    </w:p>
    <w:p w14:paraId="662AC140" w14:textId="0800DB2C" w:rsidR="000B6769" w:rsidRDefault="000B6769" w:rsidP="000B6769">
      <w:pPr>
        <w:pStyle w:val="Legenda"/>
        <w:jc w:val="both"/>
      </w:pPr>
      <w:r>
        <w:t>Rys.  5.2 Struktura pakietów warstwy serwera</w:t>
      </w:r>
    </w:p>
    <w:p w14:paraId="08347DA1" w14:textId="23E4DD9C" w:rsidR="00C11F2A" w:rsidRDefault="00C11F2A" w:rsidP="004B38A6">
      <w:pPr>
        <w:pStyle w:val="Tekstpods"/>
      </w:pPr>
    </w:p>
    <w:p w14:paraId="6112E8CD" w14:textId="1A85A5B0" w:rsidR="001B53B8" w:rsidRDefault="000B6769" w:rsidP="00996D22">
      <w:pPr>
        <w:pStyle w:val="Tekstpods"/>
      </w:pPr>
      <w:r>
        <w:t xml:space="preserve">Struktura pakietów warstwy serwera </w:t>
      </w:r>
      <w:r w:rsidR="00DF0B9B">
        <w:t xml:space="preserve">dzieli aplikację na kilka części współpracujących ze sobą, </w:t>
      </w:r>
      <w:r w:rsidR="001B53B8">
        <w:t>wydzielające</w:t>
      </w:r>
      <w:r w:rsidR="00DF0B9B">
        <w:t xml:space="preserve"> jednak</w:t>
      </w:r>
      <w:r w:rsidR="001B53B8">
        <w:t xml:space="preserve"> konkretne części systemu z ich obowiązkami i potrzebami.</w:t>
      </w:r>
      <w:r w:rsidR="007D0157">
        <w:t xml:space="preserve"> Poszczególne pakiety posiadają następujące odpowiedzialności:</w:t>
      </w:r>
    </w:p>
    <w:p w14:paraId="07E3CE7D" w14:textId="6FB24422" w:rsidR="007D0157" w:rsidRDefault="007D0157" w:rsidP="00E06189">
      <w:pPr>
        <w:pStyle w:val="Tekstpods"/>
        <w:numPr>
          <w:ilvl w:val="0"/>
          <w:numId w:val="10"/>
        </w:numPr>
      </w:pPr>
      <w:proofErr w:type="spellStart"/>
      <w:r w:rsidRPr="00C75EC0">
        <w:rPr>
          <w:b/>
          <w:bCs/>
          <w:i/>
          <w:iCs/>
        </w:rPr>
        <w:lastRenderedPageBreak/>
        <w:t>adapters</w:t>
      </w:r>
      <w:proofErr w:type="spellEnd"/>
      <w:r w:rsidRPr="00C75EC0">
        <w:rPr>
          <w:b/>
          <w:bCs/>
          <w:i/>
          <w:iCs/>
        </w:rPr>
        <w:t>/</w:t>
      </w:r>
      <w:proofErr w:type="spellStart"/>
      <w:r w:rsidRPr="00C75EC0">
        <w:rPr>
          <w:b/>
          <w:bCs/>
          <w:i/>
          <w:iCs/>
        </w:rPr>
        <w:t>rest</w:t>
      </w:r>
      <w:proofErr w:type="spellEnd"/>
      <w:r w:rsidRPr="00C75EC0">
        <w:rPr>
          <w:b/>
          <w:bCs/>
          <w:i/>
          <w:iCs/>
        </w:rPr>
        <w:t>/</w:t>
      </w:r>
      <w:proofErr w:type="spellStart"/>
      <w:r w:rsidRPr="00C75EC0">
        <w:rPr>
          <w:b/>
          <w:bCs/>
          <w:i/>
          <w:iCs/>
        </w:rPr>
        <w:t>resource</w:t>
      </w:r>
      <w:proofErr w:type="spellEnd"/>
      <w:r>
        <w:rPr>
          <w:i/>
          <w:iCs/>
        </w:rPr>
        <w:t xml:space="preserve"> – </w:t>
      </w:r>
      <w:r>
        <w:t>pakiet zawierający klasy</w:t>
      </w:r>
      <w:r w:rsidR="00DB7D83">
        <w:t xml:space="preserve"> kontrolerów, odpowiadające za odbieranie komunikatów HTTP i delegowanie ich do konkretnych implementacji serwisów odpowiadający za daną część systemu</w:t>
      </w:r>
    </w:p>
    <w:p w14:paraId="24ECBCD3" w14:textId="1907A0BC" w:rsidR="00DB7D83" w:rsidRDefault="00DB7D83" w:rsidP="00E06189">
      <w:pPr>
        <w:pStyle w:val="Tekstpods"/>
        <w:numPr>
          <w:ilvl w:val="0"/>
          <w:numId w:val="10"/>
        </w:numPr>
      </w:pPr>
      <w:proofErr w:type="spellStart"/>
      <w:r w:rsidRPr="00C75EC0">
        <w:rPr>
          <w:b/>
          <w:bCs/>
          <w:i/>
          <w:iCs/>
        </w:rPr>
        <w:t>application</w:t>
      </w:r>
      <w:proofErr w:type="spellEnd"/>
      <w:r>
        <w:rPr>
          <w:i/>
          <w:iCs/>
        </w:rPr>
        <w:t xml:space="preserve"> </w:t>
      </w:r>
      <w:r>
        <w:t>– warstwa aplikacyjna,</w:t>
      </w:r>
      <w:r w:rsidR="005D13FF">
        <w:t xml:space="preserve"> zawierająca wszystkie serwisy, </w:t>
      </w:r>
      <w:r w:rsidR="00777AAC">
        <w:t xml:space="preserve">obiekty DTO przesyłane do warstwy prezentacji oraz </w:t>
      </w:r>
      <w:r w:rsidR="005D13FF">
        <w:t xml:space="preserve">klasy mapujące </w:t>
      </w:r>
      <w:r w:rsidR="00777AAC">
        <w:t xml:space="preserve">encje </w:t>
      </w:r>
      <w:r w:rsidR="005D13FF">
        <w:t xml:space="preserve">do </w:t>
      </w:r>
      <w:r w:rsidR="00777AAC">
        <w:t xml:space="preserve">tych obiektów. Serwisy </w:t>
      </w:r>
      <w:r w:rsidR="0002603B">
        <w:t>działają na zasadzie wzorca programowania fasady, zbierając wszystkie potrzebne informacje do wykonania danej akcji a następnie delegowanie czynności do warstwy domenowej. Na tym etapie następuje także sprawdzanie uprawnień użytkownika</w:t>
      </w:r>
    </w:p>
    <w:p w14:paraId="54AE09D0" w14:textId="2284FBEC" w:rsidR="0002603B" w:rsidRDefault="00AB4572" w:rsidP="00E06189">
      <w:pPr>
        <w:pStyle w:val="Tekstpods"/>
        <w:numPr>
          <w:ilvl w:val="0"/>
          <w:numId w:val="10"/>
        </w:numPr>
      </w:pPr>
      <w:proofErr w:type="spellStart"/>
      <w:r w:rsidRPr="00C75EC0">
        <w:rPr>
          <w:b/>
          <w:bCs/>
          <w:i/>
          <w:iCs/>
        </w:rPr>
        <w:t>config</w:t>
      </w:r>
      <w:proofErr w:type="spellEnd"/>
      <w:r>
        <w:rPr>
          <w:i/>
          <w:iCs/>
        </w:rPr>
        <w:t xml:space="preserve"> </w:t>
      </w:r>
      <w:r>
        <w:t>– pakiet zawierający wszystkie klasy konfiguracyjne systemu, w tym konfigurację zabezpieczeń</w:t>
      </w:r>
    </w:p>
    <w:p w14:paraId="62C1465A" w14:textId="631BA4DC" w:rsidR="00AB4572" w:rsidRPr="00AB4572" w:rsidRDefault="00AB4572" w:rsidP="00E06189">
      <w:pPr>
        <w:pStyle w:val="Tekstpods"/>
        <w:numPr>
          <w:ilvl w:val="0"/>
          <w:numId w:val="10"/>
        </w:numPr>
      </w:pPr>
      <w:proofErr w:type="spellStart"/>
      <w:r w:rsidRPr="00C75EC0">
        <w:rPr>
          <w:b/>
          <w:bCs/>
          <w:i/>
          <w:iCs/>
        </w:rPr>
        <w:t>domain</w:t>
      </w:r>
      <w:proofErr w:type="spellEnd"/>
      <w:r w:rsidR="00735CD6">
        <w:rPr>
          <w:i/>
          <w:iCs/>
        </w:rPr>
        <w:t xml:space="preserve"> – </w:t>
      </w:r>
      <w:r w:rsidR="00735CD6">
        <w:t>pakiet zawierający warstwę domenową aplikacji. Znajdują się tutaj wszystkie encje</w:t>
      </w:r>
      <w:r w:rsidR="00DF431F">
        <w:t xml:space="preserve"> systemu</w:t>
      </w:r>
      <w:r w:rsidR="00945734">
        <w:t xml:space="preserve"> oraz repozytoria umożliwiające zapis i odczytanie </w:t>
      </w:r>
      <w:r w:rsidR="00DF13BF">
        <w:t>ich z bazy danych. T</w:t>
      </w:r>
      <w:r w:rsidR="00DF431F">
        <w:t>o w tym pakiecie wykonywane są również wszystkie wymagane walidacje.</w:t>
      </w:r>
    </w:p>
    <w:p w14:paraId="424951CF" w14:textId="6705ACEF" w:rsidR="00AB4572" w:rsidRDefault="00AB4572" w:rsidP="00E06189">
      <w:pPr>
        <w:pStyle w:val="Tekstpods"/>
        <w:numPr>
          <w:ilvl w:val="0"/>
          <w:numId w:val="10"/>
        </w:numPr>
      </w:pPr>
      <w:proofErr w:type="spellStart"/>
      <w:r w:rsidRPr="00C75EC0">
        <w:rPr>
          <w:b/>
          <w:bCs/>
          <w:i/>
          <w:iCs/>
        </w:rPr>
        <w:t>infrastructure</w:t>
      </w:r>
      <w:proofErr w:type="spellEnd"/>
      <w:r>
        <w:rPr>
          <w:i/>
          <w:iCs/>
        </w:rPr>
        <w:t xml:space="preserve"> – </w:t>
      </w:r>
      <w:r>
        <w:t>pakiet zawierający klasy</w:t>
      </w:r>
      <w:r w:rsidR="00735CD6">
        <w:t xml:space="preserve"> pomocnicze i techniczne</w:t>
      </w:r>
    </w:p>
    <w:p w14:paraId="4724C4D2" w14:textId="1C8B4E15" w:rsidR="000A369F" w:rsidRDefault="000A369F" w:rsidP="000A369F">
      <w:pPr>
        <w:pStyle w:val="Tekstpods"/>
      </w:pPr>
      <w:r>
        <w:t>Najlepszy wgląd w architekturę warstwy serwera</w:t>
      </w:r>
      <w:r w:rsidR="00A15E89">
        <w:t xml:space="preserve"> osiągnąć można poprzez prześledzenie całości procesu zapytania wysłanego przez warstwę prezentacji aż do ostatecznego zapisania w bazie danych.</w:t>
      </w:r>
    </w:p>
    <w:p w14:paraId="273F3B52" w14:textId="3120347B" w:rsidR="00A15E89" w:rsidRDefault="00A15E89" w:rsidP="000A369F">
      <w:pPr>
        <w:pStyle w:val="Tekstpods"/>
      </w:pPr>
      <w:r>
        <w:t>Proces</w:t>
      </w:r>
      <w:r w:rsidR="006353BD">
        <w:t xml:space="preserve"> potwierdzania obecności klienta na zajęciach</w:t>
      </w:r>
      <w:r>
        <w:t xml:space="preserve"> </w:t>
      </w:r>
      <w:r w:rsidR="00FC105E">
        <w:t>dostępny jest tylko dla właścicieli i pracowników siłowni. R</w:t>
      </w:r>
      <w:r>
        <w:t xml:space="preserve">ozpoczyna się od </w:t>
      </w:r>
      <w:r w:rsidR="00767F08">
        <w:t>metody klasy kontrolera (</w:t>
      </w:r>
      <w:r w:rsidR="0056632C">
        <w:t>Kod</w:t>
      </w:r>
      <w:r w:rsidR="00767F08">
        <w:t xml:space="preserve"> 5.10)</w:t>
      </w:r>
    </w:p>
    <w:p w14:paraId="635DF350" w14:textId="3B7844D0" w:rsidR="00AA5081" w:rsidRDefault="00AA5081" w:rsidP="00611594">
      <w:pPr>
        <w:rPr>
          <w:i/>
          <w:iCs/>
        </w:rPr>
      </w:pPr>
      <w:r w:rsidRPr="00611594">
        <w:rPr>
          <w:i/>
          <w:iCs/>
        </w:rPr>
        <w:t>1    @PostMapping("/{gymId}/{timetableId}/activity/{activityId}/confirm/{userId}")</w:t>
      </w:r>
      <w:r w:rsidRPr="00611594">
        <w:rPr>
          <w:i/>
          <w:iCs/>
        </w:rPr>
        <w:br/>
        <w:t xml:space="preserve">2    public </w:t>
      </w:r>
      <w:proofErr w:type="spellStart"/>
      <w:r w:rsidRPr="00611594">
        <w:rPr>
          <w:i/>
          <w:iCs/>
        </w:rPr>
        <w:t>ActivityDto</w:t>
      </w:r>
      <w:proofErr w:type="spellEnd"/>
      <w:r w:rsidRPr="00611594">
        <w:rPr>
          <w:i/>
          <w:iCs/>
        </w:rPr>
        <w:t xml:space="preserve"> </w:t>
      </w:r>
      <w:proofErr w:type="spellStart"/>
      <w:r w:rsidRPr="00611594">
        <w:rPr>
          <w:i/>
          <w:iCs/>
        </w:rPr>
        <w:t>confirmAttendance</w:t>
      </w:r>
      <w:proofErr w:type="spellEnd"/>
      <w:r w:rsidRPr="00611594">
        <w:rPr>
          <w:i/>
          <w:iCs/>
        </w:rPr>
        <w:t xml:space="preserve">(@PathVariable </w:t>
      </w:r>
      <w:proofErr w:type="spellStart"/>
      <w:r w:rsidRPr="00611594">
        <w:rPr>
          <w:i/>
          <w:iCs/>
        </w:rPr>
        <w:t>Long</w:t>
      </w:r>
      <w:proofErr w:type="spellEnd"/>
      <w:r w:rsidRPr="00611594">
        <w:rPr>
          <w:i/>
          <w:iCs/>
        </w:rPr>
        <w:t xml:space="preserve"> </w:t>
      </w:r>
      <w:proofErr w:type="spellStart"/>
      <w:r w:rsidRPr="00611594">
        <w:rPr>
          <w:i/>
          <w:iCs/>
        </w:rPr>
        <w:t>gymId</w:t>
      </w:r>
      <w:proofErr w:type="spellEnd"/>
      <w:r w:rsidRPr="00611594">
        <w:rPr>
          <w:i/>
          <w:iCs/>
        </w:rPr>
        <w:t>,</w:t>
      </w:r>
      <w:r w:rsidRPr="00611594">
        <w:rPr>
          <w:i/>
          <w:iCs/>
        </w:rPr>
        <w:br/>
        <w:t xml:space="preserve">3                                         @PathVariable </w:t>
      </w:r>
      <w:proofErr w:type="spellStart"/>
      <w:r w:rsidRPr="00611594">
        <w:rPr>
          <w:i/>
          <w:iCs/>
        </w:rPr>
        <w:t>Long</w:t>
      </w:r>
      <w:proofErr w:type="spellEnd"/>
      <w:r w:rsidRPr="00611594">
        <w:rPr>
          <w:i/>
          <w:iCs/>
        </w:rPr>
        <w:t xml:space="preserve"> </w:t>
      </w:r>
      <w:proofErr w:type="spellStart"/>
      <w:r w:rsidRPr="00611594">
        <w:rPr>
          <w:i/>
          <w:iCs/>
        </w:rPr>
        <w:t>timetableId</w:t>
      </w:r>
      <w:proofErr w:type="spellEnd"/>
      <w:r w:rsidRPr="00611594">
        <w:rPr>
          <w:i/>
          <w:iCs/>
        </w:rPr>
        <w:t>,</w:t>
      </w:r>
      <w:r w:rsidRPr="00611594">
        <w:rPr>
          <w:i/>
          <w:iCs/>
        </w:rPr>
        <w:br/>
        <w:t xml:space="preserve">4                                         @PathVariable </w:t>
      </w:r>
      <w:proofErr w:type="spellStart"/>
      <w:r w:rsidRPr="00611594">
        <w:rPr>
          <w:i/>
          <w:iCs/>
        </w:rPr>
        <w:t>Long</w:t>
      </w:r>
      <w:proofErr w:type="spellEnd"/>
      <w:r w:rsidRPr="00611594">
        <w:rPr>
          <w:i/>
          <w:iCs/>
        </w:rPr>
        <w:t xml:space="preserve"> activityId,</w:t>
      </w:r>
      <w:r w:rsidRPr="00611594">
        <w:rPr>
          <w:i/>
          <w:iCs/>
        </w:rPr>
        <w:br/>
        <w:t xml:space="preserve">5                                         @PathVariable </w:t>
      </w:r>
      <w:proofErr w:type="spellStart"/>
      <w:r w:rsidRPr="00611594">
        <w:rPr>
          <w:i/>
          <w:iCs/>
        </w:rPr>
        <w:t>Long</w:t>
      </w:r>
      <w:proofErr w:type="spellEnd"/>
      <w:r w:rsidRPr="00611594">
        <w:rPr>
          <w:i/>
          <w:iCs/>
        </w:rPr>
        <w:t xml:space="preserve"> userId) {</w:t>
      </w:r>
      <w:r w:rsidRPr="00611594">
        <w:rPr>
          <w:i/>
          <w:iCs/>
        </w:rPr>
        <w:br/>
        <w:t xml:space="preserve">6        return </w:t>
      </w:r>
      <w:proofErr w:type="spellStart"/>
      <w:r w:rsidRPr="00611594">
        <w:rPr>
          <w:i/>
          <w:iCs/>
        </w:rPr>
        <w:t>timetableService.confirmAttendance</w:t>
      </w:r>
      <w:proofErr w:type="spellEnd"/>
      <w:r w:rsidRPr="00611594">
        <w:rPr>
          <w:i/>
          <w:iCs/>
        </w:rPr>
        <w:t>(</w:t>
      </w:r>
      <w:proofErr w:type="spellStart"/>
      <w:r w:rsidRPr="00611594">
        <w:rPr>
          <w:i/>
          <w:iCs/>
        </w:rPr>
        <w:t>gymId</w:t>
      </w:r>
      <w:proofErr w:type="spellEnd"/>
      <w:r w:rsidRPr="00611594">
        <w:rPr>
          <w:i/>
          <w:iCs/>
        </w:rPr>
        <w:t xml:space="preserve">, </w:t>
      </w:r>
      <w:proofErr w:type="spellStart"/>
      <w:r w:rsidRPr="00611594">
        <w:rPr>
          <w:i/>
          <w:iCs/>
        </w:rPr>
        <w:t>timetableId</w:t>
      </w:r>
      <w:proofErr w:type="spellEnd"/>
      <w:r w:rsidRPr="00611594">
        <w:rPr>
          <w:i/>
          <w:iCs/>
        </w:rPr>
        <w:t xml:space="preserve">, </w:t>
      </w:r>
      <w:proofErr w:type="spellStart"/>
      <w:r w:rsidRPr="00611594">
        <w:rPr>
          <w:i/>
          <w:iCs/>
        </w:rPr>
        <w:t>activityId</w:t>
      </w:r>
      <w:proofErr w:type="spellEnd"/>
      <w:r w:rsidRPr="00611594">
        <w:rPr>
          <w:i/>
          <w:iCs/>
        </w:rPr>
        <w:t xml:space="preserve">, </w:t>
      </w:r>
      <w:proofErr w:type="spellStart"/>
      <w:r w:rsidRPr="00611594">
        <w:rPr>
          <w:i/>
          <w:iCs/>
        </w:rPr>
        <w:t>userId</w:t>
      </w:r>
      <w:proofErr w:type="spellEnd"/>
      <w:r w:rsidRPr="00611594">
        <w:rPr>
          <w:i/>
          <w:iCs/>
        </w:rPr>
        <w:t>);</w:t>
      </w:r>
      <w:r w:rsidRPr="00611594">
        <w:rPr>
          <w:i/>
          <w:iCs/>
        </w:rPr>
        <w:br/>
        <w:t>7    }</w:t>
      </w:r>
    </w:p>
    <w:p w14:paraId="0FF4A2B4" w14:textId="77777777" w:rsidR="00767F08" w:rsidRDefault="00767F08" w:rsidP="00611594">
      <w:pPr>
        <w:rPr>
          <w:i/>
          <w:iCs/>
        </w:rPr>
      </w:pPr>
    </w:p>
    <w:p w14:paraId="45EE6695" w14:textId="34B91A51" w:rsidR="00611594" w:rsidRDefault="0056632C" w:rsidP="00611594">
      <w:r>
        <w:t>Kod</w:t>
      </w:r>
      <w:r w:rsidR="00767F08" w:rsidRPr="00767F08">
        <w:t xml:space="preserve"> </w:t>
      </w:r>
      <w:r w:rsidR="00767F08">
        <w:t>5.10 Metoda klasy kontrolera</w:t>
      </w:r>
    </w:p>
    <w:p w14:paraId="5C36C033" w14:textId="77777777" w:rsidR="00767F08" w:rsidRPr="00611594" w:rsidRDefault="00767F08" w:rsidP="00611594"/>
    <w:p w14:paraId="20C47277" w14:textId="322C950E" w:rsidR="008365D0" w:rsidRDefault="00364005" w:rsidP="008365D0">
      <w:pPr>
        <w:pStyle w:val="Tekstpods"/>
      </w:pPr>
      <w:r>
        <w:t>W linijce 1 widoczna jest ścieżka URL wykorzystywanego do wywołania danej akcji. Wszystkie parametry zmienne w takiej ścieżce oznaczone są poprzez zamknięcie w klamrach {}, następnie w linijkach 2-5 dowiązywane są one do parametrów metody</w:t>
      </w:r>
      <w:r w:rsidR="008365D0">
        <w:t xml:space="preserve">. </w:t>
      </w:r>
      <w:r w:rsidR="008365D0">
        <w:lastRenderedPageBreak/>
        <w:t xml:space="preserve">Adnotacja </w:t>
      </w:r>
      <w:r w:rsidR="008365D0">
        <w:rPr>
          <w:i/>
          <w:iCs/>
        </w:rPr>
        <w:t>@PostMapping</w:t>
      </w:r>
      <w:r w:rsidR="008365D0">
        <w:t xml:space="preserve"> oznacza, że dana metoda obsłuży właśnie zapytanie POST wysłane pod ten adres.</w:t>
      </w:r>
    </w:p>
    <w:p w14:paraId="735EFB1F" w14:textId="4072D105" w:rsidR="008365D0" w:rsidRDefault="008365D0" w:rsidP="008365D0">
      <w:pPr>
        <w:pStyle w:val="Tekstpods"/>
      </w:pPr>
      <w:r>
        <w:t xml:space="preserve">W linijce 6 widoczne jest wywołanie metody z klasy </w:t>
      </w:r>
      <w:proofErr w:type="spellStart"/>
      <w:r>
        <w:rPr>
          <w:i/>
          <w:iCs/>
        </w:rPr>
        <w:t>TimetableService</w:t>
      </w:r>
      <w:proofErr w:type="spellEnd"/>
      <w:r>
        <w:t>,</w:t>
      </w:r>
      <w:r w:rsidR="006A585B">
        <w:t xml:space="preserve"> zaprezentowaną w </w:t>
      </w:r>
      <w:r w:rsidR="0056632C">
        <w:t>Kodzie</w:t>
      </w:r>
      <w:r w:rsidR="006A585B">
        <w:t xml:space="preserve"> 5.11.</w:t>
      </w:r>
    </w:p>
    <w:p w14:paraId="0CD245FB" w14:textId="42A13D1F" w:rsidR="008B1070" w:rsidRDefault="008B1070" w:rsidP="000B4CD5">
      <w:pPr>
        <w:rPr>
          <w:i/>
          <w:iCs/>
        </w:rPr>
      </w:pPr>
      <w:r w:rsidRPr="000B4CD5">
        <w:rPr>
          <w:i/>
          <w:iCs/>
        </w:rPr>
        <w:t>01    @Transactional</w:t>
      </w:r>
      <w:r w:rsidRPr="000B4CD5">
        <w:rPr>
          <w:i/>
          <w:iCs/>
        </w:rPr>
        <w:br/>
        <w:t>02    @PreAuthorize("hasAnyRole('</w:t>
      </w:r>
      <w:r w:rsidR="00F516D0" w:rsidRPr="000B4CD5">
        <w:rPr>
          <w:i/>
          <w:iCs/>
        </w:rPr>
        <w:t>ROLE_</w:t>
      </w:r>
      <w:r w:rsidRPr="000B4CD5">
        <w:rPr>
          <w:i/>
          <w:iCs/>
        </w:rPr>
        <w:t>OWNER','</w:t>
      </w:r>
      <w:r w:rsidR="00F516D0" w:rsidRPr="000B4CD5">
        <w:rPr>
          <w:i/>
          <w:iCs/>
        </w:rPr>
        <w:t>ROLE_</w:t>
      </w:r>
      <w:r w:rsidRPr="000B4CD5">
        <w:rPr>
          <w:i/>
          <w:iCs/>
        </w:rPr>
        <w:t>EMPLOYEE')")</w:t>
      </w:r>
      <w:r w:rsidRPr="000B4CD5">
        <w:rPr>
          <w:i/>
          <w:iCs/>
        </w:rPr>
        <w:br/>
        <w:t xml:space="preserve">03    public </w:t>
      </w:r>
      <w:proofErr w:type="spellStart"/>
      <w:r w:rsidRPr="000B4CD5">
        <w:rPr>
          <w:i/>
          <w:iCs/>
        </w:rPr>
        <w:t>ActivityDto</w:t>
      </w:r>
      <w:proofErr w:type="spellEnd"/>
      <w:r w:rsidRPr="000B4CD5">
        <w:rPr>
          <w:i/>
          <w:iCs/>
        </w:rPr>
        <w:t xml:space="preserve"> </w:t>
      </w:r>
      <w:proofErr w:type="spellStart"/>
      <w:r w:rsidRPr="000B4CD5">
        <w:rPr>
          <w:i/>
          <w:iCs/>
        </w:rPr>
        <w:t>confirmAttendance</w:t>
      </w:r>
      <w:proofErr w:type="spellEnd"/>
      <w:r w:rsidRPr="000B4CD5">
        <w:rPr>
          <w:i/>
          <w:iCs/>
        </w:rPr>
        <w:t>(</w:t>
      </w:r>
      <w:proofErr w:type="spellStart"/>
      <w:r w:rsidRPr="000B4CD5">
        <w:rPr>
          <w:i/>
          <w:iCs/>
        </w:rPr>
        <w:t>Long</w:t>
      </w:r>
      <w:proofErr w:type="spellEnd"/>
      <w:r w:rsidRPr="000B4CD5">
        <w:rPr>
          <w:i/>
          <w:iCs/>
        </w:rPr>
        <w:t xml:space="preserve"> </w:t>
      </w:r>
      <w:proofErr w:type="spellStart"/>
      <w:r w:rsidRPr="000B4CD5">
        <w:rPr>
          <w:i/>
          <w:iCs/>
        </w:rPr>
        <w:t>gymId</w:t>
      </w:r>
      <w:proofErr w:type="spellEnd"/>
      <w:r w:rsidRPr="000B4CD5">
        <w:rPr>
          <w:i/>
          <w:iCs/>
        </w:rPr>
        <w:t xml:space="preserve">, </w:t>
      </w:r>
      <w:proofErr w:type="spellStart"/>
      <w:r w:rsidRPr="000B4CD5">
        <w:rPr>
          <w:i/>
          <w:iCs/>
        </w:rPr>
        <w:t>Long</w:t>
      </w:r>
      <w:proofErr w:type="spellEnd"/>
      <w:r w:rsidRPr="000B4CD5">
        <w:rPr>
          <w:i/>
          <w:iCs/>
        </w:rPr>
        <w:t xml:space="preserve"> </w:t>
      </w:r>
      <w:proofErr w:type="spellStart"/>
      <w:r w:rsidRPr="000B4CD5">
        <w:rPr>
          <w:i/>
          <w:iCs/>
        </w:rPr>
        <w:t>timetableId</w:t>
      </w:r>
      <w:proofErr w:type="spellEnd"/>
      <w:r w:rsidRPr="000B4CD5">
        <w:rPr>
          <w:i/>
          <w:iCs/>
        </w:rPr>
        <w:t xml:space="preserve">, </w:t>
      </w:r>
      <w:proofErr w:type="spellStart"/>
      <w:r w:rsidRPr="000B4CD5">
        <w:rPr>
          <w:i/>
          <w:iCs/>
        </w:rPr>
        <w:t>Long</w:t>
      </w:r>
      <w:proofErr w:type="spellEnd"/>
      <w:r w:rsidRPr="000B4CD5">
        <w:rPr>
          <w:i/>
          <w:iCs/>
        </w:rPr>
        <w:t xml:space="preserve"> </w:t>
      </w:r>
      <w:proofErr w:type="spellStart"/>
      <w:r w:rsidRPr="000B4CD5">
        <w:rPr>
          <w:i/>
          <w:iCs/>
        </w:rPr>
        <w:t>activityId</w:t>
      </w:r>
      <w:proofErr w:type="spellEnd"/>
      <w:r w:rsidRPr="000B4CD5">
        <w:rPr>
          <w:i/>
          <w:iCs/>
        </w:rPr>
        <w:t xml:space="preserve">, </w:t>
      </w:r>
      <w:proofErr w:type="spellStart"/>
      <w:r w:rsidRPr="000B4CD5">
        <w:rPr>
          <w:i/>
          <w:iCs/>
        </w:rPr>
        <w:t>Long</w:t>
      </w:r>
      <w:proofErr w:type="spellEnd"/>
      <w:r w:rsidRPr="000B4CD5">
        <w:rPr>
          <w:i/>
          <w:iCs/>
        </w:rPr>
        <w:t xml:space="preserve"> </w:t>
      </w:r>
      <w:proofErr w:type="spellStart"/>
      <w:r w:rsidRPr="000B4CD5">
        <w:rPr>
          <w:i/>
          <w:iCs/>
        </w:rPr>
        <w:t>userId</w:t>
      </w:r>
      <w:proofErr w:type="spellEnd"/>
      <w:r w:rsidRPr="000B4CD5">
        <w:rPr>
          <w:i/>
          <w:iCs/>
        </w:rPr>
        <w:t>) {</w:t>
      </w:r>
      <w:r w:rsidRPr="000B4CD5">
        <w:rPr>
          <w:i/>
          <w:iCs/>
        </w:rPr>
        <w:br/>
        <w:t xml:space="preserve">04        </w:t>
      </w:r>
      <w:proofErr w:type="spellStart"/>
      <w:r w:rsidRPr="000B4CD5">
        <w:rPr>
          <w:i/>
          <w:iCs/>
        </w:rPr>
        <w:t>Member</w:t>
      </w:r>
      <w:proofErr w:type="spellEnd"/>
      <w:r w:rsidRPr="000B4CD5">
        <w:rPr>
          <w:i/>
          <w:iCs/>
        </w:rPr>
        <w:t xml:space="preserve"> </w:t>
      </w:r>
      <w:proofErr w:type="spellStart"/>
      <w:r w:rsidRPr="000B4CD5">
        <w:rPr>
          <w:i/>
          <w:iCs/>
        </w:rPr>
        <w:t>member</w:t>
      </w:r>
      <w:proofErr w:type="spellEnd"/>
      <w:r w:rsidRPr="000B4CD5">
        <w:rPr>
          <w:i/>
          <w:iCs/>
        </w:rPr>
        <w:t xml:space="preserve"> = </w:t>
      </w:r>
      <w:proofErr w:type="spellStart"/>
      <w:r w:rsidRPr="000B4CD5">
        <w:rPr>
          <w:i/>
          <w:iCs/>
        </w:rPr>
        <w:t>personService.memberById</w:t>
      </w:r>
      <w:proofErr w:type="spellEnd"/>
      <w:r w:rsidRPr="000B4CD5">
        <w:rPr>
          <w:i/>
          <w:iCs/>
        </w:rPr>
        <w:t>(</w:t>
      </w:r>
      <w:proofErr w:type="spellStart"/>
      <w:r w:rsidRPr="000B4CD5">
        <w:rPr>
          <w:i/>
          <w:iCs/>
        </w:rPr>
        <w:t>userId</w:t>
      </w:r>
      <w:proofErr w:type="spellEnd"/>
      <w:r w:rsidRPr="000B4CD5">
        <w:rPr>
          <w:i/>
          <w:iCs/>
        </w:rPr>
        <w:t>);</w:t>
      </w:r>
      <w:r w:rsidRPr="000B4CD5">
        <w:rPr>
          <w:i/>
          <w:iCs/>
        </w:rPr>
        <w:br/>
        <w:t xml:space="preserve">05    </w:t>
      </w:r>
      <w:r w:rsidRPr="000B4CD5">
        <w:rPr>
          <w:i/>
          <w:iCs/>
        </w:rPr>
        <w:br/>
        <w:t xml:space="preserve">06        </w:t>
      </w:r>
      <w:proofErr w:type="spellStart"/>
      <w:r w:rsidRPr="000B4CD5">
        <w:rPr>
          <w:i/>
          <w:iCs/>
        </w:rPr>
        <w:t>Timetable</w:t>
      </w:r>
      <w:proofErr w:type="spellEnd"/>
      <w:r w:rsidRPr="000B4CD5">
        <w:rPr>
          <w:i/>
          <w:iCs/>
        </w:rPr>
        <w:t xml:space="preserve"> </w:t>
      </w:r>
      <w:proofErr w:type="spellStart"/>
      <w:r w:rsidRPr="000B4CD5">
        <w:rPr>
          <w:i/>
          <w:iCs/>
        </w:rPr>
        <w:t>timetable</w:t>
      </w:r>
      <w:proofErr w:type="spellEnd"/>
      <w:r w:rsidRPr="000B4CD5">
        <w:rPr>
          <w:i/>
          <w:iCs/>
        </w:rPr>
        <w:t xml:space="preserve"> = </w:t>
      </w:r>
      <w:proofErr w:type="spellStart"/>
      <w:r w:rsidRPr="000B4CD5">
        <w:rPr>
          <w:i/>
          <w:iCs/>
        </w:rPr>
        <w:t>getTimetableById</w:t>
      </w:r>
      <w:proofErr w:type="spellEnd"/>
      <w:r w:rsidRPr="000B4CD5">
        <w:rPr>
          <w:i/>
          <w:iCs/>
        </w:rPr>
        <w:t>(</w:t>
      </w:r>
      <w:proofErr w:type="spellStart"/>
      <w:r w:rsidRPr="000B4CD5">
        <w:rPr>
          <w:i/>
          <w:iCs/>
        </w:rPr>
        <w:t>gymId</w:t>
      </w:r>
      <w:proofErr w:type="spellEnd"/>
      <w:r w:rsidRPr="000B4CD5">
        <w:rPr>
          <w:i/>
          <w:iCs/>
        </w:rPr>
        <w:t xml:space="preserve">, </w:t>
      </w:r>
      <w:proofErr w:type="spellStart"/>
      <w:r w:rsidRPr="000B4CD5">
        <w:rPr>
          <w:i/>
          <w:iCs/>
        </w:rPr>
        <w:t>timetableId</w:t>
      </w:r>
      <w:proofErr w:type="spellEnd"/>
      <w:r w:rsidRPr="000B4CD5">
        <w:rPr>
          <w:i/>
          <w:iCs/>
        </w:rPr>
        <w:t>);</w:t>
      </w:r>
      <w:r w:rsidRPr="000B4CD5">
        <w:rPr>
          <w:i/>
          <w:iCs/>
        </w:rPr>
        <w:br/>
        <w:t xml:space="preserve">07    </w:t>
      </w:r>
      <w:r w:rsidRPr="000B4CD5">
        <w:rPr>
          <w:i/>
          <w:iCs/>
        </w:rPr>
        <w:br/>
        <w:t xml:space="preserve">08        Activity </w:t>
      </w:r>
      <w:proofErr w:type="spellStart"/>
      <w:r w:rsidRPr="000B4CD5">
        <w:rPr>
          <w:i/>
          <w:iCs/>
        </w:rPr>
        <w:t>activity</w:t>
      </w:r>
      <w:proofErr w:type="spellEnd"/>
      <w:r w:rsidRPr="000B4CD5">
        <w:rPr>
          <w:i/>
          <w:iCs/>
        </w:rPr>
        <w:t xml:space="preserve"> = </w:t>
      </w:r>
      <w:proofErr w:type="spellStart"/>
      <w:r w:rsidRPr="000B4CD5">
        <w:rPr>
          <w:i/>
          <w:iCs/>
        </w:rPr>
        <w:t>timetable.activityById</w:t>
      </w:r>
      <w:proofErr w:type="spellEnd"/>
      <w:r w:rsidRPr="000B4CD5">
        <w:rPr>
          <w:i/>
          <w:iCs/>
        </w:rPr>
        <w:t>(</w:t>
      </w:r>
      <w:proofErr w:type="spellStart"/>
      <w:r w:rsidRPr="000B4CD5">
        <w:rPr>
          <w:i/>
          <w:iCs/>
        </w:rPr>
        <w:t>activityId</w:t>
      </w:r>
      <w:proofErr w:type="spellEnd"/>
      <w:r w:rsidRPr="000B4CD5">
        <w:rPr>
          <w:i/>
          <w:iCs/>
        </w:rPr>
        <w:t>);</w:t>
      </w:r>
      <w:r w:rsidRPr="000B4CD5">
        <w:rPr>
          <w:i/>
          <w:iCs/>
        </w:rPr>
        <w:br/>
        <w:t xml:space="preserve">09    </w:t>
      </w:r>
      <w:r w:rsidRPr="000B4CD5">
        <w:rPr>
          <w:i/>
          <w:iCs/>
        </w:rPr>
        <w:br/>
        <w:t xml:space="preserve">10        </w:t>
      </w:r>
      <w:proofErr w:type="spellStart"/>
      <w:r w:rsidRPr="000B4CD5">
        <w:rPr>
          <w:i/>
          <w:iCs/>
        </w:rPr>
        <w:t>ConfirmAttendance</w:t>
      </w:r>
      <w:proofErr w:type="spellEnd"/>
      <w:r w:rsidRPr="000B4CD5">
        <w:rPr>
          <w:i/>
          <w:iCs/>
        </w:rPr>
        <w:t xml:space="preserve"> </w:t>
      </w:r>
      <w:proofErr w:type="spellStart"/>
      <w:r w:rsidRPr="000B4CD5">
        <w:rPr>
          <w:i/>
          <w:iCs/>
        </w:rPr>
        <w:t>confirmAttendance</w:t>
      </w:r>
      <w:proofErr w:type="spellEnd"/>
      <w:r w:rsidRPr="000B4CD5">
        <w:rPr>
          <w:i/>
          <w:iCs/>
        </w:rPr>
        <w:t xml:space="preserve"> = </w:t>
      </w:r>
      <w:proofErr w:type="spellStart"/>
      <w:r w:rsidRPr="000B4CD5">
        <w:rPr>
          <w:i/>
          <w:iCs/>
        </w:rPr>
        <w:t>timetableCommandMapper.confirmAttendance</w:t>
      </w:r>
      <w:proofErr w:type="spellEnd"/>
      <w:r w:rsidRPr="000B4CD5">
        <w:rPr>
          <w:i/>
          <w:iCs/>
        </w:rPr>
        <w:t>(</w:t>
      </w:r>
      <w:proofErr w:type="spellStart"/>
      <w:r w:rsidRPr="000B4CD5">
        <w:rPr>
          <w:i/>
          <w:iCs/>
        </w:rPr>
        <w:t>member</w:t>
      </w:r>
      <w:proofErr w:type="spellEnd"/>
      <w:r w:rsidRPr="000B4CD5">
        <w:rPr>
          <w:i/>
          <w:iCs/>
        </w:rPr>
        <w:t>);</w:t>
      </w:r>
      <w:r w:rsidRPr="000B4CD5">
        <w:rPr>
          <w:i/>
          <w:iCs/>
        </w:rPr>
        <w:br/>
        <w:t xml:space="preserve">11        </w:t>
      </w:r>
      <w:proofErr w:type="spellStart"/>
      <w:r w:rsidRPr="000B4CD5">
        <w:rPr>
          <w:i/>
          <w:iCs/>
        </w:rPr>
        <w:t>activity.confirmAttendance</w:t>
      </w:r>
      <w:proofErr w:type="spellEnd"/>
      <w:r w:rsidRPr="000B4CD5">
        <w:rPr>
          <w:i/>
          <w:iCs/>
        </w:rPr>
        <w:t>(</w:t>
      </w:r>
      <w:proofErr w:type="spellStart"/>
      <w:r w:rsidRPr="000B4CD5">
        <w:rPr>
          <w:i/>
          <w:iCs/>
        </w:rPr>
        <w:t>confirmAttendance</w:t>
      </w:r>
      <w:proofErr w:type="spellEnd"/>
      <w:r w:rsidRPr="000B4CD5">
        <w:rPr>
          <w:i/>
          <w:iCs/>
        </w:rPr>
        <w:t>);</w:t>
      </w:r>
      <w:r w:rsidRPr="000B4CD5">
        <w:rPr>
          <w:i/>
          <w:iCs/>
        </w:rPr>
        <w:br/>
        <w:t xml:space="preserve">12    </w:t>
      </w:r>
      <w:r w:rsidRPr="000B4CD5">
        <w:rPr>
          <w:i/>
          <w:iCs/>
        </w:rPr>
        <w:br/>
        <w:t xml:space="preserve">13        </w:t>
      </w:r>
      <w:proofErr w:type="spellStart"/>
      <w:r w:rsidRPr="000B4CD5">
        <w:rPr>
          <w:i/>
          <w:iCs/>
        </w:rPr>
        <w:t>timetable</w:t>
      </w:r>
      <w:proofErr w:type="spellEnd"/>
      <w:r w:rsidRPr="000B4CD5">
        <w:rPr>
          <w:i/>
          <w:iCs/>
        </w:rPr>
        <w:t xml:space="preserve"> = </w:t>
      </w:r>
      <w:proofErr w:type="spellStart"/>
      <w:r w:rsidRPr="000B4CD5">
        <w:rPr>
          <w:i/>
          <w:iCs/>
        </w:rPr>
        <w:t>timetableRepository.save</w:t>
      </w:r>
      <w:proofErr w:type="spellEnd"/>
      <w:r w:rsidRPr="000B4CD5">
        <w:rPr>
          <w:i/>
          <w:iCs/>
        </w:rPr>
        <w:t>(</w:t>
      </w:r>
      <w:proofErr w:type="spellStart"/>
      <w:r w:rsidRPr="000B4CD5">
        <w:rPr>
          <w:i/>
          <w:iCs/>
        </w:rPr>
        <w:t>timetable</w:t>
      </w:r>
      <w:proofErr w:type="spellEnd"/>
      <w:r w:rsidRPr="000B4CD5">
        <w:rPr>
          <w:i/>
          <w:iCs/>
        </w:rPr>
        <w:t>);</w:t>
      </w:r>
      <w:r w:rsidRPr="000B4CD5">
        <w:rPr>
          <w:i/>
          <w:iCs/>
        </w:rPr>
        <w:br/>
        <w:t xml:space="preserve">14        return </w:t>
      </w:r>
      <w:proofErr w:type="spellStart"/>
      <w:r w:rsidRPr="000B4CD5">
        <w:rPr>
          <w:i/>
          <w:iCs/>
        </w:rPr>
        <w:t>timetableMapper.activity</w:t>
      </w:r>
      <w:proofErr w:type="spellEnd"/>
      <w:r w:rsidRPr="000B4CD5">
        <w:rPr>
          <w:i/>
          <w:iCs/>
        </w:rPr>
        <w:t>(</w:t>
      </w:r>
      <w:proofErr w:type="spellStart"/>
      <w:r w:rsidRPr="000B4CD5">
        <w:rPr>
          <w:i/>
          <w:iCs/>
        </w:rPr>
        <w:t>timetable.activityById</w:t>
      </w:r>
      <w:proofErr w:type="spellEnd"/>
      <w:r w:rsidRPr="000B4CD5">
        <w:rPr>
          <w:i/>
          <w:iCs/>
        </w:rPr>
        <w:t>(</w:t>
      </w:r>
      <w:proofErr w:type="spellStart"/>
      <w:r w:rsidRPr="000B4CD5">
        <w:rPr>
          <w:i/>
          <w:iCs/>
        </w:rPr>
        <w:t>activityId</w:t>
      </w:r>
      <w:proofErr w:type="spellEnd"/>
      <w:r w:rsidRPr="000B4CD5">
        <w:rPr>
          <w:i/>
          <w:iCs/>
        </w:rPr>
        <w:t>));</w:t>
      </w:r>
      <w:r w:rsidRPr="000B4CD5">
        <w:rPr>
          <w:i/>
          <w:iCs/>
        </w:rPr>
        <w:br/>
        <w:t>15    }</w:t>
      </w:r>
    </w:p>
    <w:p w14:paraId="06D0AD4C" w14:textId="7F844EA7" w:rsidR="000B4CD5" w:rsidRDefault="000B4CD5" w:rsidP="000B4CD5"/>
    <w:p w14:paraId="11CA5F59" w14:textId="1AB3BE3A" w:rsidR="006A585B" w:rsidRDefault="0056632C" w:rsidP="000B4CD5">
      <w:r>
        <w:t>Kod</w:t>
      </w:r>
      <w:r w:rsidR="006A585B" w:rsidRPr="006A585B">
        <w:t xml:space="preserve"> 5.11, Metoda klasy serwisu</w:t>
      </w:r>
    </w:p>
    <w:p w14:paraId="05A8535F" w14:textId="77777777" w:rsidR="006A585B" w:rsidRPr="000B4CD5" w:rsidRDefault="006A585B" w:rsidP="000B4CD5"/>
    <w:p w14:paraId="751EF48D" w14:textId="11CAE60E" w:rsidR="008365D0" w:rsidRDefault="002750ED" w:rsidP="008365D0">
      <w:pPr>
        <w:pStyle w:val="Tekstpods"/>
      </w:pPr>
      <w:r>
        <w:t>Ważniejsze kroki tej metody można zawrzeć w następujących punktach.</w:t>
      </w:r>
    </w:p>
    <w:p w14:paraId="2FE853E5" w14:textId="1085C622" w:rsidR="002750ED" w:rsidRDefault="002750ED" w:rsidP="00E06189">
      <w:pPr>
        <w:pStyle w:val="Tekstpods"/>
        <w:numPr>
          <w:ilvl w:val="0"/>
          <w:numId w:val="11"/>
        </w:numPr>
      </w:pPr>
      <w:r>
        <w:t xml:space="preserve">linijka 1 – adnotacja </w:t>
      </w:r>
      <w:proofErr w:type="spellStart"/>
      <w:r>
        <w:rPr>
          <w:i/>
          <w:iCs/>
        </w:rPr>
        <w:t>Transactional</w:t>
      </w:r>
      <w:proofErr w:type="spellEnd"/>
      <w:r>
        <w:t xml:space="preserve"> </w:t>
      </w:r>
      <w:r w:rsidR="00FC105E">
        <w:t>gwarantuje, że cały blok metody wykonany zostanie w transakcji</w:t>
      </w:r>
    </w:p>
    <w:p w14:paraId="770EBA59" w14:textId="6A264C55" w:rsidR="00FC105E" w:rsidRDefault="00FC105E" w:rsidP="00E06189">
      <w:pPr>
        <w:pStyle w:val="Tekstpods"/>
        <w:numPr>
          <w:ilvl w:val="0"/>
          <w:numId w:val="11"/>
        </w:numPr>
      </w:pPr>
      <w:r>
        <w:t xml:space="preserve">linijka 2 – adnotacja </w:t>
      </w:r>
      <w:r>
        <w:rPr>
          <w:i/>
          <w:iCs/>
        </w:rPr>
        <w:t>@PreAuthorize</w:t>
      </w:r>
      <w:r>
        <w:t xml:space="preserve"> sprawdza uprawnienia użytkownika i dopuszcza do wykonania tylko role OWNER i EMPLOYEE.</w:t>
      </w:r>
    </w:p>
    <w:p w14:paraId="5A4B5269" w14:textId="61DA068F" w:rsidR="00FC105E" w:rsidRDefault="007F3A41" w:rsidP="00E06189">
      <w:pPr>
        <w:pStyle w:val="Tekstpods"/>
        <w:numPr>
          <w:ilvl w:val="0"/>
          <w:numId w:val="11"/>
        </w:numPr>
      </w:pPr>
      <w:r>
        <w:t>linijka 4, 6 i 8 – pobieranie odpowiednich danych do wykonania akcji, korzystając z parametrów przekazanych w zapytaniu POST</w:t>
      </w:r>
    </w:p>
    <w:p w14:paraId="2E1C3619" w14:textId="50AF0A34" w:rsidR="007F3A41" w:rsidRDefault="007F3A41" w:rsidP="00E06189">
      <w:pPr>
        <w:pStyle w:val="Tekstpods"/>
        <w:numPr>
          <w:ilvl w:val="0"/>
          <w:numId w:val="11"/>
        </w:numPr>
      </w:pPr>
      <w:r>
        <w:t>linijka 10 – utworzenie obiektu który przekazany zostanie do warstwy domenowej systemu</w:t>
      </w:r>
    </w:p>
    <w:p w14:paraId="66275544" w14:textId="414DE248" w:rsidR="007F3A41" w:rsidRDefault="007F3A41" w:rsidP="00E06189">
      <w:pPr>
        <w:pStyle w:val="Tekstpods"/>
        <w:numPr>
          <w:ilvl w:val="0"/>
          <w:numId w:val="11"/>
        </w:numPr>
      </w:pPr>
      <w:r>
        <w:t>linijka 11 – wywołanie akcji potwierdzenia obecności danego użytkownika</w:t>
      </w:r>
      <w:r w:rsidR="00953591">
        <w:t>, dokładnie omówiona w kolejnym akapicie</w:t>
      </w:r>
    </w:p>
    <w:p w14:paraId="63EEAA83" w14:textId="2D057622" w:rsidR="00953591" w:rsidRDefault="00953591" w:rsidP="00E06189">
      <w:pPr>
        <w:pStyle w:val="Tekstpods"/>
        <w:numPr>
          <w:ilvl w:val="0"/>
          <w:numId w:val="11"/>
        </w:numPr>
      </w:pPr>
      <w:r>
        <w:t xml:space="preserve">linijka 13 – zapis danych agregatu </w:t>
      </w:r>
      <w:proofErr w:type="spellStart"/>
      <w:r>
        <w:rPr>
          <w:i/>
          <w:iCs/>
        </w:rPr>
        <w:t>Timetable</w:t>
      </w:r>
      <w:proofErr w:type="spellEnd"/>
      <w:r>
        <w:t xml:space="preserve"> do bazy danych.</w:t>
      </w:r>
    </w:p>
    <w:p w14:paraId="724D4C2B" w14:textId="4591C879" w:rsidR="00953591" w:rsidRDefault="00953591" w:rsidP="00E06189">
      <w:pPr>
        <w:pStyle w:val="Tekstpods"/>
        <w:numPr>
          <w:ilvl w:val="0"/>
          <w:numId w:val="11"/>
        </w:numPr>
      </w:pPr>
      <w:r>
        <w:lastRenderedPageBreak/>
        <w:t>linijka 14 – zwrócenie danych przemapowanych na obiekt DTO do warstwy kontrolera, skąd następnie przekazane zostaną do warstwy prezentacji</w:t>
      </w:r>
    </w:p>
    <w:p w14:paraId="04C4A6CC" w14:textId="69BC075B" w:rsidR="00041367" w:rsidRDefault="00041367" w:rsidP="00041367">
      <w:pPr>
        <w:pStyle w:val="Tekstpods"/>
      </w:pPr>
      <w:r>
        <w:t>Na powyższym przykładzie widoczne są wszystkie obowiązki warstwy aplikacyjnej systemu. Serwisy na podstawie danych przekazanych przez kontrolery agregują odpowiednie obiekty, tworzą obiekty polecenia przekazywane do warstwy domenowej, zajmują się również zapisem, propagacją i zwróceniem danych w przystępnej formie dla warstwy prezentacji.</w:t>
      </w:r>
    </w:p>
    <w:p w14:paraId="6D73153B" w14:textId="745C8FA3" w:rsidR="00041367" w:rsidRDefault="00041367" w:rsidP="00041367">
      <w:pPr>
        <w:pStyle w:val="Tekstpods"/>
      </w:pPr>
      <w:r>
        <w:t>Warstwa domenowa jest najniż</w:t>
      </w:r>
      <w:r w:rsidR="006E6493">
        <w:t>ej położoną częścią systemu. W warstwie domenowej zawierają się encje</w:t>
      </w:r>
      <w:r w:rsidR="00BA64B8">
        <w:t xml:space="preserve"> będące w tym wypadku także agregatami danych</w:t>
      </w:r>
      <w:r w:rsidR="00C50453">
        <w:t xml:space="preserve">, czyli </w:t>
      </w:r>
      <w:r w:rsidR="00047DA6">
        <w:t xml:space="preserve">obiektami będącymi zbiorem skojarzonych ze sobą obiektów w którym wszelkie zmiany czy całkowite usunięcie agregatu będzie miało także wpływ na </w:t>
      </w:r>
      <w:r w:rsidR="00C8608F">
        <w:t>podległe mu obiekty</w:t>
      </w:r>
      <w:r w:rsidR="00A7530A">
        <w:rPr>
          <w:rStyle w:val="Odwoanieprzypisudolnego"/>
        </w:rPr>
        <w:footnoteReference w:id="16"/>
      </w:r>
      <w:r w:rsidR="007D3AE7">
        <w:t xml:space="preserve">. </w:t>
      </w:r>
    </w:p>
    <w:p w14:paraId="20C0A80A" w14:textId="2BE8A30B" w:rsidR="00FB260B" w:rsidRDefault="00FB260B" w:rsidP="00041367">
      <w:pPr>
        <w:pStyle w:val="Tekstpods"/>
      </w:pPr>
      <w:r>
        <w:t>Encje zbudowane są z</w:t>
      </w:r>
      <w:r w:rsidR="00615A49">
        <w:t xml:space="preserve"> relacji z innymi encjami,</w:t>
      </w:r>
      <w:r>
        <w:t xml:space="preserve"> prostych pól oraz </w:t>
      </w:r>
      <w:r w:rsidR="00E91A08">
        <w:t xml:space="preserve">wartości (ang. </w:t>
      </w:r>
      <w:proofErr w:type="spellStart"/>
      <w:r w:rsidR="00E91A08">
        <w:rPr>
          <w:i/>
          <w:iCs/>
        </w:rPr>
        <w:t>value</w:t>
      </w:r>
      <w:proofErr w:type="spellEnd"/>
      <w:r w:rsidR="00E91A08">
        <w:rPr>
          <w:i/>
          <w:iCs/>
        </w:rPr>
        <w:t xml:space="preserve"> </w:t>
      </w:r>
      <w:proofErr w:type="spellStart"/>
      <w:r w:rsidR="00E91A08">
        <w:rPr>
          <w:i/>
          <w:iCs/>
        </w:rPr>
        <w:t>object</w:t>
      </w:r>
      <w:proofErr w:type="spellEnd"/>
      <w:r w:rsidR="00E91A08">
        <w:rPr>
          <w:i/>
          <w:iCs/>
        </w:rPr>
        <w:t>)</w:t>
      </w:r>
      <w:r w:rsidR="00E91A08">
        <w:t>. Wartości</w:t>
      </w:r>
      <w:r w:rsidR="00E9120F">
        <w:t xml:space="preserve"> to obiekty opisujące fragment domeny bez tożsamości, czyli chodzi tutaj o elementy mające dla nas znaczenie </w:t>
      </w:r>
      <w:r w:rsidR="004F0F1B">
        <w:t>oparte tylko o to jakie są, a nie kim lub czym są</w:t>
      </w:r>
      <w:r w:rsidR="004F0F1B">
        <w:rPr>
          <w:rStyle w:val="Odwoanieprzypisudolnego"/>
        </w:rPr>
        <w:footnoteReference w:id="17"/>
      </w:r>
      <w:r w:rsidR="00F33E07">
        <w:t>.</w:t>
      </w:r>
      <w:r w:rsidR="00553C67">
        <w:t xml:space="preserve"> Ostatnim elementem wartym wyszczególnienia w warstwie domenowej są asercje. Aserc</w:t>
      </w:r>
      <w:r w:rsidR="006B3BEA">
        <w:t>je umożliwiają ujawnienia, a następnie obsługę wszelkich nieprawidłowości danych przekazanych do encji</w:t>
      </w:r>
      <w:r w:rsidR="00A7530A">
        <w:rPr>
          <w:rStyle w:val="Odwoanieprzypisudolnego"/>
        </w:rPr>
        <w:footnoteReference w:id="18"/>
      </w:r>
      <w:r w:rsidR="00615A49">
        <w:t xml:space="preserve">. </w:t>
      </w:r>
      <w:r w:rsidR="00AF17DA">
        <w:t xml:space="preserve">Użycie wszystkich tych elementów gwarantuje utworzenie spójnej i odpornej na błędy </w:t>
      </w:r>
      <w:r w:rsidR="00B918B0">
        <w:t>domeny, a w konsekwencji całego systemu.</w:t>
      </w:r>
    </w:p>
    <w:p w14:paraId="16C3B1BE" w14:textId="02292B7F" w:rsidR="00474B87" w:rsidRDefault="00474B87" w:rsidP="00041367">
      <w:pPr>
        <w:pStyle w:val="Tekstpods"/>
      </w:pPr>
      <w:r>
        <w:t>Przykładem</w:t>
      </w:r>
      <w:r w:rsidR="006A585B">
        <w:rPr>
          <w:i/>
          <w:iCs/>
        </w:rPr>
        <w:t xml:space="preserve"> </w:t>
      </w:r>
      <w:r w:rsidR="006A585B">
        <w:t>obiektu wartości</w:t>
      </w:r>
      <w:r>
        <w:t xml:space="preserve"> z systemu może być </w:t>
      </w:r>
      <w:r w:rsidR="008E4EDF">
        <w:t>pole zawierające kod pocztowy.</w:t>
      </w:r>
    </w:p>
    <w:p w14:paraId="4293BD93" w14:textId="4CAA959B" w:rsidR="008E4EDF" w:rsidRDefault="008E4EDF" w:rsidP="00E603A5">
      <w:pPr>
        <w:rPr>
          <w:i/>
          <w:iCs/>
        </w:rPr>
      </w:pPr>
      <w:r w:rsidRPr="00E603A5">
        <w:rPr>
          <w:i/>
          <w:iCs/>
        </w:rPr>
        <w:t>1    @Embedded</w:t>
      </w:r>
      <w:r w:rsidRPr="00E603A5">
        <w:rPr>
          <w:i/>
          <w:iCs/>
        </w:rPr>
        <w:br/>
        <w:t>2    @AttributeOverride(name = "</w:t>
      </w:r>
      <w:proofErr w:type="spellStart"/>
      <w:r w:rsidRPr="00E603A5">
        <w:rPr>
          <w:i/>
          <w:iCs/>
        </w:rPr>
        <w:t>value</w:t>
      </w:r>
      <w:proofErr w:type="spellEnd"/>
      <w:r w:rsidRPr="00E603A5">
        <w:rPr>
          <w:i/>
          <w:iCs/>
        </w:rPr>
        <w:t xml:space="preserve">", </w:t>
      </w:r>
      <w:proofErr w:type="spellStart"/>
      <w:r w:rsidRPr="00E603A5">
        <w:rPr>
          <w:i/>
          <w:iCs/>
        </w:rPr>
        <w:t>column</w:t>
      </w:r>
      <w:proofErr w:type="spellEnd"/>
      <w:r w:rsidRPr="00E603A5">
        <w:rPr>
          <w:i/>
          <w:iCs/>
        </w:rPr>
        <w:t xml:space="preserve"> = @Column(name = "POSTAL_CODE"))</w:t>
      </w:r>
      <w:r w:rsidRPr="00E603A5">
        <w:rPr>
          <w:i/>
          <w:iCs/>
        </w:rPr>
        <w:br/>
        <w:t xml:space="preserve">3    </w:t>
      </w:r>
      <w:proofErr w:type="spellStart"/>
      <w:r w:rsidRPr="00E603A5">
        <w:rPr>
          <w:i/>
          <w:iCs/>
        </w:rPr>
        <w:t>private</w:t>
      </w:r>
      <w:proofErr w:type="spellEnd"/>
      <w:r w:rsidRPr="00E603A5">
        <w:rPr>
          <w:i/>
          <w:iCs/>
        </w:rPr>
        <w:t xml:space="preserve"> </w:t>
      </w:r>
      <w:proofErr w:type="spellStart"/>
      <w:r w:rsidRPr="00E603A5">
        <w:rPr>
          <w:i/>
          <w:iCs/>
        </w:rPr>
        <w:t>PostalCode</w:t>
      </w:r>
      <w:proofErr w:type="spellEnd"/>
      <w:r w:rsidRPr="00E603A5">
        <w:rPr>
          <w:i/>
          <w:iCs/>
        </w:rPr>
        <w:t xml:space="preserve"> </w:t>
      </w:r>
      <w:proofErr w:type="spellStart"/>
      <w:r w:rsidRPr="00E603A5">
        <w:rPr>
          <w:i/>
          <w:iCs/>
        </w:rPr>
        <w:t>postalCode</w:t>
      </w:r>
      <w:proofErr w:type="spellEnd"/>
      <w:r w:rsidRPr="00E603A5">
        <w:rPr>
          <w:i/>
          <w:iCs/>
        </w:rPr>
        <w:t>;</w:t>
      </w:r>
    </w:p>
    <w:p w14:paraId="473A3E24" w14:textId="77777777" w:rsidR="00B20773" w:rsidRDefault="00B20773" w:rsidP="00E603A5">
      <w:pPr>
        <w:rPr>
          <w:i/>
          <w:iCs/>
        </w:rPr>
      </w:pPr>
    </w:p>
    <w:p w14:paraId="70E458F0" w14:textId="0E754862" w:rsidR="00E603A5" w:rsidRDefault="0056632C" w:rsidP="00E603A5">
      <w:r>
        <w:t>Kod</w:t>
      </w:r>
      <w:r w:rsidR="00B20773" w:rsidRPr="00B20773">
        <w:t xml:space="preserve"> 5.12, Użycie obiektu wartości</w:t>
      </w:r>
    </w:p>
    <w:p w14:paraId="2ED56C5A" w14:textId="77777777" w:rsidR="00B20773" w:rsidRPr="00E603A5" w:rsidRDefault="00B20773" w:rsidP="00E603A5"/>
    <w:p w14:paraId="7518C466" w14:textId="2EACFC06" w:rsidR="008E4EDF" w:rsidRDefault="008E4EDF" w:rsidP="00041367">
      <w:pPr>
        <w:pStyle w:val="Tekstpods"/>
      </w:pPr>
      <w:r>
        <w:t xml:space="preserve">Powyższy kod </w:t>
      </w:r>
      <w:r w:rsidR="00B20773">
        <w:t>(</w:t>
      </w:r>
      <w:r w:rsidR="0056632C">
        <w:t>Kod</w:t>
      </w:r>
      <w:r w:rsidR="00B20773">
        <w:t xml:space="preserve"> 5.12) </w:t>
      </w:r>
      <w:r>
        <w:t xml:space="preserve">zawarty jest w klasie </w:t>
      </w:r>
      <w:proofErr w:type="spellStart"/>
      <w:r w:rsidRPr="00B20773">
        <w:rPr>
          <w:i/>
          <w:iCs/>
        </w:rPr>
        <w:t>Address</w:t>
      </w:r>
      <w:proofErr w:type="spellEnd"/>
      <w:r w:rsidR="00C63417">
        <w:t xml:space="preserve">, gdzie zamiast użycia obiekty typu String dane o kodzie pocztowym zapisywane są w klasie </w:t>
      </w:r>
      <w:proofErr w:type="spellStart"/>
      <w:r w:rsidR="00C63417" w:rsidRPr="00B20773">
        <w:rPr>
          <w:i/>
          <w:iCs/>
        </w:rPr>
        <w:t>PostalCode</w:t>
      </w:r>
      <w:proofErr w:type="spellEnd"/>
      <w:r w:rsidR="00C63417">
        <w:t>. Adnotacje w linijkach 1 oraz 2 są częścią JPA i umożliwiają odpowiedni zapis i odczytanie do bazy danych.</w:t>
      </w:r>
    </w:p>
    <w:p w14:paraId="5220F897" w14:textId="77777777" w:rsidR="00B20773" w:rsidRDefault="00B20773" w:rsidP="00041367">
      <w:pPr>
        <w:pStyle w:val="Tekstpods"/>
      </w:pPr>
    </w:p>
    <w:p w14:paraId="00F9E2C7" w14:textId="6D042499" w:rsidR="002253CC" w:rsidRDefault="002253CC" w:rsidP="00256F1D">
      <w:pPr>
        <w:rPr>
          <w:i/>
          <w:iCs/>
        </w:rPr>
      </w:pPr>
      <w:r w:rsidRPr="00256F1D">
        <w:rPr>
          <w:i/>
          <w:iCs/>
        </w:rPr>
        <w:t xml:space="preserve">1    </w:t>
      </w:r>
      <w:proofErr w:type="spellStart"/>
      <w:r w:rsidRPr="00256F1D">
        <w:rPr>
          <w:i/>
          <w:iCs/>
        </w:rPr>
        <w:t>private</w:t>
      </w:r>
      <w:proofErr w:type="spellEnd"/>
      <w:r w:rsidRPr="00256F1D">
        <w:rPr>
          <w:i/>
          <w:iCs/>
        </w:rPr>
        <w:t xml:space="preserve"> </w:t>
      </w:r>
      <w:proofErr w:type="spellStart"/>
      <w:r w:rsidRPr="00256F1D">
        <w:rPr>
          <w:i/>
          <w:iCs/>
        </w:rPr>
        <w:t>static</w:t>
      </w:r>
      <w:proofErr w:type="spellEnd"/>
      <w:r w:rsidRPr="00256F1D">
        <w:rPr>
          <w:i/>
          <w:iCs/>
        </w:rPr>
        <w:t xml:space="preserve"> </w:t>
      </w:r>
      <w:proofErr w:type="spellStart"/>
      <w:r w:rsidRPr="00256F1D">
        <w:rPr>
          <w:i/>
          <w:iCs/>
        </w:rPr>
        <w:t>final</w:t>
      </w:r>
      <w:proofErr w:type="spellEnd"/>
      <w:r w:rsidRPr="00256F1D">
        <w:rPr>
          <w:i/>
          <w:iCs/>
        </w:rPr>
        <w:t xml:space="preserve"> String POSTAL_CODE_REGEX = "\\d{2}-\\d{3}";</w:t>
      </w:r>
      <w:r w:rsidRPr="00256F1D">
        <w:rPr>
          <w:i/>
          <w:iCs/>
        </w:rPr>
        <w:br/>
        <w:t xml:space="preserve">2    </w:t>
      </w:r>
      <w:r w:rsidRPr="00256F1D">
        <w:rPr>
          <w:i/>
          <w:iCs/>
        </w:rPr>
        <w:br/>
        <w:t xml:space="preserve">3    </w:t>
      </w:r>
      <w:proofErr w:type="spellStart"/>
      <w:r w:rsidRPr="00256F1D">
        <w:rPr>
          <w:i/>
          <w:iCs/>
        </w:rPr>
        <w:t>private</w:t>
      </w:r>
      <w:proofErr w:type="spellEnd"/>
      <w:r w:rsidRPr="00256F1D">
        <w:rPr>
          <w:i/>
          <w:iCs/>
        </w:rPr>
        <w:t xml:space="preserve"> </w:t>
      </w:r>
      <w:proofErr w:type="spellStart"/>
      <w:r w:rsidRPr="00256F1D">
        <w:rPr>
          <w:i/>
          <w:iCs/>
        </w:rPr>
        <w:t>void</w:t>
      </w:r>
      <w:proofErr w:type="spellEnd"/>
      <w:r w:rsidRPr="00256F1D">
        <w:rPr>
          <w:i/>
          <w:iCs/>
        </w:rPr>
        <w:t xml:space="preserve"> </w:t>
      </w:r>
      <w:proofErr w:type="spellStart"/>
      <w:r w:rsidRPr="00256F1D">
        <w:rPr>
          <w:i/>
          <w:iCs/>
        </w:rPr>
        <w:t>initValue</w:t>
      </w:r>
      <w:proofErr w:type="spellEnd"/>
      <w:r w:rsidRPr="00256F1D">
        <w:rPr>
          <w:i/>
          <w:iCs/>
        </w:rPr>
        <w:t xml:space="preserve">(String </w:t>
      </w:r>
      <w:proofErr w:type="spellStart"/>
      <w:r w:rsidRPr="00256F1D">
        <w:rPr>
          <w:i/>
          <w:iCs/>
        </w:rPr>
        <w:t>value</w:t>
      </w:r>
      <w:proofErr w:type="spellEnd"/>
      <w:r w:rsidRPr="00256F1D">
        <w:rPr>
          <w:i/>
          <w:iCs/>
        </w:rPr>
        <w:t>) {</w:t>
      </w:r>
      <w:r w:rsidRPr="00256F1D">
        <w:rPr>
          <w:i/>
          <w:iCs/>
        </w:rPr>
        <w:br/>
        <w:t xml:space="preserve">4        </w:t>
      </w:r>
      <w:proofErr w:type="spellStart"/>
      <w:r w:rsidRPr="00256F1D">
        <w:rPr>
          <w:i/>
          <w:iCs/>
        </w:rPr>
        <w:t>DomainAsserts.assertArgumentNotNull</w:t>
      </w:r>
      <w:proofErr w:type="spellEnd"/>
      <w:r w:rsidRPr="00256F1D">
        <w:rPr>
          <w:i/>
          <w:iCs/>
        </w:rPr>
        <w:t>(</w:t>
      </w:r>
      <w:proofErr w:type="spellStart"/>
      <w:r w:rsidRPr="00256F1D">
        <w:rPr>
          <w:i/>
          <w:iCs/>
        </w:rPr>
        <w:t>value</w:t>
      </w:r>
      <w:proofErr w:type="spellEnd"/>
      <w:r w:rsidRPr="00256F1D">
        <w:rPr>
          <w:i/>
          <w:iCs/>
        </w:rPr>
        <w:t>, "</w:t>
      </w:r>
      <w:proofErr w:type="spellStart"/>
      <w:r w:rsidRPr="00256F1D">
        <w:rPr>
          <w:i/>
          <w:iCs/>
        </w:rPr>
        <w:t>Postal</w:t>
      </w:r>
      <w:proofErr w:type="spellEnd"/>
      <w:r w:rsidRPr="00256F1D">
        <w:rPr>
          <w:i/>
          <w:iCs/>
        </w:rPr>
        <w:t xml:space="preserve"> </w:t>
      </w:r>
      <w:proofErr w:type="spellStart"/>
      <w:r w:rsidRPr="00256F1D">
        <w:rPr>
          <w:i/>
          <w:iCs/>
        </w:rPr>
        <w:t>code</w:t>
      </w:r>
      <w:proofErr w:type="spellEnd"/>
      <w:r w:rsidRPr="00256F1D">
        <w:rPr>
          <w:i/>
          <w:iCs/>
        </w:rPr>
        <w:t xml:space="preserve"> </w:t>
      </w:r>
      <w:proofErr w:type="spellStart"/>
      <w:r w:rsidRPr="00256F1D">
        <w:rPr>
          <w:i/>
          <w:iCs/>
        </w:rPr>
        <w:t>is</w:t>
      </w:r>
      <w:proofErr w:type="spellEnd"/>
      <w:r w:rsidRPr="00256F1D">
        <w:rPr>
          <w:i/>
          <w:iCs/>
        </w:rPr>
        <w:t xml:space="preserve"> </w:t>
      </w:r>
      <w:proofErr w:type="spellStart"/>
      <w:r w:rsidRPr="00256F1D">
        <w:rPr>
          <w:i/>
          <w:iCs/>
        </w:rPr>
        <w:t>null</w:t>
      </w:r>
      <w:proofErr w:type="spellEnd"/>
      <w:r w:rsidRPr="00256F1D">
        <w:rPr>
          <w:i/>
          <w:iCs/>
        </w:rPr>
        <w:t>");</w:t>
      </w:r>
      <w:r w:rsidRPr="00256F1D">
        <w:rPr>
          <w:i/>
          <w:iCs/>
        </w:rPr>
        <w:br/>
        <w:t xml:space="preserve">5        </w:t>
      </w:r>
      <w:proofErr w:type="spellStart"/>
      <w:r w:rsidRPr="00256F1D">
        <w:rPr>
          <w:i/>
          <w:iCs/>
        </w:rPr>
        <w:t>DomainAsserts.assertArgumentMatchesPattern</w:t>
      </w:r>
      <w:proofErr w:type="spellEnd"/>
      <w:r w:rsidRPr="00256F1D">
        <w:rPr>
          <w:i/>
          <w:iCs/>
        </w:rPr>
        <w:t xml:space="preserve">(POSTAL_CODE_REGEX, </w:t>
      </w:r>
      <w:proofErr w:type="spellStart"/>
      <w:r w:rsidRPr="00256F1D">
        <w:rPr>
          <w:i/>
          <w:iCs/>
        </w:rPr>
        <w:t>value</w:t>
      </w:r>
      <w:proofErr w:type="spellEnd"/>
      <w:r w:rsidRPr="00256F1D">
        <w:rPr>
          <w:i/>
          <w:iCs/>
        </w:rPr>
        <w:t>, "</w:t>
      </w:r>
      <w:proofErr w:type="spellStart"/>
      <w:r w:rsidRPr="00256F1D">
        <w:rPr>
          <w:i/>
          <w:iCs/>
        </w:rPr>
        <w:t>Postal</w:t>
      </w:r>
      <w:proofErr w:type="spellEnd"/>
      <w:r w:rsidRPr="00256F1D">
        <w:rPr>
          <w:i/>
          <w:iCs/>
        </w:rPr>
        <w:t xml:space="preserve"> </w:t>
      </w:r>
      <w:proofErr w:type="spellStart"/>
      <w:r w:rsidRPr="00256F1D">
        <w:rPr>
          <w:i/>
          <w:iCs/>
        </w:rPr>
        <w:t>code</w:t>
      </w:r>
      <w:proofErr w:type="spellEnd"/>
      <w:r w:rsidRPr="00256F1D">
        <w:rPr>
          <w:i/>
          <w:iCs/>
        </w:rPr>
        <w:t xml:space="preserve"> </w:t>
      </w:r>
      <w:proofErr w:type="spellStart"/>
      <w:r w:rsidRPr="00256F1D">
        <w:rPr>
          <w:i/>
          <w:iCs/>
        </w:rPr>
        <w:t>is</w:t>
      </w:r>
      <w:proofErr w:type="spellEnd"/>
      <w:r w:rsidRPr="00256F1D">
        <w:rPr>
          <w:i/>
          <w:iCs/>
        </w:rPr>
        <w:t xml:space="preserve"> </w:t>
      </w:r>
      <w:proofErr w:type="spellStart"/>
      <w:r w:rsidRPr="00256F1D">
        <w:rPr>
          <w:i/>
          <w:iCs/>
        </w:rPr>
        <w:t>malmorfed</w:t>
      </w:r>
      <w:proofErr w:type="spellEnd"/>
      <w:r w:rsidRPr="00256F1D">
        <w:rPr>
          <w:i/>
          <w:iCs/>
        </w:rPr>
        <w:t>");</w:t>
      </w:r>
      <w:r w:rsidRPr="00256F1D">
        <w:rPr>
          <w:i/>
          <w:iCs/>
        </w:rPr>
        <w:br/>
        <w:t xml:space="preserve">6        </w:t>
      </w:r>
      <w:proofErr w:type="spellStart"/>
      <w:r w:rsidRPr="00256F1D">
        <w:rPr>
          <w:i/>
          <w:iCs/>
        </w:rPr>
        <w:t>this.value</w:t>
      </w:r>
      <w:proofErr w:type="spellEnd"/>
      <w:r w:rsidRPr="00256F1D">
        <w:rPr>
          <w:i/>
          <w:iCs/>
        </w:rPr>
        <w:t xml:space="preserve"> = </w:t>
      </w:r>
      <w:proofErr w:type="spellStart"/>
      <w:r w:rsidRPr="00256F1D">
        <w:rPr>
          <w:i/>
          <w:iCs/>
        </w:rPr>
        <w:t>value</w:t>
      </w:r>
      <w:proofErr w:type="spellEnd"/>
      <w:r w:rsidRPr="00256F1D">
        <w:rPr>
          <w:i/>
          <w:iCs/>
        </w:rPr>
        <w:t>;</w:t>
      </w:r>
      <w:r w:rsidRPr="00256F1D">
        <w:rPr>
          <w:i/>
          <w:iCs/>
        </w:rPr>
        <w:br/>
        <w:t>7    }</w:t>
      </w:r>
    </w:p>
    <w:p w14:paraId="52FD0647" w14:textId="37578295" w:rsidR="00256F1D" w:rsidRDefault="00256F1D" w:rsidP="00256F1D">
      <w:pPr>
        <w:rPr>
          <w:i/>
          <w:iCs/>
        </w:rPr>
      </w:pPr>
    </w:p>
    <w:p w14:paraId="33396D24" w14:textId="5639D237" w:rsidR="00256F1D" w:rsidRPr="00256F1D" w:rsidRDefault="0056632C" w:rsidP="00256F1D">
      <w:r>
        <w:t>Kod</w:t>
      </w:r>
      <w:r w:rsidR="00256F1D" w:rsidRPr="00256F1D">
        <w:t xml:space="preserve"> 5.13, Metoda inicjalizująca obiekt wartości</w:t>
      </w:r>
    </w:p>
    <w:p w14:paraId="63470A00" w14:textId="77777777" w:rsidR="00256F1D" w:rsidRPr="00256F1D" w:rsidRDefault="00256F1D" w:rsidP="00256F1D">
      <w:pPr>
        <w:rPr>
          <w:i/>
          <w:iCs/>
        </w:rPr>
      </w:pPr>
    </w:p>
    <w:p w14:paraId="58630C97" w14:textId="2789A61D" w:rsidR="00C63417" w:rsidRPr="00EB551B" w:rsidRDefault="002253CC" w:rsidP="00041367">
      <w:pPr>
        <w:pStyle w:val="Tekstpods"/>
      </w:pPr>
      <w:r>
        <w:t xml:space="preserve">W samej klasie </w:t>
      </w:r>
      <w:proofErr w:type="spellStart"/>
      <w:r w:rsidRPr="00EB551B">
        <w:rPr>
          <w:i/>
          <w:iCs/>
        </w:rPr>
        <w:t>PostalCode</w:t>
      </w:r>
      <w:proofErr w:type="spellEnd"/>
      <w:r>
        <w:t xml:space="preserve"> istotn</w:t>
      </w:r>
      <w:r w:rsidR="001D0836">
        <w:t xml:space="preserve">ą metodą jest </w:t>
      </w:r>
      <w:proofErr w:type="spellStart"/>
      <w:r w:rsidR="001D0836">
        <w:rPr>
          <w:i/>
          <w:iCs/>
        </w:rPr>
        <w:t>initValue</w:t>
      </w:r>
      <w:proofErr w:type="spellEnd"/>
      <w:r w:rsidR="00256F1D">
        <w:rPr>
          <w:i/>
          <w:iCs/>
        </w:rPr>
        <w:t xml:space="preserve"> </w:t>
      </w:r>
      <w:r w:rsidR="00256F1D">
        <w:t>(</w:t>
      </w:r>
      <w:r w:rsidR="0056632C">
        <w:t>Kod</w:t>
      </w:r>
      <w:r w:rsidR="00256F1D">
        <w:t xml:space="preserve"> 5.13)</w:t>
      </w:r>
      <w:r w:rsidR="001D0836">
        <w:t>. Jest to jedyna możliwość utworzenia obiektu tego typu. Kody pocztowe w Polsce mają wartości typu 43-523, więc w linijce 1 zapisan</w:t>
      </w:r>
      <w:r w:rsidR="00EB551B">
        <w:t xml:space="preserve">e zostało wyrażenie regularne (ang. </w:t>
      </w:r>
      <w:proofErr w:type="spellStart"/>
      <w:r w:rsidR="00EB551B">
        <w:rPr>
          <w:i/>
          <w:iCs/>
        </w:rPr>
        <w:t>regular</w:t>
      </w:r>
      <w:proofErr w:type="spellEnd"/>
      <w:r w:rsidR="00EB551B">
        <w:rPr>
          <w:i/>
          <w:iCs/>
        </w:rPr>
        <w:t xml:space="preserve"> </w:t>
      </w:r>
      <w:proofErr w:type="spellStart"/>
      <w:r w:rsidR="00EB551B">
        <w:rPr>
          <w:i/>
          <w:iCs/>
        </w:rPr>
        <w:t>expression</w:t>
      </w:r>
      <w:proofErr w:type="spellEnd"/>
      <w:r w:rsidR="00EB551B">
        <w:rPr>
          <w:i/>
          <w:iCs/>
        </w:rPr>
        <w:t>)</w:t>
      </w:r>
      <w:r w:rsidR="00EB551B">
        <w:t xml:space="preserve"> sprawdzające dokładnie taki wzór danych. Następnie linijki 4 i 5 sprawdzają wartość przekazaną do konstruktora obiektu </w:t>
      </w:r>
      <w:proofErr w:type="spellStart"/>
      <w:r w:rsidR="00EB551B">
        <w:rPr>
          <w:i/>
          <w:iCs/>
        </w:rPr>
        <w:t>PostalCode</w:t>
      </w:r>
      <w:proofErr w:type="spellEnd"/>
      <w:r w:rsidR="00EB551B">
        <w:t xml:space="preserve"> i w przypadku niezgodności z wymaganą formą przerywają proces poprzez zatrzymanie aplikacji wyjątkiem (ang. </w:t>
      </w:r>
      <w:proofErr w:type="spellStart"/>
      <w:r w:rsidR="00EB551B">
        <w:rPr>
          <w:i/>
          <w:iCs/>
        </w:rPr>
        <w:t>exception</w:t>
      </w:r>
      <w:proofErr w:type="spellEnd"/>
      <w:r w:rsidR="00EB551B">
        <w:rPr>
          <w:i/>
          <w:iCs/>
        </w:rPr>
        <w:t>)</w:t>
      </w:r>
      <w:r w:rsidR="00EB551B">
        <w:t>.</w:t>
      </w:r>
    </w:p>
    <w:p w14:paraId="7DE862F3" w14:textId="00B2DF36" w:rsidR="00832467" w:rsidRDefault="00832467" w:rsidP="00832467">
      <w:pPr>
        <w:pStyle w:val="Tekstpods"/>
      </w:pPr>
      <w:r>
        <w:t xml:space="preserve">Wracając do przykładu potwierdzania obecności klienta na zajęciach </w:t>
      </w:r>
      <w:r w:rsidR="00FA46B0">
        <w:t>kolejnym korkiem jest</w:t>
      </w:r>
      <w:r>
        <w:t xml:space="preserve"> </w:t>
      </w:r>
      <w:r w:rsidR="00FA46B0">
        <w:t>proces</w:t>
      </w:r>
      <w:r>
        <w:t xml:space="preserve"> wywoływanej wewnątrz domeny</w:t>
      </w:r>
      <w:r w:rsidR="002A0423">
        <w:t xml:space="preserve"> (</w:t>
      </w:r>
      <w:r w:rsidR="0056632C">
        <w:t>Kod</w:t>
      </w:r>
      <w:r w:rsidR="002A0423">
        <w:t xml:space="preserve"> 5.14)</w:t>
      </w:r>
    </w:p>
    <w:p w14:paraId="2244A150" w14:textId="5EF6C929" w:rsidR="00832467" w:rsidRDefault="00832467" w:rsidP="00D426F6">
      <w:pPr>
        <w:rPr>
          <w:i/>
          <w:iCs/>
        </w:rPr>
      </w:pPr>
      <w:r w:rsidRPr="00D426F6">
        <w:rPr>
          <w:i/>
          <w:iCs/>
        </w:rPr>
        <w:t xml:space="preserve">1    public </w:t>
      </w:r>
      <w:proofErr w:type="spellStart"/>
      <w:r w:rsidRPr="00D426F6">
        <w:rPr>
          <w:i/>
          <w:iCs/>
        </w:rPr>
        <w:t>void</w:t>
      </w:r>
      <w:proofErr w:type="spellEnd"/>
      <w:r w:rsidRPr="00D426F6">
        <w:rPr>
          <w:i/>
          <w:iCs/>
        </w:rPr>
        <w:t xml:space="preserve"> </w:t>
      </w:r>
      <w:proofErr w:type="spellStart"/>
      <w:r w:rsidRPr="00D426F6">
        <w:rPr>
          <w:i/>
          <w:iCs/>
        </w:rPr>
        <w:t>confirmAttendance</w:t>
      </w:r>
      <w:proofErr w:type="spellEnd"/>
      <w:r w:rsidRPr="00D426F6">
        <w:rPr>
          <w:i/>
          <w:iCs/>
        </w:rPr>
        <w:t>(</w:t>
      </w:r>
      <w:proofErr w:type="spellStart"/>
      <w:r w:rsidRPr="00D426F6">
        <w:rPr>
          <w:i/>
          <w:iCs/>
        </w:rPr>
        <w:t>ConfirmAttendance</w:t>
      </w:r>
      <w:proofErr w:type="spellEnd"/>
      <w:r w:rsidRPr="00D426F6">
        <w:rPr>
          <w:i/>
          <w:iCs/>
        </w:rPr>
        <w:t xml:space="preserve"> </w:t>
      </w:r>
      <w:proofErr w:type="spellStart"/>
      <w:r w:rsidRPr="00D426F6">
        <w:rPr>
          <w:i/>
          <w:iCs/>
        </w:rPr>
        <w:t>command</w:t>
      </w:r>
      <w:proofErr w:type="spellEnd"/>
      <w:r w:rsidRPr="00D426F6">
        <w:rPr>
          <w:i/>
          <w:iCs/>
        </w:rPr>
        <w:t>) {</w:t>
      </w:r>
      <w:r w:rsidRPr="00D426F6">
        <w:rPr>
          <w:i/>
          <w:iCs/>
        </w:rPr>
        <w:br/>
        <w:t xml:space="preserve">2        </w:t>
      </w:r>
      <w:proofErr w:type="spellStart"/>
      <w:r w:rsidRPr="00D426F6">
        <w:rPr>
          <w:i/>
          <w:iCs/>
        </w:rPr>
        <w:t>DomainAsserts.assertArgumentNotNull</w:t>
      </w:r>
      <w:proofErr w:type="spellEnd"/>
      <w:r w:rsidRPr="00D426F6">
        <w:rPr>
          <w:i/>
          <w:iCs/>
        </w:rPr>
        <w:t>(</w:t>
      </w:r>
      <w:proofErr w:type="spellStart"/>
      <w:r w:rsidRPr="00D426F6">
        <w:rPr>
          <w:i/>
          <w:iCs/>
        </w:rPr>
        <w:t>command</w:t>
      </w:r>
      <w:proofErr w:type="spellEnd"/>
      <w:r w:rsidRPr="00D426F6">
        <w:rPr>
          <w:i/>
          <w:iCs/>
        </w:rPr>
        <w:t>, "</w:t>
      </w:r>
      <w:proofErr w:type="spellStart"/>
      <w:r w:rsidRPr="00D426F6">
        <w:rPr>
          <w:i/>
          <w:iCs/>
        </w:rPr>
        <w:t>command</w:t>
      </w:r>
      <w:proofErr w:type="spellEnd"/>
      <w:r w:rsidRPr="00D426F6">
        <w:rPr>
          <w:i/>
          <w:iCs/>
        </w:rPr>
        <w:t xml:space="preserve"> </w:t>
      </w:r>
      <w:proofErr w:type="spellStart"/>
      <w:r w:rsidRPr="00D426F6">
        <w:rPr>
          <w:i/>
          <w:iCs/>
        </w:rPr>
        <w:t>cannot</w:t>
      </w:r>
      <w:proofErr w:type="spellEnd"/>
      <w:r w:rsidRPr="00D426F6">
        <w:rPr>
          <w:i/>
          <w:iCs/>
        </w:rPr>
        <w:t xml:space="preserve"> be </w:t>
      </w:r>
      <w:proofErr w:type="spellStart"/>
      <w:r w:rsidRPr="00D426F6">
        <w:rPr>
          <w:i/>
          <w:iCs/>
        </w:rPr>
        <w:t>null</w:t>
      </w:r>
      <w:proofErr w:type="spellEnd"/>
      <w:r w:rsidRPr="00D426F6">
        <w:rPr>
          <w:i/>
          <w:iCs/>
        </w:rPr>
        <w:t>");</w:t>
      </w:r>
      <w:r w:rsidRPr="00D426F6">
        <w:rPr>
          <w:i/>
          <w:iCs/>
        </w:rPr>
        <w:br/>
        <w:t xml:space="preserve">3        </w:t>
      </w:r>
      <w:proofErr w:type="spellStart"/>
      <w:r w:rsidRPr="00D426F6">
        <w:rPr>
          <w:i/>
          <w:iCs/>
        </w:rPr>
        <w:t>DomainAsserts.assertArgumentNotNull</w:t>
      </w:r>
      <w:proofErr w:type="spellEnd"/>
      <w:r w:rsidRPr="00D426F6">
        <w:rPr>
          <w:i/>
          <w:iCs/>
        </w:rPr>
        <w:t>(</w:t>
      </w:r>
      <w:proofErr w:type="spellStart"/>
      <w:r w:rsidRPr="00D426F6">
        <w:rPr>
          <w:i/>
          <w:iCs/>
        </w:rPr>
        <w:t>command.getMember</w:t>
      </w:r>
      <w:proofErr w:type="spellEnd"/>
      <w:r w:rsidRPr="00D426F6">
        <w:rPr>
          <w:i/>
          <w:iCs/>
        </w:rPr>
        <w:t>(), "</w:t>
      </w:r>
      <w:proofErr w:type="spellStart"/>
      <w:r w:rsidRPr="00D426F6">
        <w:rPr>
          <w:i/>
          <w:iCs/>
        </w:rPr>
        <w:t>member</w:t>
      </w:r>
      <w:proofErr w:type="spellEnd"/>
      <w:r w:rsidRPr="00D426F6">
        <w:rPr>
          <w:i/>
          <w:iCs/>
        </w:rPr>
        <w:t xml:space="preserve"> </w:t>
      </w:r>
      <w:proofErr w:type="spellStart"/>
      <w:r w:rsidRPr="00D426F6">
        <w:rPr>
          <w:i/>
          <w:iCs/>
        </w:rPr>
        <w:t>cannot</w:t>
      </w:r>
      <w:proofErr w:type="spellEnd"/>
      <w:r w:rsidRPr="00D426F6">
        <w:rPr>
          <w:i/>
          <w:iCs/>
        </w:rPr>
        <w:t xml:space="preserve"> be </w:t>
      </w:r>
      <w:proofErr w:type="spellStart"/>
      <w:r w:rsidRPr="00D426F6">
        <w:rPr>
          <w:i/>
          <w:iCs/>
        </w:rPr>
        <w:t>null</w:t>
      </w:r>
      <w:proofErr w:type="spellEnd"/>
      <w:r w:rsidRPr="00D426F6">
        <w:rPr>
          <w:i/>
          <w:iCs/>
        </w:rPr>
        <w:t>");</w:t>
      </w:r>
      <w:r w:rsidRPr="00D426F6">
        <w:rPr>
          <w:i/>
          <w:iCs/>
        </w:rPr>
        <w:br/>
        <w:t xml:space="preserve">4    </w:t>
      </w:r>
      <w:r w:rsidRPr="00D426F6">
        <w:rPr>
          <w:i/>
          <w:iCs/>
        </w:rPr>
        <w:br/>
        <w:t xml:space="preserve">5        </w:t>
      </w:r>
      <w:proofErr w:type="spellStart"/>
      <w:r w:rsidRPr="00D426F6">
        <w:rPr>
          <w:i/>
          <w:iCs/>
        </w:rPr>
        <w:t>Attendance</w:t>
      </w:r>
      <w:proofErr w:type="spellEnd"/>
      <w:r w:rsidRPr="00D426F6">
        <w:rPr>
          <w:i/>
          <w:iCs/>
        </w:rPr>
        <w:t xml:space="preserve"> </w:t>
      </w:r>
      <w:proofErr w:type="spellStart"/>
      <w:r w:rsidRPr="00D426F6">
        <w:rPr>
          <w:i/>
          <w:iCs/>
        </w:rPr>
        <w:t>attendance</w:t>
      </w:r>
      <w:proofErr w:type="spellEnd"/>
      <w:r w:rsidRPr="00D426F6">
        <w:rPr>
          <w:i/>
          <w:iCs/>
        </w:rPr>
        <w:t xml:space="preserve"> = </w:t>
      </w:r>
      <w:proofErr w:type="spellStart"/>
      <w:r w:rsidRPr="00D426F6">
        <w:rPr>
          <w:i/>
          <w:iCs/>
        </w:rPr>
        <w:t>attendanceByMember</w:t>
      </w:r>
      <w:proofErr w:type="spellEnd"/>
      <w:r w:rsidRPr="00D426F6">
        <w:rPr>
          <w:i/>
          <w:iCs/>
        </w:rPr>
        <w:t>(</w:t>
      </w:r>
      <w:proofErr w:type="spellStart"/>
      <w:r w:rsidRPr="00D426F6">
        <w:rPr>
          <w:i/>
          <w:iCs/>
        </w:rPr>
        <w:t>command.getMember</w:t>
      </w:r>
      <w:proofErr w:type="spellEnd"/>
      <w:r w:rsidRPr="00D426F6">
        <w:rPr>
          <w:i/>
          <w:iCs/>
        </w:rPr>
        <w:t>());</w:t>
      </w:r>
      <w:r w:rsidRPr="00D426F6">
        <w:rPr>
          <w:i/>
          <w:iCs/>
        </w:rPr>
        <w:br/>
        <w:t xml:space="preserve">6        </w:t>
      </w:r>
      <w:proofErr w:type="spellStart"/>
      <w:r w:rsidRPr="00D426F6">
        <w:rPr>
          <w:i/>
          <w:iCs/>
        </w:rPr>
        <w:t>attendance.confirmAttendance</w:t>
      </w:r>
      <w:proofErr w:type="spellEnd"/>
      <w:r w:rsidRPr="00D426F6">
        <w:rPr>
          <w:i/>
          <w:iCs/>
        </w:rPr>
        <w:t>();</w:t>
      </w:r>
      <w:r w:rsidRPr="00D426F6">
        <w:rPr>
          <w:i/>
          <w:iCs/>
        </w:rPr>
        <w:br/>
        <w:t>7    }</w:t>
      </w:r>
    </w:p>
    <w:p w14:paraId="3C9013FE" w14:textId="7E5BD8E7" w:rsidR="00D426F6" w:rsidRDefault="00D426F6" w:rsidP="00D426F6">
      <w:pPr>
        <w:rPr>
          <w:i/>
          <w:iCs/>
        </w:rPr>
      </w:pPr>
    </w:p>
    <w:p w14:paraId="249D09C2" w14:textId="044A1B18" w:rsidR="00D426F6" w:rsidRPr="00D426F6" w:rsidRDefault="0056632C" w:rsidP="00D426F6">
      <w:r>
        <w:t>Kod</w:t>
      </w:r>
      <w:r w:rsidR="002A0423" w:rsidRPr="002A0423">
        <w:t xml:space="preserve"> 5.14, Metoda domenowa potwierdzania obecności obiektu Activity</w:t>
      </w:r>
    </w:p>
    <w:p w14:paraId="17444E00" w14:textId="77777777" w:rsidR="00D426F6" w:rsidRPr="00D426F6" w:rsidRDefault="00D426F6" w:rsidP="00D426F6">
      <w:pPr>
        <w:rPr>
          <w:i/>
          <w:iCs/>
        </w:rPr>
      </w:pPr>
    </w:p>
    <w:p w14:paraId="601EFB72" w14:textId="3EE04D2A" w:rsidR="0048724F" w:rsidRDefault="00832467" w:rsidP="0048724F">
      <w:pPr>
        <w:pStyle w:val="Tekstpods"/>
      </w:pPr>
      <w:r>
        <w:t>Linijki 2 oraz 3 to</w:t>
      </w:r>
      <w:r w:rsidR="0048724F">
        <w:t xml:space="preserve"> wspomniane wyżej asercje. Upewniają się one, że dane przekazane do warstwy domenowej są poprawne i dalsze procesowanie jest możliwe. W przypadku niespełnienia danych warunków operacja została by przerwana a użytkownik poinformowany o określonym błędzie.</w:t>
      </w:r>
    </w:p>
    <w:p w14:paraId="3DFD182E" w14:textId="3E73ECE8" w:rsidR="0048724F" w:rsidRDefault="0048724F" w:rsidP="0048724F">
      <w:pPr>
        <w:pStyle w:val="Tekstpods"/>
      </w:pPr>
      <w:r>
        <w:t xml:space="preserve">Linijka </w:t>
      </w:r>
      <w:r w:rsidR="00224C58">
        <w:t xml:space="preserve">5 umożliwia wyszukanie odpowiedniego obiektu Obecności (ang. </w:t>
      </w:r>
      <w:proofErr w:type="spellStart"/>
      <w:r w:rsidR="00224C58">
        <w:rPr>
          <w:i/>
          <w:iCs/>
        </w:rPr>
        <w:t>Attendance</w:t>
      </w:r>
      <w:proofErr w:type="spellEnd"/>
      <w:r w:rsidR="00224C58">
        <w:rPr>
          <w:i/>
          <w:iCs/>
        </w:rPr>
        <w:t>)</w:t>
      </w:r>
      <w:r w:rsidR="00224C58">
        <w:t xml:space="preserve"> z listy</w:t>
      </w:r>
      <w:r w:rsidR="007C0764">
        <w:t>, a następnie wywołanie metody w linijce 6</w:t>
      </w:r>
      <w:r w:rsidR="002A0423">
        <w:t xml:space="preserve">. Metoda widoczna jest w </w:t>
      </w:r>
      <w:r w:rsidR="0056632C">
        <w:t>Kodzie</w:t>
      </w:r>
      <w:r w:rsidR="002A0423">
        <w:t xml:space="preserve"> 5.15.</w:t>
      </w:r>
    </w:p>
    <w:p w14:paraId="7A28D3CF" w14:textId="0B52B819" w:rsidR="002A0423" w:rsidRDefault="002A0423" w:rsidP="0048724F">
      <w:pPr>
        <w:pStyle w:val="Tekstpods"/>
      </w:pPr>
    </w:p>
    <w:p w14:paraId="7F6D3FEA" w14:textId="77777777" w:rsidR="002A0423" w:rsidRDefault="002A0423" w:rsidP="0048724F">
      <w:pPr>
        <w:pStyle w:val="Tekstpods"/>
      </w:pPr>
    </w:p>
    <w:p w14:paraId="23BA6662" w14:textId="1D39F3FD" w:rsidR="005F7523" w:rsidRDefault="005F7523" w:rsidP="002A0423">
      <w:pPr>
        <w:rPr>
          <w:i/>
          <w:iCs/>
        </w:rPr>
      </w:pPr>
      <w:r w:rsidRPr="002A0423">
        <w:rPr>
          <w:i/>
          <w:iCs/>
        </w:rPr>
        <w:lastRenderedPageBreak/>
        <w:t xml:space="preserve">1    public </w:t>
      </w:r>
      <w:proofErr w:type="spellStart"/>
      <w:r w:rsidRPr="002A0423">
        <w:rPr>
          <w:i/>
          <w:iCs/>
        </w:rPr>
        <w:t>void</w:t>
      </w:r>
      <w:proofErr w:type="spellEnd"/>
      <w:r w:rsidRPr="002A0423">
        <w:rPr>
          <w:i/>
          <w:iCs/>
        </w:rPr>
        <w:t xml:space="preserve"> </w:t>
      </w:r>
      <w:proofErr w:type="spellStart"/>
      <w:r w:rsidRPr="002A0423">
        <w:rPr>
          <w:i/>
          <w:iCs/>
        </w:rPr>
        <w:t>confirmAttendance</w:t>
      </w:r>
      <w:proofErr w:type="spellEnd"/>
      <w:r w:rsidRPr="002A0423">
        <w:rPr>
          <w:i/>
          <w:iCs/>
        </w:rPr>
        <w:t>() {</w:t>
      </w:r>
      <w:r w:rsidRPr="002A0423">
        <w:rPr>
          <w:i/>
          <w:iCs/>
        </w:rPr>
        <w:br/>
        <w:t xml:space="preserve">2        </w:t>
      </w:r>
      <w:proofErr w:type="spellStart"/>
      <w:r w:rsidRPr="002A0423">
        <w:rPr>
          <w:i/>
          <w:iCs/>
        </w:rPr>
        <w:t>DomainAsserts.assertState</w:t>
      </w:r>
      <w:proofErr w:type="spellEnd"/>
      <w:r w:rsidRPr="002A0423">
        <w:rPr>
          <w:i/>
          <w:iCs/>
        </w:rPr>
        <w:t>(</w:t>
      </w:r>
      <w:proofErr w:type="spellStart"/>
      <w:r w:rsidRPr="002A0423">
        <w:rPr>
          <w:i/>
          <w:iCs/>
        </w:rPr>
        <w:t>this.attended</w:t>
      </w:r>
      <w:proofErr w:type="spellEnd"/>
      <w:r w:rsidRPr="002A0423">
        <w:rPr>
          <w:i/>
          <w:iCs/>
        </w:rPr>
        <w:t xml:space="preserve"> == </w:t>
      </w:r>
      <w:proofErr w:type="spellStart"/>
      <w:r w:rsidRPr="002A0423">
        <w:rPr>
          <w:i/>
          <w:iCs/>
        </w:rPr>
        <w:t>null</w:t>
      </w:r>
      <w:proofErr w:type="spellEnd"/>
      <w:r w:rsidRPr="002A0423">
        <w:rPr>
          <w:i/>
          <w:iCs/>
        </w:rPr>
        <w:t xml:space="preserve"> || !</w:t>
      </w:r>
      <w:proofErr w:type="spellStart"/>
      <w:r w:rsidRPr="002A0423">
        <w:rPr>
          <w:i/>
          <w:iCs/>
        </w:rPr>
        <w:t>this.attended</w:t>
      </w:r>
      <w:proofErr w:type="spellEnd"/>
      <w:r w:rsidRPr="002A0423">
        <w:rPr>
          <w:i/>
          <w:iCs/>
        </w:rPr>
        <w:t>, "</w:t>
      </w:r>
      <w:proofErr w:type="spellStart"/>
      <w:r w:rsidRPr="002A0423">
        <w:rPr>
          <w:i/>
          <w:iCs/>
        </w:rPr>
        <w:t>wrong</w:t>
      </w:r>
      <w:proofErr w:type="spellEnd"/>
      <w:r w:rsidRPr="002A0423">
        <w:rPr>
          <w:i/>
          <w:iCs/>
        </w:rPr>
        <w:t xml:space="preserve"> </w:t>
      </w:r>
      <w:proofErr w:type="spellStart"/>
      <w:r w:rsidRPr="002A0423">
        <w:rPr>
          <w:i/>
          <w:iCs/>
        </w:rPr>
        <w:t>attendance</w:t>
      </w:r>
      <w:proofErr w:type="spellEnd"/>
      <w:r w:rsidRPr="002A0423">
        <w:rPr>
          <w:i/>
          <w:iCs/>
        </w:rPr>
        <w:t xml:space="preserve"> </w:t>
      </w:r>
      <w:proofErr w:type="spellStart"/>
      <w:r w:rsidRPr="002A0423">
        <w:rPr>
          <w:i/>
          <w:iCs/>
        </w:rPr>
        <w:t>parameter</w:t>
      </w:r>
      <w:proofErr w:type="spellEnd"/>
      <w:r w:rsidRPr="002A0423">
        <w:rPr>
          <w:i/>
          <w:iCs/>
        </w:rPr>
        <w:t>");</w:t>
      </w:r>
      <w:r w:rsidRPr="002A0423">
        <w:rPr>
          <w:i/>
          <w:iCs/>
        </w:rPr>
        <w:br/>
        <w:t xml:space="preserve">3        </w:t>
      </w:r>
      <w:proofErr w:type="spellStart"/>
      <w:r w:rsidRPr="002A0423">
        <w:rPr>
          <w:i/>
          <w:iCs/>
        </w:rPr>
        <w:t>this.attended</w:t>
      </w:r>
      <w:proofErr w:type="spellEnd"/>
      <w:r w:rsidRPr="002A0423">
        <w:rPr>
          <w:i/>
          <w:iCs/>
        </w:rPr>
        <w:t xml:space="preserve"> = </w:t>
      </w:r>
      <w:proofErr w:type="spellStart"/>
      <w:r w:rsidRPr="002A0423">
        <w:rPr>
          <w:i/>
          <w:iCs/>
        </w:rPr>
        <w:t>true</w:t>
      </w:r>
      <w:proofErr w:type="spellEnd"/>
      <w:r w:rsidRPr="002A0423">
        <w:rPr>
          <w:i/>
          <w:iCs/>
        </w:rPr>
        <w:t>;</w:t>
      </w:r>
      <w:r w:rsidRPr="002A0423">
        <w:rPr>
          <w:i/>
          <w:iCs/>
        </w:rPr>
        <w:br/>
        <w:t>4    }</w:t>
      </w:r>
    </w:p>
    <w:p w14:paraId="5351EDAD" w14:textId="77777777" w:rsidR="002A0423" w:rsidRDefault="002A0423" w:rsidP="002A0423">
      <w:pPr>
        <w:rPr>
          <w:i/>
          <w:iCs/>
        </w:rPr>
      </w:pPr>
    </w:p>
    <w:p w14:paraId="18AB09ED" w14:textId="13B9A699" w:rsidR="002A0423" w:rsidRDefault="0056632C" w:rsidP="002A0423">
      <w:r>
        <w:t>Kod</w:t>
      </w:r>
      <w:r w:rsidR="002A0423" w:rsidRPr="002A0423">
        <w:t xml:space="preserve"> 5.15, Metoda domenowa potwierdzania obecności obiektu </w:t>
      </w:r>
      <w:proofErr w:type="spellStart"/>
      <w:r w:rsidR="002A0423" w:rsidRPr="002A0423">
        <w:t>Attendance</w:t>
      </w:r>
      <w:proofErr w:type="spellEnd"/>
    </w:p>
    <w:p w14:paraId="428BA213" w14:textId="77777777" w:rsidR="002A0423" w:rsidRPr="002A0423" w:rsidRDefault="002A0423" w:rsidP="002A0423"/>
    <w:p w14:paraId="7F49F040" w14:textId="77777777" w:rsidR="00B54B72" w:rsidRDefault="005F7523" w:rsidP="00B54B72">
      <w:pPr>
        <w:pStyle w:val="Tekstpods"/>
      </w:pPr>
      <w:r>
        <w:t>W linijce 2 po raz kolejny widoczna jest asercja, w tym wypadku upewniająca się, że nie próbujemy ponownie zmienić parametru obecności jeżeli została już ona potwierdzona.</w:t>
      </w:r>
    </w:p>
    <w:p w14:paraId="27B235B1" w14:textId="77777777" w:rsidR="00CA4BD1" w:rsidRDefault="00B54B72" w:rsidP="001643B4">
      <w:pPr>
        <w:pStyle w:val="Tekstpods"/>
      </w:pPr>
      <w:r>
        <w:t xml:space="preserve">Dodatkowym elementem wartym omówienia w warstwie serwera będą odpowiednie zabezpieczenia. W wcześniejszym przekroju procesu </w:t>
      </w:r>
      <w:r w:rsidR="001643B4">
        <w:t xml:space="preserve">potwierdzania obecności klienta na zajęciach można było zauważyć wykorzystanie metody </w:t>
      </w:r>
      <w:r w:rsidR="001643B4">
        <w:rPr>
          <w:i/>
          <w:iCs/>
        </w:rPr>
        <w:t>@PreAuthorize</w:t>
      </w:r>
      <w:r w:rsidR="001643B4">
        <w:t xml:space="preserve"> wykonującej sprawdzenie posiadania odpowiedniej roli przez użytkownika wykonującego dane zapytanie. </w:t>
      </w:r>
      <w:r w:rsidR="00AF1391">
        <w:t xml:space="preserve">Za całość bezpieczeństwa aplikacji odpowiada implementacja oparta na </w:t>
      </w:r>
      <w:proofErr w:type="spellStart"/>
      <w:r w:rsidR="00AF1391">
        <w:t>tokenie</w:t>
      </w:r>
      <w:proofErr w:type="spellEnd"/>
      <w:r w:rsidR="00AF1391">
        <w:t xml:space="preserve"> JWT.</w:t>
      </w:r>
    </w:p>
    <w:p w14:paraId="2AD3FFA4" w14:textId="591CEE2F" w:rsidR="00D03AE4" w:rsidRDefault="00CA4BD1" w:rsidP="00945734">
      <w:pPr>
        <w:pStyle w:val="Tekstpods"/>
      </w:pPr>
      <w:r>
        <w:t>Proces rozpoczyna się tak jak już wcześniej wspomniano w warstwie prezentacji przy próbie zalogowanie się</w:t>
      </w:r>
      <w:r w:rsidR="008E5328">
        <w:t xml:space="preserve">. Wywoływana jest wtedy w serwisie aplikacyjnym odpowiedzialnym za ten proces metoda </w:t>
      </w:r>
      <w:proofErr w:type="spellStart"/>
      <w:r w:rsidR="008E5328">
        <w:rPr>
          <w:i/>
          <w:iCs/>
        </w:rPr>
        <w:t>authenticate</w:t>
      </w:r>
      <w:proofErr w:type="spellEnd"/>
      <w:r w:rsidR="008E5328">
        <w:t xml:space="preserve">, widoczna </w:t>
      </w:r>
      <w:r w:rsidR="0056632C">
        <w:t>w</w:t>
      </w:r>
      <w:r w:rsidR="00331609">
        <w:t xml:space="preserve"> </w:t>
      </w:r>
      <w:r w:rsidR="0056632C">
        <w:t>Kodzie</w:t>
      </w:r>
      <w:r w:rsidR="00331609">
        <w:t xml:space="preserve"> 5.16</w:t>
      </w:r>
      <w:r w:rsidR="008E5328">
        <w:t>.</w:t>
      </w:r>
    </w:p>
    <w:p w14:paraId="1035BF61" w14:textId="0CCB561C" w:rsidR="00945734" w:rsidRDefault="00945734" w:rsidP="002A0423">
      <w:pPr>
        <w:rPr>
          <w:i/>
          <w:iCs/>
        </w:rPr>
      </w:pPr>
      <w:r w:rsidRPr="002A0423">
        <w:rPr>
          <w:i/>
          <w:iCs/>
        </w:rPr>
        <w:t xml:space="preserve">01    public String </w:t>
      </w:r>
      <w:proofErr w:type="spellStart"/>
      <w:r w:rsidRPr="002A0423">
        <w:rPr>
          <w:i/>
          <w:iCs/>
        </w:rPr>
        <w:t>authenticate</w:t>
      </w:r>
      <w:proofErr w:type="spellEnd"/>
      <w:r w:rsidRPr="002A0423">
        <w:rPr>
          <w:i/>
          <w:iCs/>
        </w:rPr>
        <w:t>(</w:t>
      </w:r>
      <w:proofErr w:type="spellStart"/>
      <w:r w:rsidRPr="002A0423">
        <w:rPr>
          <w:i/>
          <w:iCs/>
        </w:rPr>
        <w:t>SignInCommand</w:t>
      </w:r>
      <w:proofErr w:type="spellEnd"/>
      <w:r w:rsidRPr="002A0423">
        <w:rPr>
          <w:i/>
          <w:iCs/>
        </w:rPr>
        <w:t xml:space="preserve"> </w:t>
      </w:r>
      <w:proofErr w:type="spellStart"/>
      <w:r w:rsidRPr="002A0423">
        <w:rPr>
          <w:i/>
          <w:iCs/>
        </w:rPr>
        <w:t>command</w:t>
      </w:r>
      <w:proofErr w:type="spellEnd"/>
      <w:r w:rsidRPr="002A0423">
        <w:rPr>
          <w:i/>
          <w:iCs/>
        </w:rPr>
        <w:t xml:space="preserve">) </w:t>
      </w:r>
      <w:proofErr w:type="spellStart"/>
      <w:r w:rsidRPr="002A0423">
        <w:rPr>
          <w:i/>
          <w:iCs/>
        </w:rPr>
        <w:t>throws</w:t>
      </w:r>
      <w:proofErr w:type="spellEnd"/>
      <w:r w:rsidRPr="002A0423">
        <w:rPr>
          <w:i/>
          <w:iCs/>
        </w:rPr>
        <w:t xml:space="preserve"> </w:t>
      </w:r>
      <w:proofErr w:type="spellStart"/>
      <w:r w:rsidRPr="002A0423">
        <w:rPr>
          <w:i/>
          <w:iCs/>
        </w:rPr>
        <w:t>Exception</w:t>
      </w:r>
      <w:proofErr w:type="spellEnd"/>
      <w:r w:rsidRPr="002A0423">
        <w:rPr>
          <w:i/>
          <w:iCs/>
        </w:rPr>
        <w:t xml:space="preserve"> {</w:t>
      </w:r>
      <w:r w:rsidRPr="002A0423">
        <w:rPr>
          <w:i/>
          <w:iCs/>
        </w:rPr>
        <w:br/>
        <w:t xml:space="preserve">02        </w:t>
      </w:r>
      <w:proofErr w:type="spellStart"/>
      <w:r w:rsidRPr="002A0423">
        <w:rPr>
          <w:i/>
          <w:iCs/>
        </w:rPr>
        <w:t>try</w:t>
      </w:r>
      <w:proofErr w:type="spellEnd"/>
      <w:r w:rsidRPr="002A0423">
        <w:rPr>
          <w:i/>
          <w:iCs/>
        </w:rPr>
        <w:t xml:space="preserve"> {</w:t>
      </w:r>
      <w:r w:rsidRPr="002A0423">
        <w:rPr>
          <w:i/>
          <w:iCs/>
        </w:rPr>
        <w:br/>
        <w:t xml:space="preserve">03            </w:t>
      </w:r>
      <w:proofErr w:type="spellStart"/>
      <w:r w:rsidRPr="002A0423">
        <w:rPr>
          <w:i/>
          <w:iCs/>
        </w:rPr>
        <w:t>authenticationManager.authenticate</w:t>
      </w:r>
      <w:proofErr w:type="spellEnd"/>
      <w:r w:rsidRPr="002A0423">
        <w:rPr>
          <w:i/>
          <w:iCs/>
        </w:rPr>
        <w:t>(</w:t>
      </w:r>
      <w:proofErr w:type="spellStart"/>
      <w:r w:rsidRPr="002A0423">
        <w:rPr>
          <w:i/>
          <w:iCs/>
        </w:rPr>
        <w:t>new</w:t>
      </w:r>
      <w:proofErr w:type="spellEnd"/>
      <w:r w:rsidRPr="002A0423">
        <w:rPr>
          <w:i/>
          <w:iCs/>
        </w:rPr>
        <w:t xml:space="preserve"> </w:t>
      </w:r>
      <w:proofErr w:type="spellStart"/>
      <w:r w:rsidRPr="002A0423">
        <w:rPr>
          <w:i/>
          <w:iCs/>
        </w:rPr>
        <w:t>UsernamePasswordAuthenticationToken</w:t>
      </w:r>
      <w:proofErr w:type="spellEnd"/>
      <w:r w:rsidRPr="002A0423">
        <w:rPr>
          <w:i/>
          <w:iCs/>
        </w:rPr>
        <w:t>(</w:t>
      </w:r>
      <w:proofErr w:type="spellStart"/>
      <w:r w:rsidRPr="002A0423">
        <w:rPr>
          <w:i/>
          <w:iCs/>
        </w:rPr>
        <w:t>command.getUsername</w:t>
      </w:r>
      <w:proofErr w:type="spellEnd"/>
      <w:r w:rsidRPr="002A0423">
        <w:rPr>
          <w:i/>
          <w:iCs/>
        </w:rPr>
        <w:t xml:space="preserve">(), </w:t>
      </w:r>
      <w:proofErr w:type="spellStart"/>
      <w:r w:rsidRPr="002A0423">
        <w:rPr>
          <w:i/>
          <w:iCs/>
        </w:rPr>
        <w:t>command.getPassword</w:t>
      </w:r>
      <w:proofErr w:type="spellEnd"/>
      <w:r w:rsidRPr="002A0423">
        <w:rPr>
          <w:i/>
          <w:iCs/>
        </w:rPr>
        <w:t>()));</w:t>
      </w:r>
      <w:r w:rsidRPr="002A0423">
        <w:rPr>
          <w:i/>
          <w:iCs/>
        </w:rPr>
        <w:br/>
        <w:t xml:space="preserve">04        } </w:t>
      </w:r>
      <w:proofErr w:type="spellStart"/>
      <w:r w:rsidRPr="002A0423">
        <w:rPr>
          <w:i/>
          <w:iCs/>
        </w:rPr>
        <w:t>catch</w:t>
      </w:r>
      <w:proofErr w:type="spellEnd"/>
      <w:r w:rsidRPr="002A0423">
        <w:rPr>
          <w:i/>
          <w:iCs/>
        </w:rPr>
        <w:t xml:space="preserve"> (</w:t>
      </w:r>
      <w:proofErr w:type="spellStart"/>
      <w:r w:rsidRPr="002A0423">
        <w:rPr>
          <w:i/>
          <w:iCs/>
        </w:rPr>
        <w:t>DisabledException</w:t>
      </w:r>
      <w:proofErr w:type="spellEnd"/>
      <w:r w:rsidRPr="002A0423">
        <w:rPr>
          <w:i/>
          <w:iCs/>
        </w:rPr>
        <w:t xml:space="preserve"> e) {</w:t>
      </w:r>
      <w:r w:rsidRPr="002A0423">
        <w:rPr>
          <w:i/>
          <w:iCs/>
        </w:rPr>
        <w:br/>
        <w:t xml:space="preserve">05            </w:t>
      </w:r>
      <w:proofErr w:type="spellStart"/>
      <w:r w:rsidRPr="002A0423">
        <w:rPr>
          <w:i/>
          <w:iCs/>
        </w:rPr>
        <w:t>throw</w:t>
      </w:r>
      <w:proofErr w:type="spellEnd"/>
      <w:r w:rsidRPr="002A0423">
        <w:rPr>
          <w:i/>
          <w:iCs/>
        </w:rPr>
        <w:t xml:space="preserve"> new </w:t>
      </w:r>
      <w:proofErr w:type="spellStart"/>
      <w:r w:rsidRPr="002A0423">
        <w:rPr>
          <w:i/>
          <w:iCs/>
        </w:rPr>
        <w:t>Exception</w:t>
      </w:r>
      <w:proofErr w:type="spellEnd"/>
      <w:r w:rsidRPr="002A0423">
        <w:rPr>
          <w:i/>
          <w:iCs/>
        </w:rPr>
        <w:t xml:space="preserve">("User </w:t>
      </w:r>
      <w:proofErr w:type="spellStart"/>
      <w:r w:rsidRPr="002A0423">
        <w:rPr>
          <w:i/>
          <w:iCs/>
        </w:rPr>
        <w:t>disabled</w:t>
      </w:r>
      <w:proofErr w:type="spellEnd"/>
      <w:r w:rsidRPr="002A0423">
        <w:rPr>
          <w:i/>
          <w:iCs/>
        </w:rPr>
        <w:t>", e);</w:t>
      </w:r>
      <w:r w:rsidRPr="002A0423">
        <w:rPr>
          <w:i/>
          <w:iCs/>
        </w:rPr>
        <w:br/>
        <w:t xml:space="preserve">06        } </w:t>
      </w:r>
      <w:proofErr w:type="spellStart"/>
      <w:r w:rsidRPr="002A0423">
        <w:rPr>
          <w:i/>
          <w:iCs/>
        </w:rPr>
        <w:t>catch</w:t>
      </w:r>
      <w:proofErr w:type="spellEnd"/>
      <w:r w:rsidRPr="002A0423">
        <w:rPr>
          <w:i/>
          <w:iCs/>
        </w:rPr>
        <w:t xml:space="preserve"> (</w:t>
      </w:r>
      <w:proofErr w:type="spellStart"/>
      <w:r w:rsidRPr="002A0423">
        <w:rPr>
          <w:i/>
          <w:iCs/>
        </w:rPr>
        <w:t>BadCredentialsException</w:t>
      </w:r>
      <w:proofErr w:type="spellEnd"/>
      <w:r w:rsidRPr="002A0423">
        <w:rPr>
          <w:i/>
          <w:iCs/>
        </w:rPr>
        <w:t xml:space="preserve"> e) {</w:t>
      </w:r>
      <w:r w:rsidRPr="002A0423">
        <w:rPr>
          <w:i/>
          <w:iCs/>
        </w:rPr>
        <w:br/>
        <w:t xml:space="preserve">07            </w:t>
      </w:r>
      <w:proofErr w:type="spellStart"/>
      <w:r w:rsidRPr="002A0423">
        <w:rPr>
          <w:i/>
          <w:iCs/>
        </w:rPr>
        <w:t>throw</w:t>
      </w:r>
      <w:proofErr w:type="spellEnd"/>
      <w:r w:rsidRPr="002A0423">
        <w:rPr>
          <w:i/>
          <w:iCs/>
        </w:rPr>
        <w:t xml:space="preserve"> </w:t>
      </w:r>
      <w:proofErr w:type="spellStart"/>
      <w:r w:rsidRPr="002A0423">
        <w:rPr>
          <w:i/>
          <w:iCs/>
        </w:rPr>
        <w:t>new</w:t>
      </w:r>
      <w:proofErr w:type="spellEnd"/>
      <w:r w:rsidRPr="002A0423">
        <w:rPr>
          <w:i/>
          <w:iCs/>
        </w:rPr>
        <w:t xml:space="preserve"> </w:t>
      </w:r>
      <w:proofErr w:type="spellStart"/>
      <w:r w:rsidRPr="002A0423">
        <w:rPr>
          <w:i/>
          <w:iCs/>
        </w:rPr>
        <w:t>Exception</w:t>
      </w:r>
      <w:proofErr w:type="spellEnd"/>
      <w:r w:rsidRPr="002A0423">
        <w:rPr>
          <w:i/>
          <w:iCs/>
        </w:rPr>
        <w:t>("</w:t>
      </w:r>
      <w:proofErr w:type="spellStart"/>
      <w:r w:rsidRPr="002A0423">
        <w:rPr>
          <w:i/>
          <w:iCs/>
        </w:rPr>
        <w:t>Invalid</w:t>
      </w:r>
      <w:proofErr w:type="spellEnd"/>
      <w:r w:rsidRPr="002A0423">
        <w:rPr>
          <w:i/>
          <w:iCs/>
        </w:rPr>
        <w:t xml:space="preserve"> </w:t>
      </w:r>
      <w:proofErr w:type="spellStart"/>
      <w:r w:rsidRPr="002A0423">
        <w:rPr>
          <w:i/>
          <w:iCs/>
        </w:rPr>
        <w:t>credentials</w:t>
      </w:r>
      <w:proofErr w:type="spellEnd"/>
      <w:r w:rsidRPr="002A0423">
        <w:rPr>
          <w:i/>
          <w:iCs/>
        </w:rPr>
        <w:t>", e);</w:t>
      </w:r>
      <w:r w:rsidRPr="002A0423">
        <w:rPr>
          <w:i/>
          <w:iCs/>
        </w:rPr>
        <w:br/>
        <w:t>08        }</w:t>
      </w:r>
      <w:r w:rsidRPr="002A0423">
        <w:rPr>
          <w:i/>
          <w:iCs/>
        </w:rPr>
        <w:br/>
        <w:t xml:space="preserve">09    </w:t>
      </w:r>
      <w:r w:rsidRPr="002A0423">
        <w:rPr>
          <w:i/>
          <w:iCs/>
        </w:rPr>
        <w:br/>
        <w:t xml:space="preserve">10        </w:t>
      </w:r>
      <w:proofErr w:type="spellStart"/>
      <w:r w:rsidRPr="002A0423">
        <w:rPr>
          <w:i/>
          <w:iCs/>
        </w:rPr>
        <w:t>final</w:t>
      </w:r>
      <w:proofErr w:type="spellEnd"/>
      <w:r w:rsidRPr="002A0423">
        <w:rPr>
          <w:i/>
          <w:iCs/>
        </w:rPr>
        <w:t xml:space="preserve"> </w:t>
      </w:r>
      <w:proofErr w:type="spellStart"/>
      <w:r w:rsidRPr="002A0423">
        <w:rPr>
          <w:i/>
          <w:iCs/>
        </w:rPr>
        <w:t>UserDetails</w:t>
      </w:r>
      <w:proofErr w:type="spellEnd"/>
      <w:r w:rsidRPr="002A0423">
        <w:rPr>
          <w:i/>
          <w:iCs/>
        </w:rPr>
        <w:t xml:space="preserve"> </w:t>
      </w:r>
      <w:proofErr w:type="spellStart"/>
      <w:r w:rsidRPr="002A0423">
        <w:rPr>
          <w:i/>
          <w:iCs/>
        </w:rPr>
        <w:t>userDetails</w:t>
      </w:r>
      <w:proofErr w:type="spellEnd"/>
      <w:r w:rsidRPr="002A0423">
        <w:rPr>
          <w:i/>
          <w:iCs/>
        </w:rPr>
        <w:t xml:space="preserve"> = </w:t>
      </w:r>
      <w:proofErr w:type="spellStart"/>
      <w:r w:rsidRPr="002A0423">
        <w:rPr>
          <w:i/>
          <w:iCs/>
        </w:rPr>
        <w:t>userDetailsService.loadUserByUsername</w:t>
      </w:r>
      <w:proofErr w:type="spellEnd"/>
      <w:r w:rsidRPr="002A0423">
        <w:rPr>
          <w:i/>
          <w:iCs/>
        </w:rPr>
        <w:t>(</w:t>
      </w:r>
      <w:proofErr w:type="spellStart"/>
      <w:r w:rsidRPr="002A0423">
        <w:rPr>
          <w:i/>
          <w:iCs/>
        </w:rPr>
        <w:t>command.getUsername</w:t>
      </w:r>
      <w:proofErr w:type="spellEnd"/>
      <w:r w:rsidRPr="002A0423">
        <w:rPr>
          <w:i/>
          <w:iCs/>
        </w:rPr>
        <w:t>());</w:t>
      </w:r>
      <w:r w:rsidRPr="002A0423">
        <w:rPr>
          <w:i/>
          <w:iCs/>
        </w:rPr>
        <w:br/>
        <w:t xml:space="preserve">11        return </w:t>
      </w:r>
      <w:proofErr w:type="spellStart"/>
      <w:r w:rsidRPr="002A0423">
        <w:rPr>
          <w:i/>
          <w:iCs/>
        </w:rPr>
        <w:t>tokenUtil.generateToken</w:t>
      </w:r>
      <w:proofErr w:type="spellEnd"/>
      <w:r w:rsidRPr="002A0423">
        <w:rPr>
          <w:i/>
          <w:iCs/>
        </w:rPr>
        <w:t>(</w:t>
      </w:r>
      <w:proofErr w:type="spellStart"/>
      <w:r w:rsidRPr="002A0423">
        <w:rPr>
          <w:i/>
          <w:iCs/>
        </w:rPr>
        <w:t>userDetails</w:t>
      </w:r>
      <w:proofErr w:type="spellEnd"/>
      <w:r w:rsidRPr="002A0423">
        <w:rPr>
          <w:i/>
          <w:iCs/>
        </w:rPr>
        <w:t>);</w:t>
      </w:r>
      <w:r w:rsidRPr="002A0423">
        <w:rPr>
          <w:i/>
          <w:iCs/>
        </w:rPr>
        <w:br/>
        <w:t>12    }</w:t>
      </w:r>
    </w:p>
    <w:p w14:paraId="6FB3164F" w14:textId="5748D9C0" w:rsidR="00331609" w:rsidRDefault="00331609" w:rsidP="002A0423">
      <w:pPr>
        <w:rPr>
          <w:i/>
          <w:iCs/>
        </w:rPr>
      </w:pPr>
    </w:p>
    <w:p w14:paraId="20D673B1" w14:textId="29B6076A" w:rsidR="00331609" w:rsidRPr="00331609" w:rsidRDefault="0056632C" w:rsidP="002A0423">
      <w:r>
        <w:t>Kod</w:t>
      </w:r>
      <w:r w:rsidR="00331609" w:rsidRPr="00331609">
        <w:t xml:space="preserve"> 5.16, Metoda autoryzująca użytkownika w systemie</w:t>
      </w:r>
    </w:p>
    <w:p w14:paraId="74B177AB" w14:textId="77777777" w:rsidR="00331609" w:rsidRPr="002A0423" w:rsidRDefault="00331609" w:rsidP="002A0423">
      <w:pPr>
        <w:rPr>
          <w:i/>
          <w:iCs/>
        </w:rPr>
      </w:pPr>
    </w:p>
    <w:p w14:paraId="57BA042B" w14:textId="0F982BE9" w:rsidR="00945734" w:rsidRDefault="00945734" w:rsidP="00945734">
      <w:pPr>
        <w:pStyle w:val="Tekstpods"/>
      </w:pPr>
      <w:r>
        <w:t xml:space="preserve">Do metody przekazywany jest obiekt </w:t>
      </w:r>
      <w:proofErr w:type="spellStart"/>
      <w:r>
        <w:t>SignInCommand</w:t>
      </w:r>
      <w:proofErr w:type="spellEnd"/>
      <w:r>
        <w:t xml:space="preserve">, zawierający nazwę użytkownika i hasło potrzebne w procesie logowania. Następnie w linijce 3 następuje próba sprawdzenia czy użytkownik z podanym hasłem istnieje w bazie danych. Jeżeli  wszystkie sprawdzenia </w:t>
      </w:r>
      <w:r>
        <w:lastRenderedPageBreak/>
        <w:t xml:space="preserve">zostają wykonane poprawnie w linijce 10 następuje pobranie szczegółowych danych użytkownika, a linijka 11 zawiera odwołanie do klasy pomocniczej generującej </w:t>
      </w:r>
      <w:proofErr w:type="spellStart"/>
      <w:r>
        <w:t>token</w:t>
      </w:r>
      <w:proofErr w:type="spellEnd"/>
      <w:r>
        <w:t xml:space="preserve"> JWT zwracany w odpowiedzi do warstwy prezentacji. Konfiguracja tej części aplikacji ma miejsce w odpowiedniej klasie konfiguracyjnej </w:t>
      </w:r>
      <w:proofErr w:type="spellStart"/>
      <w:r>
        <w:t>SecurityConfig</w:t>
      </w:r>
      <w:proofErr w:type="spellEnd"/>
      <w:r>
        <w:t xml:space="preserve">, gdzie wybierane jest m.in. </w:t>
      </w:r>
      <w:r w:rsidR="0056632C">
        <w:t>Kod</w:t>
      </w:r>
      <w:r>
        <w:t xml:space="preserve"> z którego powinny być pobierane dane do autoryzacji, wybranie odpowiedniego szyfrowania haseł czy konfiguracja odpowiednich ścieżek URL systemu które powinny być zabezpieczone.</w:t>
      </w:r>
    </w:p>
    <w:p w14:paraId="64A302FD" w14:textId="77920EBD" w:rsidR="00945734" w:rsidRDefault="00945734" w:rsidP="00945734">
      <w:pPr>
        <w:pStyle w:val="Tekstpods"/>
      </w:pPr>
      <w:r>
        <w:t xml:space="preserve">Warstwa prezentacji wysyła otrzymany </w:t>
      </w:r>
      <w:proofErr w:type="spellStart"/>
      <w:r>
        <w:t>token</w:t>
      </w:r>
      <w:proofErr w:type="spellEnd"/>
      <w:r>
        <w:t xml:space="preserve"> JWT jako nagłówek każdego połączenia HTTP. Jest on następnie przechwytywane przez klasę </w:t>
      </w:r>
      <w:proofErr w:type="spellStart"/>
      <w:r>
        <w:t>JwtRequestFilter</w:t>
      </w:r>
      <w:proofErr w:type="spellEnd"/>
      <w:r>
        <w:t xml:space="preserve">, która dla każdego zapytania wyszukuje odpowiedni nagłówek, sprawdza poprawność </w:t>
      </w:r>
      <w:proofErr w:type="spellStart"/>
      <w:r>
        <w:t>tokena</w:t>
      </w:r>
      <w:proofErr w:type="spellEnd"/>
      <w:r>
        <w:t xml:space="preserve"> poprzez jego odszyfrowanie a następnie sprawdzenie poprawności danych z tymi dostępnymi w systemie. W przypadku braku </w:t>
      </w:r>
      <w:proofErr w:type="spellStart"/>
      <w:r>
        <w:t>tokena</w:t>
      </w:r>
      <w:proofErr w:type="spellEnd"/>
      <w:r>
        <w:t xml:space="preserve"> lub jego niepoprawnej strukturze zapytanie zostanie odrzucone.</w:t>
      </w:r>
    </w:p>
    <w:p w14:paraId="3F7D24C7" w14:textId="58DB9022" w:rsidR="00DF13BF" w:rsidRDefault="00DF13BF" w:rsidP="00DF13BF">
      <w:pPr>
        <w:pStyle w:val="Nagwek2"/>
        <w:numPr>
          <w:ilvl w:val="0"/>
          <w:numId w:val="0"/>
        </w:numPr>
        <w:ind w:left="828" w:hanging="465"/>
      </w:pPr>
      <w:bookmarkStart w:id="33" w:name="_Toc92213930"/>
      <w:r w:rsidRPr="00424FD3">
        <w:t>5</w:t>
      </w:r>
      <w:r>
        <w:t>.</w:t>
      </w:r>
      <w:r w:rsidR="006279E9">
        <w:t>4</w:t>
      </w:r>
      <w:r>
        <w:t xml:space="preserve"> Struktury danych i organizacja bazy danych</w:t>
      </w:r>
      <w:bookmarkEnd w:id="33"/>
    </w:p>
    <w:p w14:paraId="3F605F24" w14:textId="3BBA458B" w:rsidR="007B1B80" w:rsidRDefault="00FE2B97" w:rsidP="00CB0E1A">
      <w:pPr>
        <w:pStyle w:val="Tekstpods"/>
      </w:pPr>
      <w:r>
        <w:t xml:space="preserve">Struktura bazy danych </w:t>
      </w:r>
      <w:r w:rsidR="00BF4C07">
        <w:t xml:space="preserve">(Rysunek 5.3) </w:t>
      </w:r>
      <w:r>
        <w:t xml:space="preserve">utworzona została automatycznie z wykorzystaniem narzędzie </w:t>
      </w:r>
      <w:proofErr w:type="spellStart"/>
      <w:r>
        <w:t>Hibernate</w:t>
      </w:r>
      <w:proofErr w:type="spellEnd"/>
      <w:r w:rsidR="00122DE1">
        <w:t>, w oparciu o utworzone encje i relacje pomiędzy nimi. System miał za zadanie odwzorować fragment rzeczywistości powiązany z zarządzaniem siecią siłowni, utworzone encje zatem w większości powiązane są z tym zagadnieniem. Końcowy schemat bazy danych przedstawia się następująco.</w:t>
      </w:r>
    </w:p>
    <w:p w14:paraId="12CC2D25" w14:textId="77777777" w:rsidR="00B14186" w:rsidRDefault="00B14186" w:rsidP="00B14186">
      <w:pPr>
        <w:pStyle w:val="Tekstpods"/>
        <w:keepNext/>
      </w:pPr>
      <w:r>
        <w:rPr>
          <w:noProof/>
        </w:rPr>
        <w:lastRenderedPageBreak/>
        <w:drawing>
          <wp:inline distT="0" distB="0" distL="0" distR="0" wp14:anchorId="46642836" wp14:editId="26636458">
            <wp:extent cx="5580380" cy="3329305"/>
            <wp:effectExtent l="0" t="0" r="1270"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329305"/>
                    </a:xfrm>
                    <a:prstGeom prst="rect">
                      <a:avLst/>
                    </a:prstGeom>
                  </pic:spPr>
                </pic:pic>
              </a:graphicData>
            </a:graphic>
          </wp:inline>
        </w:drawing>
      </w:r>
    </w:p>
    <w:p w14:paraId="18DE1967" w14:textId="14D06B96" w:rsidR="00B14186" w:rsidRDefault="00B14186" w:rsidP="00B14186">
      <w:pPr>
        <w:pStyle w:val="Legenda"/>
        <w:jc w:val="both"/>
      </w:pPr>
      <w:r>
        <w:t>Rys.  5.3 Schemat bazy danych</w:t>
      </w:r>
    </w:p>
    <w:p w14:paraId="3C8C4948" w14:textId="77777777" w:rsidR="00B14186" w:rsidRDefault="00B14186" w:rsidP="00CB0E1A">
      <w:pPr>
        <w:pStyle w:val="Tekstpods"/>
      </w:pPr>
    </w:p>
    <w:p w14:paraId="63700E1F" w14:textId="327572D4" w:rsidR="00CB0E1A" w:rsidRDefault="00B14186" w:rsidP="00CB0E1A">
      <w:pPr>
        <w:pStyle w:val="Tekstpods"/>
      </w:pPr>
      <w:r>
        <w:t>Encje utworzone w systemie, w kolejności od najszerszego agregatu</w:t>
      </w:r>
      <w:r w:rsidR="00AD452A">
        <w:t>, opisano w ogólnym zakresie w kolejnych podpunktach.</w:t>
      </w:r>
    </w:p>
    <w:p w14:paraId="5EC30136" w14:textId="30CAE259" w:rsidR="00AD452A" w:rsidRPr="00C06093" w:rsidRDefault="00AD452A" w:rsidP="00E06189">
      <w:pPr>
        <w:pStyle w:val="Tekstpods"/>
        <w:numPr>
          <w:ilvl w:val="0"/>
          <w:numId w:val="12"/>
        </w:numPr>
      </w:pPr>
      <w:proofErr w:type="spellStart"/>
      <w:r w:rsidRPr="00C75EC0">
        <w:rPr>
          <w:b/>
          <w:bCs/>
          <w:i/>
          <w:iCs/>
        </w:rPr>
        <w:t>Gym</w:t>
      </w:r>
      <w:proofErr w:type="spellEnd"/>
      <w:r>
        <w:rPr>
          <w:i/>
          <w:iCs/>
        </w:rPr>
        <w:t xml:space="preserve"> – </w:t>
      </w:r>
      <w:r>
        <w:t>Główny agregat systemu, najwyżej położony obiekt w</w:t>
      </w:r>
      <w:r w:rsidR="00C279B3">
        <w:t xml:space="preserve"> hierarchii systemu.</w:t>
      </w:r>
      <w:r w:rsidR="00310D88">
        <w:t xml:space="preserve"> Zawiera informacje o konkretnej siłowni takie jak nazwa, adres czy dozwolona ilość ćwiczących, jak również dowiązania do innych istotnych elementów powiązanych z </w:t>
      </w:r>
      <w:r w:rsidR="00A764D1">
        <w:t>samą siłownią. Jest to odpowiednio wyposażenie siłowni (</w:t>
      </w:r>
      <w:proofErr w:type="spellStart"/>
      <w:r w:rsidR="00A764D1">
        <w:rPr>
          <w:i/>
          <w:iCs/>
        </w:rPr>
        <w:t>Assortment</w:t>
      </w:r>
      <w:proofErr w:type="spellEnd"/>
      <w:r w:rsidR="00A764D1">
        <w:rPr>
          <w:i/>
          <w:iCs/>
        </w:rPr>
        <w:t>)</w:t>
      </w:r>
      <w:r w:rsidR="00A764D1">
        <w:t>, grafiki zajęć (</w:t>
      </w:r>
      <w:proofErr w:type="spellStart"/>
      <w:r w:rsidR="00A764D1">
        <w:rPr>
          <w:i/>
          <w:iCs/>
        </w:rPr>
        <w:t>Timetable</w:t>
      </w:r>
      <w:proofErr w:type="spellEnd"/>
      <w:r w:rsidR="00A764D1">
        <w:rPr>
          <w:i/>
          <w:iCs/>
        </w:rPr>
        <w:t>),</w:t>
      </w:r>
      <w:r w:rsidR="00A764D1">
        <w:t xml:space="preserve"> oraz </w:t>
      </w:r>
      <w:r w:rsidR="00331FB1">
        <w:t>listy wizyt trenujących (</w:t>
      </w:r>
      <w:proofErr w:type="spellStart"/>
      <w:r w:rsidR="00C06093">
        <w:rPr>
          <w:i/>
          <w:iCs/>
        </w:rPr>
        <w:t>Presence</w:t>
      </w:r>
      <w:proofErr w:type="spellEnd"/>
      <w:r w:rsidR="00C06093">
        <w:rPr>
          <w:i/>
          <w:iCs/>
        </w:rPr>
        <w:t>).</w:t>
      </w:r>
    </w:p>
    <w:p w14:paraId="725A33C4" w14:textId="218FCB74" w:rsidR="00C06093" w:rsidRDefault="00C06093" w:rsidP="00E06189">
      <w:pPr>
        <w:pStyle w:val="Tekstpods"/>
        <w:numPr>
          <w:ilvl w:val="0"/>
          <w:numId w:val="12"/>
        </w:numPr>
      </w:pPr>
      <w:proofErr w:type="spellStart"/>
      <w:r w:rsidRPr="00C75EC0">
        <w:rPr>
          <w:b/>
          <w:bCs/>
          <w:i/>
          <w:iCs/>
        </w:rPr>
        <w:t>Assortment</w:t>
      </w:r>
      <w:proofErr w:type="spellEnd"/>
      <w:r>
        <w:rPr>
          <w:i/>
          <w:iCs/>
        </w:rPr>
        <w:t xml:space="preserve"> – </w:t>
      </w:r>
      <w:r w:rsidR="00880052">
        <w:t>Encja</w:t>
      </w:r>
      <w:r>
        <w:t xml:space="preserve"> powiązan</w:t>
      </w:r>
      <w:r w:rsidR="00880052">
        <w:t>a</w:t>
      </w:r>
      <w:r>
        <w:t xml:space="preserve"> relacją jeden do jednego z</w:t>
      </w:r>
      <w:r w:rsidR="000C02CB">
        <w:t xml:space="preserve"> </w:t>
      </w:r>
      <w:r>
        <w:t>siłowni</w:t>
      </w:r>
      <w:r w:rsidR="000C02CB">
        <w:t>ą</w:t>
      </w:r>
      <w:r>
        <w:t>. Zawiera w sobie informację o wyposażeniu siłowni</w:t>
      </w:r>
      <w:r w:rsidR="008E0629">
        <w:t xml:space="preserve"> (lista encji </w:t>
      </w:r>
      <w:proofErr w:type="spellStart"/>
      <w:r w:rsidR="008E0629">
        <w:rPr>
          <w:i/>
          <w:iCs/>
        </w:rPr>
        <w:t>Equipment</w:t>
      </w:r>
      <w:proofErr w:type="spellEnd"/>
      <w:r w:rsidR="008E0629">
        <w:rPr>
          <w:i/>
          <w:iCs/>
        </w:rPr>
        <w:t>)</w:t>
      </w:r>
      <w:r w:rsidR="008E0629">
        <w:t>.</w:t>
      </w:r>
    </w:p>
    <w:p w14:paraId="72B803E5" w14:textId="744CFE2D" w:rsidR="008E0629" w:rsidRDefault="008E0629" w:rsidP="00E06189">
      <w:pPr>
        <w:pStyle w:val="Tekstpods"/>
        <w:numPr>
          <w:ilvl w:val="0"/>
          <w:numId w:val="12"/>
        </w:numPr>
      </w:pPr>
      <w:proofErr w:type="spellStart"/>
      <w:r w:rsidRPr="00C75EC0">
        <w:rPr>
          <w:b/>
          <w:bCs/>
          <w:i/>
          <w:iCs/>
        </w:rPr>
        <w:t>Timetable</w:t>
      </w:r>
      <w:proofErr w:type="spellEnd"/>
      <w:r>
        <w:rPr>
          <w:i/>
          <w:iCs/>
        </w:rPr>
        <w:t xml:space="preserve"> – </w:t>
      </w:r>
      <w:r>
        <w:t xml:space="preserve">Encja zawierająca informacje o grafiku zajęć. Powiązana z siłownią w relacji </w:t>
      </w:r>
      <w:r w:rsidR="00C62811">
        <w:t xml:space="preserve">wiele do jednego. Grafik ma określony czas startu i końca, zawierając w sobie listę zajęć </w:t>
      </w:r>
      <w:r w:rsidR="000A1B04">
        <w:t>(</w:t>
      </w:r>
      <w:r w:rsidR="000A1B04">
        <w:rPr>
          <w:i/>
          <w:iCs/>
        </w:rPr>
        <w:t>Activity</w:t>
      </w:r>
      <w:r w:rsidR="000A1B04">
        <w:t xml:space="preserve">) </w:t>
      </w:r>
      <w:r w:rsidR="00C62811">
        <w:t>w danym okresie. Aktualny może być tylko jeden grafik</w:t>
      </w:r>
      <w:r w:rsidR="000A1B04">
        <w:t>, reszta przechowywana jest jako archiwum</w:t>
      </w:r>
    </w:p>
    <w:p w14:paraId="48BFF7D0" w14:textId="578A45F9" w:rsidR="000A1B04" w:rsidRDefault="000A1B04" w:rsidP="00E06189">
      <w:pPr>
        <w:pStyle w:val="Tekstpods"/>
        <w:numPr>
          <w:ilvl w:val="0"/>
          <w:numId w:val="12"/>
        </w:numPr>
      </w:pPr>
      <w:proofErr w:type="spellStart"/>
      <w:r w:rsidRPr="00C75EC0">
        <w:rPr>
          <w:b/>
          <w:bCs/>
          <w:i/>
          <w:iCs/>
        </w:rPr>
        <w:t>Presence</w:t>
      </w:r>
      <w:proofErr w:type="spellEnd"/>
      <w:r>
        <w:rPr>
          <w:i/>
          <w:iCs/>
        </w:rPr>
        <w:t xml:space="preserve"> –</w:t>
      </w:r>
      <w:r>
        <w:t xml:space="preserve"> Encja zaw</w:t>
      </w:r>
      <w:r w:rsidR="005C1383">
        <w:t>ierająca powiązanie jeden do jednego do klienta (</w:t>
      </w:r>
      <w:proofErr w:type="spellStart"/>
      <w:r w:rsidR="005C1383">
        <w:rPr>
          <w:i/>
          <w:iCs/>
        </w:rPr>
        <w:t>Member</w:t>
      </w:r>
      <w:proofErr w:type="spellEnd"/>
      <w:r w:rsidR="005C1383">
        <w:rPr>
          <w:i/>
          <w:iCs/>
        </w:rPr>
        <w:t xml:space="preserve">), </w:t>
      </w:r>
      <w:r w:rsidR="005C1383">
        <w:t xml:space="preserve">oraz siłowni w relacji wiele do jednego. Zawiera informacje </w:t>
      </w:r>
      <w:r w:rsidR="00880052">
        <w:t>o dacie rozpoczęcia i zakończenia treningu użytkownika na danej siłowni.</w:t>
      </w:r>
    </w:p>
    <w:p w14:paraId="6EAB3560" w14:textId="7784232F" w:rsidR="00880052" w:rsidRPr="00880052" w:rsidRDefault="00880052" w:rsidP="00E06189">
      <w:pPr>
        <w:pStyle w:val="Tekstpods"/>
        <w:numPr>
          <w:ilvl w:val="0"/>
          <w:numId w:val="12"/>
        </w:numPr>
      </w:pPr>
      <w:proofErr w:type="spellStart"/>
      <w:r w:rsidRPr="00C75EC0">
        <w:rPr>
          <w:b/>
          <w:bCs/>
          <w:i/>
          <w:iCs/>
        </w:rPr>
        <w:lastRenderedPageBreak/>
        <w:t>Equipment</w:t>
      </w:r>
      <w:proofErr w:type="spellEnd"/>
      <w:r>
        <w:rPr>
          <w:i/>
          <w:iCs/>
        </w:rPr>
        <w:t xml:space="preserve"> –</w:t>
      </w:r>
      <w:r>
        <w:t xml:space="preserve"> Encja opisująca wyposażenie dostępne na danej siłowni. Powiązana jeden do wielu z encją opisującą definicję wyposażenia (</w:t>
      </w:r>
      <w:proofErr w:type="spellStart"/>
      <w:r>
        <w:rPr>
          <w:i/>
          <w:iCs/>
        </w:rPr>
        <w:t>Equipment</w:t>
      </w:r>
      <w:proofErr w:type="spellEnd"/>
      <w:r>
        <w:rPr>
          <w:i/>
          <w:iCs/>
        </w:rPr>
        <w:t xml:space="preserve"> Definition)</w:t>
      </w:r>
      <w:r w:rsidR="008A5108">
        <w:t>, zawiera informację o ilości sztuk danego wyposażenia na siłowni.</w:t>
      </w:r>
    </w:p>
    <w:p w14:paraId="514EC715" w14:textId="2346BB63" w:rsidR="00880052" w:rsidRDefault="00880052" w:rsidP="00E06189">
      <w:pPr>
        <w:pStyle w:val="Tekstpods"/>
        <w:numPr>
          <w:ilvl w:val="0"/>
          <w:numId w:val="12"/>
        </w:numPr>
      </w:pPr>
      <w:r w:rsidRPr="00C75EC0">
        <w:rPr>
          <w:b/>
          <w:bCs/>
          <w:i/>
          <w:iCs/>
        </w:rPr>
        <w:t>Activity</w:t>
      </w:r>
      <w:r>
        <w:rPr>
          <w:i/>
          <w:iCs/>
        </w:rPr>
        <w:t xml:space="preserve"> – </w:t>
      </w:r>
      <w:r>
        <w:t>Encja opisująca</w:t>
      </w:r>
      <w:r w:rsidR="000C02CB">
        <w:t xml:space="preserve"> zajęcia, posiadająca w sobie odwołanie jeden do jednego z definicją aktywności (</w:t>
      </w:r>
      <w:proofErr w:type="spellStart"/>
      <w:r w:rsidR="000C02CB">
        <w:rPr>
          <w:i/>
          <w:iCs/>
        </w:rPr>
        <w:t>ActivityDefinition</w:t>
      </w:r>
      <w:proofErr w:type="spellEnd"/>
      <w:r w:rsidR="000C02CB">
        <w:rPr>
          <w:i/>
          <w:iCs/>
        </w:rPr>
        <w:t>)</w:t>
      </w:r>
      <w:r w:rsidR="000C02CB">
        <w:t>, trenerem (</w:t>
      </w:r>
      <w:proofErr w:type="spellStart"/>
      <w:r w:rsidR="000C02CB">
        <w:rPr>
          <w:i/>
          <w:iCs/>
        </w:rPr>
        <w:t>Trainer</w:t>
      </w:r>
      <w:proofErr w:type="spellEnd"/>
      <w:r w:rsidR="000C02CB">
        <w:rPr>
          <w:i/>
          <w:iCs/>
        </w:rPr>
        <w:t>)</w:t>
      </w:r>
      <w:r w:rsidR="008A5108">
        <w:t>, listą zapisanych klientów oraz listą obecności na zajęciach tych klientów (</w:t>
      </w:r>
      <w:proofErr w:type="spellStart"/>
      <w:r w:rsidR="008A5108">
        <w:rPr>
          <w:i/>
          <w:iCs/>
        </w:rPr>
        <w:t>Attendance</w:t>
      </w:r>
      <w:proofErr w:type="spellEnd"/>
      <w:r w:rsidR="008A5108">
        <w:rPr>
          <w:i/>
          <w:iCs/>
        </w:rPr>
        <w:t xml:space="preserve">). </w:t>
      </w:r>
      <w:r w:rsidR="008A5108">
        <w:t>Dodatkowo przekazuje informację o czasie początku i końca zajęć, ich statusie oraz ilości klientów mogących z nich skorzystać.</w:t>
      </w:r>
    </w:p>
    <w:p w14:paraId="6B8F7B6F" w14:textId="1BDDE523" w:rsidR="008A5108" w:rsidRDefault="008A5108" w:rsidP="00E06189">
      <w:pPr>
        <w:pStyle w:val="Tekstpods"/>
        <w:numPr>
          <w:ilvl w:val="0"/>
          <w:numId w:val="12"/>
        </w:numPr>
      </w:pPr>
      <w:proofErr w:type="spellStart"/>
      <w:r w:rsidRPr="00C75EC0">
        <w:rPr>
          <w:b/>
          <w:bCs/>
          <w:i/>
          <w:iCs/>
        </w:rPr>
        <w:t>EquipmentDefinitoon</w:t>
      </w:r>
      <w:proofErr w:type="spellEnd"/>
      <w:r>
        <w:rPr>
          <w:i/>
          <w:iCs/>
        </w:rPr>
        <w:t xml:space="preserve"> –</w:t>
      </w:r>
      <w:r>
        <w:t xml:space="preserve"> Encja opisująca wyposażenie w szczegółach takich jak nazwa, opis, zastosowanie, typ czy waga</w:t>
      </w:r>
    </w:p>
    <w:p w14:paraId="2AAC249E" w14:textId="72A35464" w:rsidR="008A5108" w:rsidRDefault="008A5108" w:rsidP="00E06189">
      <w:pPr>
        <w:pStyle w:val="Tekstpods"/>
        <w:numPr>
          <w:ilvl w:val="0"/>
          <w:numId w:val="12"/>
        </w:numPr>
      </w:pPr>
      <w:proofErr w:type="spellStart"/>
      <w:r w:rsidRPr="00C75EC0">
        <w:rPr>
          <w:b/>
          <w:bCs/>
          <w:i/>
          <w:iCs/>
        </w:rPr>
        <w:t>ActivityDefinition</w:t>
      </w:r>
      <w:proofErr w:type="spellEnd"/>
      <w:r>
        <w:rPr>
          <w:i/>
          <w:iCs/>
        </w:rPr>
        <w:t xml:space="preserve"> –</w:t>
      </w:r>
      <w:r>
        <w:t xml:space="preserve"> Encja opisująca szczegół aktywności, takie jak opis czy poziom trudności</w:t>
      </w:r>
    </w:p>
    <w:p w14:paraId="7EE96ACC" w14:textId="4128B344" w:rsidR="008A5108" w:rsidRDefault="008A5108" w:rsidP="00E06189">
      <w:pPr>
        <w:pStyle w:val="Tekstpods"/>
        <w:numPr>
          <w:ilvl w:val="0"/>
          <w:numId w:val="12"/>
        </w:numPr>
      </w:pPr>
      <w:proofErr w:type="spellStart"/>
      <w:r w:rsidRPr="00C75EC0">
        <w:rPr>
          <w:b/>
          <w:bCs/>
          <w:i/>
          <w:iCs/>
        </w:rPr>
        <w:t>Attendance</w:t>
      </w:r>
      <w:proofErr w:type="spellEnd"/>
      <w:r>
        <w:rPr>
          <w:i/>
          <w:iCs/>
        </w:rPr>
        <w:t xml:space="preserve"> – </w:t>
      </w:r>
      <w:r>
        <w:t>Encja opisująca obecność</w:t>
      </w:r>
      <w:r w:rsidR="001410C3">
        <w:t xml:space="preserve"> klienta na zajęciach, poprzez powiązania do zajęć, klienta oraz flagę przyjmująca wartość w zależności od faktycznego stanu zajęć</w:t>
      </w:r>
    </w:p>
    <w:p w14:paraId="51720C85" w14:textId="5A382571" w:rsidR="008A3808" w:rsidRDefault="00BD5A2A" w:rsidP="00E06189">
      <w:pPr>
        <w:pStyle w:val="Tekstpods"/>
        <w:numPr>
          <w:ilvl w:val="0"/>
          <w:numId w:val="12"/>
        </w:numPr>
      </w:pPr>
      <w:r w:rsidRPr="00C75EC0">
        <w:rPr>
          <w:b/>
          <w:bCs/>
          <w:i/>
          <w:iCs/>
        </w:rPr>
        <w:t>Person</w:t>
      </w:r>
      <w:r>
        <w:rPr>
          <w:i/>
          <w:iCs/>
        </w:rPr>
        <w:t xml:space="preserve"> –</w:t>
      </w:r>
      <w:r>
        <w:t xml:space="preserve"> Encja opisująca dane osobowe klientów, właścicieli, pracowników i trenerów. W strukturze bazy danych zapisana w jednej tabeli</w:t>
      </w:r>
      <w:r w:rsidR="005E4A73">
        <w:t xml:space="preserve"> w aplikacji dzieli się na obiekty typu:</w:t>
      </w:r>
    </w:p>
    <w:p w14:paraId="37014774" w14:textId="5D04899A" w:rsidR="005E4A73" w:rsidRDefault="005E4A73" w:rsidP="00E06189">
      <w:pPr>
        <w:pStyle w:val="Tekstpods"/>
        <w:numPr>
          <w:ilvl w:val="1"/>
          <w:numId w:val="12"/>
        </w:numPr>
      </w:pPr>
      <w:proofErr w:type="spellStart"/>
      <w:r w:rsidRPr="00C75EC0">
        <w:rPr>
          <w:b/>
          <w:bCs/>
          <w:i/>
          <w:iCs/>
        </w:rPr>
        <w:t>Member</w:t>
      </w:r>
      <w:proofErr w:type="spellEnd"/>
      <w:r>
        <w:rPr>
          <w:i/>
          <w:iCs/>
        </w:rPr>
        <w:t xml:space="preserve"> – </w:t>
      </w:r>
      <w:r>
        <w:t>dane klienta, dodatkowo zawierające dane karnetu (</w:t>
      </w:r>
      <w:r>
        <w:rPr>
          <w:i/>
          <w:iCs/>
        </w:rPr>
        <w:t>Pass</w:t>
      </w:r>
      <w:r>
        <w:t>)</w:t>
      </w:r>
      <w:r w:rsidR="001820C3">
        <w:t xml:space="preserve"> oraz aktywności na które uczęszczał (powiązanie wiele do wielu pomiędzy klientem a aktywnością)</w:t>
      </w:r>
    </w:p>
    <w:p w14:paraId="0015B9BD" w14:textId="5239D2F1" w:rsidR="005E4A73" w:rsidRDefault="005E4A73" w:rsidP="00E06189">
      <w:pPr>
        <w:pStyle w:val="Tekstpods"/>
        <w:numPr>
          <w:ilvl w:val="1"/>
          <w:numId w:val="12"/>
        </w:numPr>
      </w:pPr>
      <w:proofErr w:type="spellStart"/>
      <w:r w:rsidRPr="00C75EC0">
        <w:rPr>
          <w:b/>
          <w:bCs/>
          <w:i/>
          <w:iCs/>
        </w:rPr>
        <w:t>Trainer</w:t>
      </w:r>
      <w:proofErr w:type="spellEnd"/>
      <w:r>
        <w:rPr>
          <w:i/>
          <w:iCs/>
        </w:rPr>
        <w:t xml:space="preserve"> –</w:t>
      </w:r>
      <w:r>
        <w:t xml:space="preserve"> dane trenera, dodatkowo zawierające listę zajęć w których był prowadzącym</w:t>
      </w:r>
    </w:p>
    <w:p w14:paraId="0F5E5C11" w14:textId="54C1DCC6" w:rsidR="005E4A73" w:rsidRDefault="005E4A73" w:rsidP="00E06189">
      <w:pPr>
        <w:pStyle w:val="Tekstpods"/>
        <w:numPr>
          <w:ilvl w:val="1"/>
          <w:numId w:val="12"/>
        </w:numPr>
      </w:pPr>
      <w:proofErr w:type="spellStart"/>
      <w:r w:rsidRPr="00C75EC0">
        <w:rPr>
          <w:b/>
          <w:bCs/>
          <w:i/>
          <w:iCs/>
        </w:rPr>
        <w:t>Owner</w:t>
      </w:r>
      <w:proofErr w:type="spellEnd"/>
      <w:r>
        <w:rPr>
          <w:i/>
          <w:iCs/>
        </w:rPr>
        <w:t xml:space="preserve"> –</w:t>
      </w:r>
      <w:r>
        <w:t xml:space="preserve"> dane właściciela</w:t>
      </w:r>
    </w:p>
    <w:p w14:paraId="2C3F76B7" w14:textId="389053F8" w:rsidR="005E4A73" w:rsidRDefault="005E4A73" w:rsidP="00E06189">
      <w:pPr>
        <w:pStyle w:val="Tekstpods"/>
        <w:numPr>
          <w:ilvl w:val="1"/>
          <w:numId w:val="12"/>
        </w:numPr>
      </w:pPr>
      <w:proofErr w:type="spellStart"/>
      <w:r w:rsidRPr="00C75EC0">
        <w:rPr>
          <w:b/>
          <w:bCs/>
          <w:i/>
          <w:iCs/>
        </w:rPr>
        <w:t>Employee</w:t>
      </w:r>
      <w:proofErr w:type="spellEnd"/>
      <w:r>
        <w:rPr>
          <w:i/>
          <w:iCs/>
        </w:rPr>
        <w:t xml:space="preserve"> –</w:t>
      </w:r>
      <w:r>
        <w:t xml:space="preserve"> dane pracownika</w:t>
      </w:r>
    </w:p>
    <w:p w14:paraId="13F22EAF" w14:textId="4BA80A01" w:rsidR="005E4A73" w:rsidRDefault="00A31289" w:rsidP="00E06189">
      <w:pPr>
        <w:pStyle w:val="Tekstpods"/>
        <w:numPr>
          <w:ilvl w:val="0"/>
          <w:numId w:val="12"/>
        </w:numPr>
      </w:pPr>
      <w:r w:rsidRPr="00C75EC0">
        <w:rPr>
          <w:b/>
          <w:bCs/>
          <w:i/>
          <w:iCs/>
        </w:rPr>
        <w:t>Pass</w:t>
      </w:r>
      <w:r>
        <w:rPr>
          <w:i/>
          <w:iCs/>
        </w:rPr>
        <w:t xml:space="preserve"> – </w:t>
      </w:r>
      <w:r>
        <w:t>Encja zawierająca dane o karnecie klienta. Karnet wymagany jest do uczestniczenia w zajęciac</w:t>
      </w:r>
      <w:r w:rsidR="005F64F6">
        <w:t xml:space="preserve">h. Informacje przechowywane przez karnet to data początku i końca obowiązywania karnetu. </w:t>
      </w:r>
      <w:r w:rsidR="00485DA1">
        <w:t>Posiada powiązanie wiele do jednego z klientem. Tylko jeden karnet może być w danej chwili aktualny</w:t>
      </w:r>
    </w:p>
    <w:p w14:paraId="08949E03" w14:textId="121FB616" w:rsidR="00485DA1" w:rsidRDefault="00485DA1" w:rsidP="00E06189">
      <w:pPr>
        <w:pStyle w:val="Tekstpods"/>
        <w:numPr>
          <w:ilvl w:val="0"/>
          <w:numId w:val="12"/>
        </w:numPr>
      </w:pPr>
      <w:r w:rsidRPr="00C75EC0">
        <w:rPr>
          <w:b/>
          <w:bCs/>
          <w:i/>
          <w:iCs/>
        </w:rPr>
        <w:t>User</w:t>
      </w:r>
      <w:r>
        <w:rPr>
          <w:i/>
          <w:iCs/>
        </w:rPr>
        <w:t xml:space="preserve"> –</w:t>
      </w:r>
      <w:r>
        <w:t xml:space="preserve"> Encja zawierająca dane o koncie użytkownika, parametry takie jak nazwa użytkownika, hasło, email czy rola.</w:t>
      </w:r>
    </w:p>
    <w:p w14:paraId="65991500" w14:textId="6A8DCE30" w:rsidR="001820C3" w:rsidRDefault="001820C3" w:rsidP="001820C3">
      <w:pPr>
        <w:pStyle w:val="Tekstpods"/>
      </w:pPr>
      <w:r>
        <w:lastRenderedPageBreak/>
        <w:t xml:space="preserve">Utworzona struktura encji pozwoliła na odwzorowanie potrzeb </w:t>
      </w:r>
      <w:r w:rsidR="00D679B1">
        <w:t>użytkowników korzystających z powstałej aplikacji</w:t>
      </w:r>
      <w:r w:rsidR="00FF5831">
        <w:t>, jednocześnie będąc dostatecznie otwartą na modyfikacje by umożliwić w przyszłości dalszy rozwój systemu</w:t>
      </w:r>
      <w:r w:rsidR="007B2567">
        <w:t>.</w:t>
      </w:r>
      <w:r w:rsidR="001921BA">
        <w:t xml:space="preserve"> Wykorzystanie podejścia domenowego </w:t>
      </w:r>
      <w:r w:rsidR="005907AA">
        <w:t>zagwarantowało odpowiednie i wystarczające zaimplementowanie potrzeb użytkowników aplikacji,</w:t>
      </w:r>
      <w:r w:rsidR="001921BA">
        <w:t xml:space="preserve"> </w:t>
      </w:r>
      <w:r w:rsidR="00757BE2">
        <w:t xml:space="preserve">a następnie </w:t>
      </w:r>
      <w:r w:rsidR="001921BA">
        <w:t>również spójność danych</w:t>
      </w:r>
      <w:r w:rsidR="00DA22A3">
        <w:t xml:space="preserve"> przechowywanych i przetwarzanych przez system</w:t>
      </w:r>
      <w:r w:rsidR="005907AA">
        <w:t xml:space="preserve">. </w:t>
      </w:r>
    </w:p>
    <w:p w14:paraId="07C65328" w14:textId="77777777" w:rsidR="00B14186" w:rsidRDefault="00B14186" w:rsidP="00CB0E1A">
      <w:pPr>
        <w:pStyle w:val="Tekstpods"/>
      </w:pPr>
    </w:p>
    <w:p w14:paraId="2E2F70F8" w14:textId="14F21756" w:rsidR="00D35565" w:rsidRPr="00D35565" w:rsidRDefault="00D35565" w:rsidP="00D35565">
      <w:pPr>
        <w:overflowPunct/>
        <w:autoSpaceDE/>
        <w:autoSpaceDN/>
        <w:adjustRightInd/>
        <w:textAlignment w:val="auto"/>
        <w:rPr>
          <w:b/>
          <w:kern w:val="28"/>
          <w:sz w:val="48"/>
          <w:szCs w:val="48"/>
        </w:rPr>
        <w:sectPr w:rsidR="00D35565" w:rsidRPr="00D35565" w:rsidSect="00C11B24">
          <w:headerReference w:type="even" r:id="rId57"/>
          <w:pgSz w:w="11907" w:h="16840" w:code="9"/>
          <w:pgMar w:top="1418" w:right="1418" w:bottom="1418" w:left="1701" w:header="1814" w:footer="1814" w:gutter="0"/>
          <w:cols w:space="708"/>
          <w:docGrid w:linePitch="326"/>
        </w:sectPr>
      </w:pPr>
    </w:p>
    <w:p w14:paraId="3F605F27" w14:textId="77777777" w:rsidR="00ED2918" w:rsidRPr="00ED2918" w:rsidRDefault="00ED2918" w:rsidP="00ED2918">
      <w:pPr>
        <w:pStyle w:val="Nagwek1"/>
        <w:numPr>
          <w:ilvl w:val="0"/>
          <w:numId w:val="0"/>
        </w:numPr>
        <w:spacing w:before="100" w:beforeAutospacing="1" w:after="0"/>
        <w:rPr>
          <w:sz w:val="22"/>
          <w:szCs w:val="22"/>
        </w:rPr>
      </w:pPr>
    </w:p>
    <w:p w14:paraId="3F605F28" w14:textId="77777777" w:rsidR="007B1B80" w:rsidRPr="007B1B80" w:rsidRDefault="005366D1" w:rsidP="005366D1">
      <w:pPr>
        <w:pStyle w:val="Nagwek1"/>
        <w:numPr>
          <w:ilvl w:val="0"/>
          <w:numId w:val="0"/>
        </w:numPr>
        <w:spacing w:after="600"/>
        <w:ind w:left="360"/>
        <w:rPr>
          <w:b w:val="0"/>
          <w:bCs/>
          <w:szCs w:val="40"/>
        </w:rPr>
      </w:pPr>
      <w:bookmarkStart w:id="34" w:name="_Toc74074298"/>
      <w:bookmarkStart w:id="35" w:name="_Toc92213931"/>
      <w:r>
        <w:rPr>
          <w:bCs/>
          <w:szCs w:val="40"/>
        </w:rPr>
        <w:t>Rozdział 6</w:t>
      </w:r>
      <w:r>
        <w:rPr>
          <w:bCs/>
          <w:szCs w:val="40"/>
        </w:rPr>
        <w:br/>
      </w:r>
      <w:r>
        <w:rPr>
          <w:bCs/>
          <w:szCs w:val="40"/>
        </w:rPr>
        <w:br/>
      </w:r>
      <w:r w:rsidR="007B1B80" w:rsidRPr="007B1B80">
        <w:rPr>
          <w:bCs/>
          <w:szCs w:val="40"/>
        </w:rPr>
        <w:t>Weryfikacja i walidacja</w:t>
      </w:r>
      <w:bookmarkEnd w:id="34"/>
      <w:bookmarkEnd w:id="35"/>
    </w:p>
    <w:p w14:paraId="3F605F29" w14:textId="77777777" w:rsidR="007B1B80" w:rsidRDefault="007B1B80" w:rsidP="007B1B80">
      <w:pPr>
        <w:pStyle w:val="Tekstpods"/>
      </w:pPr>
    </w:p>
    <w:p w14:paraId="4013F64C" w14:textId="69333938" w:rsidR="00D36A94" w:rsidRDefault="00EE4983" w:rsidP="00D36A94">
      <w:pPr>
        <w:pStyle w:val="Tekstpods"/>
      </w:pPr>
      <w:r>
        <w:t xml:space="preserve">W rozdziale przedstawiono sposób weryfikacji i walidacji poprawności działania systemu, opisano zastosowane wzorce, rodzaje oraz strategie testowania oprogramowania. </w:t>
      </w:r>
      <w:r w:rsidR="00554E6F">
        <w:t>Tekst rozwijają przykłady utworzonych testów jak również problemu których udało się uniknąć dzięki ich zastosowaniu.</w:t>
      </w:r>
    </w:p>
    <w:p w14:paraId="3F545126" w14:textId="46A1F347" w:rsidR="00BF4C07" w:rsidRDefault="00BF4C07" w:rsidP="00BF4C07">
      <w:pPr>
        <w:pStyle w:val="Nagwek2"/>
        <w:numPr>
          <w:ilvl w:val="0"/>
          <w:numId w:val="0"/>
        </w:numPr>
        <w:ind w:left="828" w:hanging="465"/>
      </w:pPr>
      <w:bookmarkStart w:id="36" w:name="_Toc92213932"/>
      <w:r>
        <w:t xml:space="preserve">6.1 </w:t>
      </w:r>
      <w:r w:rsidR="007938FB">
        <w:t>Weryfikacja działania systemu</w:t>
      </w:r>
      <w:bookmarkEnd w:id="36"/>
    </w:p>
    <w:p w14:paraId="4DFEB32C" w14:textId="1C967F15" w:rsidR="007938FB" w:rsidRDefault="00FE0B6A" w:rsidP="007938FB">
      <w:pPr>
        <w:pStyle w:val="Tekstpods"/>
      </w:pPr>
      <w:r>
        <w:t xml:space="preserve">Utworzony i przedstawiony w powyższych rozdziałach system spełnia </w:t>
      </w:r>
      <w:r w:rsidR="00EB59CD">
        <w:t>wszystkie założone funkcjonalności wymagane do zarządzania siecią siłowni. Powstała jednak aplikacja wymaga również sprawdzenia poprawności wykonanych implementacji</w:t>
      </w:r>
      <w:r w:rsidR="008F136B">
        <w:t xml:space="preserve"> oraz upewnienia się że wszystkie procesy działają prawidłowo. W celu zdobycia takiej pewności system został </w:t>
      </w:r>
      <w:r w:rsidR="00145900">
        <w:t>sprawdzony korzystając z kilku metod testowania oprogramowania, tak by wyeliminować możliwe jak największą liczbę błędów oraz uodpornić system na wszelkie nieoczekiwane sytuacje.</w:t>
      </w:r>
    </w:p>
    <w:p w14:paraId="12284740" w14:textId="2F81D946" w:rsidR="007725D6" w:rsidRDefault="005D1F62" w:rsidP="007725D6">
      <w:pPr>
        <w:pStyle w:val="Tekstpods"/>
      </w:pPr>
      <w:r>
        <w:t xml:space="preserve">Testowanie aplikacji inaczej nazwać można jej ewaluacją. W początkowym stadium tworzenia systemu </w:t>
      </w:r>
      <w:r w:rsidR="00555C7E">
        <w:t xml:space="preserve">testy (najlepiej wykonywane w sposób zautomatyzowany) gwarantują </w:t>
      </w:r>
      <w:r w:rsidR="00033B06">
        <w:t>poprawne spełnianie wybranych założeń.</w:t>
      </w:r>
      <w:r w:rsidR="002E05EC">
        <w:t xml:space="preserve"> Przy wszelkich modyfikacjach i rozwinięciach już istniejącego systemu wykonywanie testów po wprowadzeniu najmniejszych możliwych zmian </w:t>
      </w:r>
      <w:r w:rsidR="004E0243">
        <w:t>informuje programistę o ewentualnych błędach wywoływanych przez nowe funkcjonalności.</w:t>
      </w:r>
    </w:p>
    <w:p w14:paraId="2E26F9A8" w14:textId="094AB5AC" w:rsidR="00D36A94" w:rsidRDefault="00FC755F" w:rsidP="007725D6">
      <w:pPr>
        <w:pStyle w:val="Tekstpods"/>
      </w:pPr>
      <w:r>
        <w:t>Przy tworzeniu systemu wykorzystywan</w:t>
      </w:r>
      <w:r w:rsidR="00D42386">
        <w:t>a była cześć</w:t>
      </w:r>
      <w:r>
        <w:t xml:space="preserve"> zasad </w:t>
      </w:r>
      <w:r w:rsidR="00512E7A">
        <w:t>i pryncypi</w:t>
      </w:r>
      <w:r w:rsidR="00D42386">
        <w:t>ów</w:t>
      </w:r>
      <w:r w:rsidR="00512E7A">
        <w:t xml:space="preserve"> wynikając</w:t>
      </w:r>
      <w:r w:rsidR="00D42386">
        <w:t>ych</w:t>
      </w:r>
      <w:r w:rsidR="00512E7A">
        <w:t xml:space="preserve"> z podejścia sterowanego testami, głównie jednak w samej strukturze </w:t>
      </w:r>
      <w:r w:rsidR="00371B86">
        <w:t xml:space="preserve">i formach </w:t>
      </w:r>
      <w:r w:rsidR="006164DC">
        <w:t xml:space="preserve">utworzonych </w:t>
      </w:r>
      <w:r w:rsidR="006164DC">
        <w:lastRenderedPageBreak/>
        <w:t>testów. Pełne zaadoptowan</w:t>
      </w:r>
      <w:r w:rsidR="002338BF">
        <w:t xml:space="preserve">ie TDD uniemożliwiał brak </w:t>
      </w:r>
      <w:r w:rsidR="00821B27">
        <w:t>zespołu odpowiedzialnego za tworzony system. Przy jednym twórcy, odpowiedzialnym zarówno za analizę rozwiązań, tworzenie założeń i ich późniejsz</w:t>
      </w:r>
      <w:r w:rsidR="00463B5F">
        <w:t xml:space="preserve">ą </w:t>
      </w:r>
      <w:r w:rsidR="00821B27">
        <w:t>implementacj</w:t>
      </w:r>
      <w:r w:rsidR="00463B5F">
        <w:t>ę zmiany wymagań są naturalną konsekwencją procesu twórczego i niwelują korzyści wykorzystania TDD.</w:t>
      </w:r>
    </w:p>
    <w:p w14:paraId="5C89EFA8" w14:textId="16887CB5" w:rsidR="00F56A7E" w:rsidRDefault="00F56A7E" w:rsidP="008F4160">
      <w:pPr>
        <w:pStyle w:val="Tekstpods"/>
      </w:pPr>
      <w:r>
        <w:t xml:space="preserve">Pomimo dużej ilości wykonanych testów należy nadal zaznaczyć że testowanie systemu jest niepełne. </w:t>
      </w:r>
      <w:r w:rsidR="004C1955">
        <w:t>Nie wykonane zostały m.in. testy wydajnościowe czy testy bezpieczeństwa, których przeprowadzenie byłoby obowiązek przed wprowadzeniem systemu do użycia przez użytkowników zewnętrznych. Obecna ilość testów systemu gwarantuje jednakż</w:t>
      </w:r>
      <w:r w:rsidR="00CC2F57">
        <w:t>e w pełni stabilne działanie podstawowych funkcjonalności systemu oraz umożliwia łatwy dalszy rozwój i utrzymanie.</w:t>
      </w:r>
    </w:p>
    <w:p w14:paraId="0D24F809" w14:textId="338F6936" w:rsidR="0055150F" w:rsidRDefault="00273F1B" w:rsidP="008F4160">
      <w:pPr>
        <w:pStyle w:val="Tekstpods"/>
      </w:pPr>
      <w:r>
        <w:t xml:space="preserve">Do testowania warstwy serwera systemu użyta została biblioteka </w:t>
      </w:r>
      <w:proofErr w:type="spellStart"/>
      <w:r>
        <w:t>JUnit</w:t>
      </w:r>
      <w:proofErr w:type="spellEnd"/>
      <w:r>
        <w:t>, czyli jednego z najpopularniejszych narzędzi do tworzenia testów oprogramowania pisanego w języku Java.</w:t>
      </w:r>
    </w:p>
    <w:p w14:paraId="5440E7DC" w14:textId="35512DF8" w:rsidR="0097798D" w:rsidRDefault="0097798D" w:rsidP="008F4160">
      <w:pPr>
        <w:pStyle w:val="Tekstpods"/>
      </w:pPr>
      <w:r>
        <w:t>W dalszej części rozdziału opisane zostaną typy utworzonych testów aplikacji, ich sposób implementacji oraz przykładu wyjęte z kodu. Przedstawione zostaną również problemy których udało się uniknąć poprzez wykorzystanie danego typu testowania.</w:t>
      </w:r>
    </w:p>
    <w:p w14:paraId="4447CB14" w14:textId="4342B3C9" w:rsidR="0084412F" w:rsidRDefault="0084412F" w:rsidP="0084412F">
      <w:pPr>
        <w:pStyle w:val="Nagwek2"/>
        <w:numPr>
          <w:ilvl w:val="0"/>
          <w:numId w:val="0"/>
        </w:numPr>
        <w:ind w:left="828" w:hanging="465"/>
      </w:pPr>
      <w:bookmarkStart w:id="37" w:name="_Toc92213933"/>
      <w:r>
        <w:t>6.2 Przypadki testowe</w:t>
      </w:r>
      <w:bookmarkEnd w:id="37"/>
    </w:p>
    <w:p w14:paraId="70F7F225" w14:textId="6116D0F3" w:rsidR="0084412F" w:rsidRDefault="0084412F" w:rsidP="0084412F">
      <w:pPr>
        <w:pStyle w:val="Tekstpods"/>
      </w:pPr>
      <w:r>
        <w:t xml:space="preserve">Do testowania aplikacji </w:t>
      </w:r>
      <w:r w:rsidR="003F2AC6">
        <w:t>poprzez testy jednostkowe i integracyjne wykorzystane zostały dane testowe tworzone na potrzeby każdego z testów w indywidualnym zakresie, korzystając z metod dostępnych w aplikacji, tak by w pełni wiarygodnie oddać sposób działania aplikacji. Do testów manualnych wykorzystane zostały dane testowe opisane w Rozdziale 4, czyli automatycznie ładowane do bazy danych podstawowe informacje umożliwiające szybszą weryfikację działania systemu. Do danych testowych wchodziło</w:t>
      </w:r>
    </w:p>
    <w:p w14:paraId="435AF29D" w14:textId="53808236" w:rsidR="008D4601" w:rsidRDefault="008D4601" w:rsidP="00E06189">
      <w:pPr>
        <w:pStyle w:val="Tekstpods"/>
        <w:numPr>
          <w:ilvl w:val="0"/>
          <w:numId w:val="28"/>
        </w:numPr>
      </w:pPr>
      <w:r>
        <w:t>Jeden obiekt siłowni</w:t>
      </w:r>
      <w:r w:rsidR="00312B5D">
        <w:t>, z przypisanym wyposażeniem</w:t>
      </w:r>
    </w:p>
    <w:p w14:paraId="342F4284" w14:textId="793E370E" w:rsidR="008D4601" w:rsidRDefault="008D4601" w:rsidP="00E06189">
      <w:pPr>
        <w:pStyle w:val="Tekstpods"/>
        <w:numPr>
          <w:ilvl w:val="0"/>
          <w:numId w:val="28"/>
        </w:numPr>
      </w:pPr>
      <w:r>
        <w:t>Trzy definicje aktywności</w:t>
      </w:r>
    </w:p>
    <w:p w14:paraId="62D31423" w14:textId="16964E35" w:rsidR="008D4601" w:rsidRDefault="008D4601" w:rsidP="00E06189">
      <w:pPr>
        <w:pStyle w:val="Tekstpods"/>
        <w:numPr>
          <w:ilvl w:val="0"/>
          <w:numId w:val="28"/>
        </w:numPr>
      </w:pPr>
      <w:r>
        <w:t>Cztery konta użytkowników, po jednym na każdą rolę</w:t>
      </w:r>
      <w:r w:rsidR="00C036B0">
        <w:t xml:space="preserve"> (poniżej przedstawione dane do logowania w postaci </w:t>
      </w:r>
      <w:proofErr w:type="spellStart"/>
      <w:r w:rsidR="00C036B0">
        <w:t>login:hasło</w:t>
      </w:r>
      <w:proofErr w:type="spellEnd"/>
    </w:p>
    <w:p w14:paraId="3ED55DD3" w14:textId="1445B12B" w:rsidR="00C036B0" w:rsidRDefault="00C036B0" w:rsidP="00E06189">
      <w:pPr>
        <w:pStyle w:val="Tekstpods"/>
        <w:numPr>
          <w:ilvl w:val="1"/>
          <w:numId w:val="28"/>
        </w:numPr>
      </w:pPr>
      <w:r>
        <w:t>Właściciel, (</w:t>
      </w:r>
      <w:proofErr w:type="spellStart"/>
      <w:r>
        <w:rPr>
          <w:i/>
          <w:iCs/>
        </w:rPr>
        <w:t>owner:owner</w:t>
      </w:r>
      <w:proofErr w:type="spellEnd"/>
      <w:r>
        <w:rPr>
          <w:i/>
          <w:iCs/>
        </w:rPr>
        <w:t>)</w:t>
      </w:r>
    </w:p>
    <w:p w14:paraId="50AA6C1A" w14:textId="49097AB3" w:rsidR="00C036B0" w:rsidRPr="00C036B0" w:rsidRDefault="00C036B0" w:rsidP="00E06189">
      <w:pPr>
        <w:pStyle w:val="Tekstpods"/>
        <w:numPr>
          <w:ilvl w:val="1"/>
          <w:numId w:val="28"/>
        </w:numPr>
      </w:pPr>
      <w:r>
        <w:t>Pracownik (</w:t>
      </w:r>
      <w:proofErr w:type="spellStart"/>
      <w:r>
        <w:rPr>
          <w:i/>
          <w:iCs/>
        </w:rPr>
        <w:t>employee:employee</w:t>
      </w:r>
      <w:proofErr w:type="spellEnd"/>
      <w:r>
        <w:rPr>
          <w:i/>
          <w:iCs/>
        </w:rPr>
        <w:t>)</w:t>
      </w:r>
    </w:p>
    <w:p w14:paraId="0BB50850" w14:textId="43A701C0" w:rsidR="00C036B0" w:rsidRPr="00C036B0" w:rsidRDefault="00C036B0" w:rsidP="00E06189">
      <w:pPr>
        <w:pStyle w:val="Tekstpods"/>
        <w:numPr>
          <w:ilvl w:val="1"/>
          <w:numId w:val="28"/>
        </w:numPr>
      </w:pPr>
      <w:r>
        <w:lastRenderedPageBreak/>
        <w:t>Trener (</w:t>
      </w:r>
      <w:proofErr w:type="spellStart"/>
      <w:r>
        <w:rPr>
          <w:i/>
          <w:iCs/>
        </w:rPr>
        <w:t>trainer:trainer</w:t>
      </w:r>
      <w:proofErr w:type="spellEnd"/>
      <w:r>
        <w:rPr>
          <w:i/>
          <w:iCs/>
        </w:rPr>
        <w:t>)</w:t>
      </w:r>
    </w:p>
    <w:p w14:paraId="78FAFDB6" w14:textId="4A0A319A" w:rsidR="00C036B0" w:rsidRPr="00C036B0" w:rsidRDefault="00C036B0" w:rsidP="00E06189">
      <w:pPr>
        <w:pStyle w:val="Tekstpods"/>
        <w:numPr>
          <w:ilvl w:val="1"/>
          <w:numId w:val="28"/>
        </w:numPr>
      </w:pPr>
      <w:r>
        <w:t>Członek (</w:t>
      </w:r>
      <w:proofErr w:type="spellStart"/>
      <w:r>
        <w:rPr>
          <w:i/>
          <w:iCs/>
        </w:rPr>
        <w:t>member:member</w:t>
      </w:r>
      <w:proofErr w:type="spellEnd"/>
      <w:r>
        <w:rPr>
          <w:i/>
          <w:iCs/>
        </w:rPr>
        <w:t>)</w:t>
      </w:r>
      <w:r w:rsidR="00B722E8">
        <w:t>, z wykupionym karnetem</w:t>
      </w:r>
      <w:r w:rsidR="00312B5D">
        <w:t>, obecnościami na zajęciach oraz wizytach na siłowni</w:t>
      </w:r>
    </w:p>
    <w:p w14:paraId="4A8C06ED" w14:textId="3CDEAAA4" w:rsidR="00C036B0" w:rsidRDefault="00B722E8" w:rsidP="00E06189">
      <w:pPr>
        <w:pStyle w:val="Tekstpods"/>
        <w:numPr>
          <w:ilvl w:val="0"/>
          <w:numId w:val="28"/>
        </w:numPr>
      </w:pPr>
      <w:r>
        <w:t>Trzy definicje wyposażenia</w:t>
      </w:r>
    </w:p>
    <w:p w14:paraId="065D4C61" w14:textId="5FB9DDD2" w:rsidR="0084412F" w:rsidRDefault="00B722E8" w:rsidP="00E06189">
      <w:pPr>
        <w:pStyle w:val="Tekstpods"/>
        <w:numPr>
          <w:ilvl w:val="0"/>
          <w:numId w:val="28"/>
        </w:numPr>
      </w:pPr>
      <w:r>
        <w:t>Trzy aktywności w różnych statusach, ich daty rozpoczęcia i końca oparte o aktualną datę systemową, tak by można było skutecznie przetestować funkcjonalności niezależnie od momentu uruchomienia systemu</w:t>
      </w:r>
    </w:p>
    <w:p w14:paraId="787FAFF4" w14:textId="581FC1E4" w:rsidR="00312B5D" w:rsidRPr="00B96444" w:rsidRDefault="00312B5D" w:rsidP="00312B5D">
      <w:pPr>
        <w:pStyle w:val="Tekstpods"/>
      </w:pPr>
      <w:r>
        <w:t>Utworzone dane testowe były wystarczające do manualnego sprawdzenia wszystkich wymagań funkcjonalnych systemu, jednocześnie poprzez ich automatyczne dodawania przy ka</w:t>
      </w:r>
      <w:r w:rsidR="000D08CE">
        <w:t>żdym starcie aplikacji przyśpieszyły znacząco proces naprawy błędów.</w:t>
      </w:r>
    </w:p>
    <w:p w14:paraId="3E9E0854" w14:textId="5AB68775" w:rsidR="007938FB" w:rsidRDefault="007938FB" w:rsidP="007938FB">
      <w:pPr>
        <w:pStyle w:val="Nagwek2"/>
        <w:numPr>
          <w:ilvl w:val="0"/>
          <w:numId w:val="0"/>
        </w:numPr>
        <w:ind w:left="828" w:hanging="465"/>
      </w:pPr>
      <w:bookmarkStart w:id="38" w:name="_Toc92213934"/>
      <w:r>
        <w:t>6.</w:t>
      </w:r>
      <w:r w:rsidR="0084412F">
        <w:t>3</w:t>
      </w:r>
      <w:r>
        <w:t xml:space="preserve"> Testy jednostkowe</w:t>
      </w:r>
      <w:bookmarkEnd w:id="38"/>
    </w:p>
    <w:p w14:paraId="5E286970" w14:textId="17C195C4" w:rsidR="0097798D" w:rsidRDefault="006C1947" w:rsidP="0097798D">
      <w:pPr>
        <w:pStyle w:val="Tekstpods"/>
      </w:pPr>
      <w:r>
        <w:t xml:space="preserve">Testy jednostkowe wykorzystane zostały do testowania warstwy serwera powstałego systemu, opisywanej szerzej w rozdziale 5.3. </w:t>
      </w:r>
      <w:r w:rsidR="00AF12CE">
        <w:t xml:space="preserve">Testy jednostkowe są sposobem testowania oprogramowania w którym weryfikowana jest poprawność działania najmniejszych, pojedynczych jednostek systemu, czyli </w:t>
      </w:r>
      <w:r w:rsidR="0055150F">
        <w:t>w przypadku systemu opartego o programowanie obiektowe metod lub samych obiektów.</w:t>
      </w:r>
    </w:p>
    <w:p w14:paraId="789B2CEF" w14:textId="450466B5" w:rsidR="0055150F" w:rsidRDefault="0055150F" w:rsidP="0097798D">
      <w:pPr>
        <w:pStyle w:val="Tekstpods"/>
      </w:pPr>
      <w:r>
        <w:t>Przykładem wyjętym z systemu</w:t>
      </w:r>
      <w:r w:rsidR="00071414">
        <w:t xml:space="preserve"> będą testy związane z klasą </w:t>
      </w:r>
      <w:proofErr w:type="spellStart"/>
      <w:r w:rsidR="00071414">
        <w:rPr>
          <w:i/>
          <w:iCs/>
        </w:rPr>
        <w:t>Address</w:t>
      </w:r>
      <w:proofErr w:type="spellEnd"/>
      <w:r w:rsidR="00071414">
        <w:t>, odpowiedzialną za przechowywanie informacji o pełnym adresie. Klasa ta zawiera w sobie wcześniej opisywane obiekty wartości, posiadające swoje własne metody tworzące i walidujące obecne w nich dane.</w:t>
      </w:r>
    </w:p>
    <w:p w14:paraId="54E4F4C9" w14:textId="6E8FA459" w:rsidR="00BA265F" w:rsidRDefault="00BA265F" w:rsidP="0097798D">
      <w:pPr>
        <w:pStyle w:val="Tekstpods"/>
      </w:pPr>
    </w:p>
    <w:p w14:paraId="17A0E8AA" w14:textId="130A7ED4" w:rsidR="00BA265F" w:rsidRDefault="00BA265F" w:rsidP="0097798D">
      <w:pPr>
        <w:pStyle w:val="Tekstpods"/>
      </w:pPr>
    </w:p>
    <w:p w14:paraId="14B03FEB" w14:textId="4890D6FD" w:rsidR="00BA265F" w:rsidRDefault="00BA265F" w:rsidP="0097798D">
      <w:pPr>
        <w:pStyle w:val="Tekstpods"/>
      </w:pPr>
    </w:p>
    <w:p w14:paraId="77947FB9" w14:textId="16F4D7EB" w:rsidR="00BA265F" w:rsidRDefault="00BA265F" w:rsidP="0097798D">
      <w:pPr>
        <w:pStyle w:val="Tekstpods"/>
      </w:pPr>
    </w:p>
    <w:p w14:paraId="4A0C01A7" w14:textId="49A82EBF" w:rsidR="00BA265F" w:rsidRDefault="00BA265F" w:rsidP="0097798D">
      <w:pPr>
        <w:pStyle w:val="Tekstpods"/>
      </w:pPr>
    </w:p>
    <w:p w14:paraId="54162F60" w14:textId="7224557B" w:rsidR="00BA265F" w:rsidRDefault="00BA265F" w:rsidP="0097798D">
      <w:pPr>
        <w:pStyle w:val="Tekstpods"/>
      </w:pPr>
    </w:p>
    <w:p w14:paraId="76F04731" w14:textId="77777777" w:rsidR="00BA265F" w:rsidRDefault="00BA265F" w:rsidP="0097798D">
      <w:pPr>
        <w:pStyle w:val="Tekstpods"/>
      </w:pPr>
    </w:p>
    <w:p w14:paraId="5E247E3C" w14:textId="49D6FE61" w:rsidR="00071414" w:rsidRDefault="00071414" w:rsidP="0097798D">
      <w:pPr>
        <w:pStyle w:val="Tekstpods"/>
      </w:pPr>
      <w:r>
        <w:lastRenderedPageBreak/>
        <w:t xml:space="preserve">Pierwszym testem będzie samo utworzenie </w:t>
      </w:r>
      <w:r w:rsidR="00AF28FA">
        <w:t>obiektu i sprawdzenie poprawności przypisywania wszystkich danych.</w:t>
      </w:r>
      <w:r w:rsidR="00E66961">
        <w:t xml:space="preserve"> Test przedstawiono </w:t>
      </w:r>
      <w:r w:rsidR="0056632C">
        <w:t>w</w:t>
      </w:r>
      <w:r w:rsidR="00E66961">
        <w:t xml:space="preserve"> </w:t>
      </w:r>
      <w:r w:rsidR="0056632C">
        <w:t>Kodzie</w:t>
      </w:r>
      <w:r w:rsidR="00E66961">
        <w:t xml:space="preserve"> 6.1</w:t>
      </w:r>
    </w:p>
    <w:p w14:paraId="19E4AC26" w14:textId="7522DECA" w:rsidR="00AF28FA" w:rsidRDefault="00AF28FA" w:rsidP="000E43F1">
      <w:pPr>
        <w:rPr>
          <w:i/>
          <w:iCs/>
        </w:rPr>
      </w:pPr>
      <w:r w:rsidRPr="00C35BEA">
        <w:rPr>
          <w:i/>
          <w:iCs/>
        </w:rPr>
        <w:t>01    @Test</w:t>
      </w:r>
      <w:r w:rsidRPr="00C35BEA">
        <w:rPr>
          <w:i/>
          <w:iCs/>
        </w:rPr>
        <w:br/>
        <w:t xml:space="preserve">02    public </w:t>
      </w:r>
      <w:proofErr w:type="spellStart"/>
      <w:r w:rsidRPr="00C35BEA">
        <w:rPr>
          <w:i/>
          <w:iCs/>
        </w:rPr>
        <w:t>void</w:t>
      </w:r>
      <w:proofErr w:type="spellEnd"/>
      <w:r w:rsidRPr="00C35BEA">
        <w:rPr>
          <w:i/>
          <w:iCs/>
        </w:rPr>
        <w:t xml:space="preserve"> </w:t>
      </w:r>
      <w:proofErr w:type="spellStart"/>
      <w:r w:rsidRPr="00C35BEA">
        <w:rPr>
          <w:i/>
          <w:iCs/>
        </w:rPr>
        <w:t>testCreateAddress</w:t>
      </w:r>
      <w:proofErr w:type="spellEnd"/>
      <w:r w:rsidRPr="00C35BEA">
        <w:rPr>
          <w:i/>
          <w:iCs/>
        </w:rPr>
        <w:t>() {</w:t>
      </w:r>
      <w:r w:rsidRPr="00C35BEA">
        <w:rPr>
          <w:i/>
          <w:iCs/>
        </w:rPr>
        <w:br/>
        <w:t>03        //</w:t>
      </w:r>
      <w:proofErr w:type="spellStart"/>
      <w:r w:rsidRPr="00C35BEA">
        <w:rPr>
          <w:i/>
          <w:iCs/>
        </w:rPr>
        <w:t>given</w:t>
      </w:r>
      <w:proofErr w:type="spellEnd"/>
      <w:r w:rsidRPr="00C35BEA">
        <w:rPr>
          <w:i/>
          <w:iCs/>
        </w:rPr>
        <w:br/>
        <w:t xml:space="preserve">04        </w:t>
      </w:r>
      <w:proofErr w:type="spellStart"/>
      <w:r w:rsidRPr="00C35BEA">
        <w:rPr>
          <w:i/>
          <w:iCs/>
        </w:rPr>
        <w:t>CreateAddress</w:t>
      </w:r>
      <w:proofErr w:type="spellEnd"/>
      <w:r w:rsidRPr="00C35BEA">
        <w:rPr>
          <w:i/>
          <w:iCs/>
        </w:rPr>
        <w:t xml:space="preserve"> </w:t>
      </w:r>
      <w:proofErr w:type="spellStart"/>
      <w:r w:rsidRPr="00C35BEA">
        <w:rPr>
          <w:i/>
          <w:iCs/>
        </w:rPr>
        <w:t>command</w:t>
      </w:r>
      <w:proofErr w:type="spellEnd"/>
      <w:r w:rsidRPr="00C35BEA">
        <w:rPr>
          <w:i/>
          <w:iCs/>
        </w:rPr>
        <w:t xml:space="preserve"> = </w:t>
      </w:r>
      <w:proofErr w:type="spellStart"/>
      <w:r w:rsidRPr="00C35BEA">
        <w:rPr>
          <w:i/>
          <w:iCs/>
        </w:rPr>
        <w:t>Fixtures.createAddress</w:t>
      </w:r>
      <w:proofErr w:type="spellEnd"/>
      <w:r w:rsidRPr="00C35BEA">
        <w:rPr>
          <w:i/>
          <w:iCs/>
        </w:rPr>
        <w:t>()</w:t>
      </w:r>
      <w:r w:rsidRPr="00C35BEA">
        <w:rPr>
          <w:i/>
          <w:iCs/>
        </w:rPr>
        <w:br/>
        <w:t>05                .</w:t>
      </w:r>
      <w:proofErr w:type="spellStart"/>
      <w:r w:rsidRPr="00C35BEA">
        <w:rPr>
          <w:i/>
          <w:iCs/>
        </w:rPr>
        <w:t>build</w:t>
      </w:r>
      <w:proofErr w:type="spellEnd"/>
      <w:r w:rsidRPr="00C35BEA">
        <w:rPr>
          <w:i/>
          <w:iCs/>
        </w:rPr>
        <w:t>();</w:t>
      </w:r>
      <w:r w:rsidRPr="00C35BEA">
        <w:rPr>
          <w:i/>
          <w:iCs/>
        </w:rPr>
        <w:br/>
        <w:t xml:space="preserve">06    </w:t>
      </w:r>
      <w:r w:rsidRPr="00C35BEA">
        <w:rPr>
          <w:i/>
          <w:iCs/>
        </w:rPr>
        <w:br/>
        <w:t>07        //</w:t>
      </w:r>
      <w:proofErr w:type="spellStart"/>
      <w:r w:rsidRPr="00C35BEA">
        <w:rPr>
          <w:i/>
          <w:iCs/>
        </w:rPr>
        <w:t>when</w:t>
      </w:r>
      <w:proofErr w:type="spellEnd"/>
      <w:r w:rsidRPr="00C35BEA">
        <w:rPr>
          <w:i/>
          <w:iCs/>
        </w:rPr>
        <w:br/>
        <w:t xml:space="preserve">08        </w:t>
      </w:r>
      <w:proofErr w:type="spellStart"/>
      <w:r w:rsidRPr="00C35BEA">
        <w:rPr>
          <w:i/>
          <w:iCs/>
        </w:rPr>
        <w:t>Address</w:t>
      </w:r>
      <w:proofErr w:type="spellEnd"/>
      <w:r w:rsidRPr="00C35BEA">
        <w:rPr>
          <w:i/>
          <w:iCs/>
        </w:rPr>
        <w:t xml:space="preserve"> </w:t>
      </w:r>
      <w:proofErr w:type="spellStart"/>
      <w:r w:rsidRPr="00C35BEA">
        <w:rPr>
          <w:i/>
          <w:iCs/>
        </w:rPr>
        <w:t>address</w:t>
      </w:r>
      <w:proofErr w:type="spellEnd"/>
      <w:r w:rsidRPr="00C35BEA">
        <w:rPr>
          <w:i/>
          <w:iCs/>
        </w:rPr>
        <w:t xml:space="preserve"> = </w:t>
      </w:r>
      <w:proofErr w:type="spellStart"/>
      <w:r w:rsidRPr="00C35BEA">
        <w:rPr>
          <w:i/>
          <w:iCs/>
        </w:rPr>
        <w:t>Address.create</w:t>
      </w:r>
      <w:proofErr w:type="spellEnd"/>
      <w:r w:rsidRPr="00C35BEA">
        <w:rPr>
          <w:i/>
          <w:iCs/>
        </w:rPr>
        <w:t>(</w:t>
      </w:r>
      <w:proofErr w:type="spellStart"/>
      <w:r w:rsidRPr="00C35BEA">
        <w:rPr>
          <w:i/>
          <w:iCs/>
        </w:rPr>
        <w:t>command</w:t>
      </w:r>
      <w:proofErr w:type="spellEnd"/>
      <w:r w:rsidRPr="00C35BEA">
        <w:rPr>
          <w:i/>
          <w:iCs/>
        </w:rPr>
        <w:t>);</w:t>
      </w:r>
      <w:r w:rsidRPr="00C35BEA">
        <w:rPr>
          <w:i/>
          <w:iCs/>
        </w:rPr>
        <w:br/>
        <w:t xml:space="preserve">09    </w:t>
      </w:r>
      <w:r w:rsidRPr="00C35BEA">
        <w:rPr>
          <w:i/>
          <w:iCs/>
        </w:rPr>
        <w:br/>
        <w:t>10        //</w:t>
      </w:r>
      <w:proofErr w:type="spellStart"/>
      <w:r w:rsidRPr="00C35BEA">
        <w:rPr>
          <w:i/>
          <w:iCs/>
        </w:rPr>
        <w:t>then</w:t>
      </w:r>
      <w:proofErr w:type="spellEnd"/>
      <w:r w:rsidRPr="00C35BEA">
        <w:rPr>
          <w:i/>
          <w:iCs/>
        </w:rPr>
        <w:br/>
        <w:t xml:space="preserve">11        </w:t>
      </w:r>
      <w:proofErr w:type="spellStart"/>
      <w:r w:rsidRPr="00C35BEA">
        <w:rPr>
          <w:i/>
          <w:iCs/>
        </w:rPr>
        <w:t>assertEquals</w:t>
      </w:r>
      <w:proofErr w:type="spellEnd"/>
      <w:r w:rsidRPr="00C35BEA">
        <w:rPr>
          <w:i/>
          <w:iCs/>
        </w:rPr>
        <w:t>(</w:t>
      </w:r>
      <w:proofErr w:type="spellStart"/>
      <w:r w:rsidRPr="00C35BEA">
        <w:rPr>
          <w:i/>
          <w:iCs/>
        </w:rPr>
        <w:t>address.getCountry</w:t>
      </w:r>
      <w:proofErr w:type="spellEnd"/>
      <w:r w:rsidRPr="00C35BEA">
        <w:rPr>
          <w:i/>
          <w:iCs/>
        </w:rPr>
        <w:t>().</w:t>
      </w:r>
      <w:proofErr w:type="spellStart"/>
      <w:r w:rsidRPr="00C35BEA">
        <w:rPr>
          <w:i/>
          <w:iCs/>
        </w:rPr>
        <w:t>getValue</w:t>
      </w:r>
      <w:proofErr w:type="spellEnd"/>
      <w:r w:rsidRPr="00C35BEA">
        <w:rPr>
          <w:i/>
          <w:iCs/>
        </w:rPr>
        <w:t xml:space="preserve">(), </w:t>
      </w:r>
      <w:proofErr w:type="spellStart"/>
      <w:r w:rsidRPr="00C35BEA">
        <w:rPr>
          <w:i/>
          <w:iCs/>
        </w:rPr>
        <w:t>command.getCountry</w:t>
      </w:r>
      <w:proofErr w:type="spellEnd"/>
      <w:r w:rsidRPr="00C35BEA">
        <w:rPr>
          <w:i/>
          <w:iCs/>
        </w:rPr>
        <w:t>());</w:t>
      </w:r>
      <w:r w:rsidRPr="00C35BEA">
        <w:rPr>
          <w:i/>
          <w:iCs/>
        </w:rPr>
        <w:br/>
        <w:t xml:space="preserve">12        </w:t>
      </w:r>
      <w:proofErr w:type="spellStart"/>
      <w:r w:rsidRPr="00C35BEA">
        <w:rPr>
          <w:i/>
          <w:iCs/>
        </w:rPr>
        <w:t>assertEquals</w:t>
      </w:r>
      <w:proofErr w:type="spellEnd"/>
      <w:r w:rsidRPr="00C35BEA">
        <w:rPr>
          <w:i/>
          <w:iCs/>
        </w:rPr>
        <w:t>(</w:t>
      </w:r>
      <w:proofErr w:type="spellStart"/>
      <w:r w:rsidRPr="00C35BEA">
        <w:rPr>
          <w:i/>
          <w:iCs/>
        </w:rPr>
        <w:t>address.getCity</w:t>
      </w:r>
      <w:proofErr w:type="spellEnd"/>
      <w:r w:rsidRPr="00C35BEA">
        <w:rPr>
          <w:i/>
          <w:iCs/>
        </w:rPr>
        <w:t>().</w:t>
      </w:r>
      <w:proofErr w:type="spellStart"/>
      <w:r w:rsidRPr="00C35BEA">
        <w:rPr>
          <w:i/>
          <w:iCs/>
        </w:rPr>
        <w:t>getValue</w:t>
      </w:r>
      <w:proofErr w:type="spellEnd"/>
      <w:r w:rsidRPr="00C35BEA">
        <w:rPr>
          <w:i/>
          <w:iCs/>
        </w:rPr>
        <w:t xml:space="preserve">(), </w:t>
      </w:r>
      <w:proofErr w:type="spellStart"/>
      <w:r w:rsidRPr="00C35BEA">
        <w:rPr>
          <w:i/>
          <w:iCs/>
        </w:rPr>
        <w:t>command.getCity</w:t>
      </w:r>
      <w:proofErr w:type="spellEnd"/>
      <w:r w:rsidRPr="00C35BEA">
        <w:rPr>
          <w:i/>
          <w:iCs/>
        </w:rPr>
        <w:t>());</w:t>
      </w:r>
      <w:r w:rsidRPr="00C35BEA">
        <w:rPr>
          <w:i/>
          <w:iCs/>
        </w:rPr>
        <w:br/>
        <w:t xml:space="preserve">13        </w:t>
      </w:r>
      <w:proofErr w:type="spellStart"/>
      <w:r w:rsidRPr="00C35BEA">
        <w:rPr>
          <w:i/>
          <w:iCs/>
        </w:rPr>
        <w:t>assertEquals</w:t>
      </w:r>
      <w:proofErr w:type="spellEnd"/>
      <w:r w:rsidRPr="00C35BEA">
        <w:rPr>
          <w:i/>
          <w:iCs/>
        </w:rPr>
        <w:t>(</w:t>
      </w:r>
      <w:proofErr w:type="spellStart"/>
      <w:r w:rsidRPr="00C35BEA">
        <w:rPr>
          <w:i/>
          <w:iCs/>
        </w:rPr>
        <w:t>address.getStreet</w:t>
      </w:r>
      <w:proofErr w:type="spellEnd"/>
      <w:r w:rsidRPr="00C35BEA">
        <w:rPr>
          <w:i/>
          <w:iCs/>
        </w:rPr>
        <w:t>().</w:t>
      </w:r>
      <w:proofErr w:type="spellStart"/>
      <w:r w:rsidRPr="00C35BEA">
        <w:rPr>
          <w:i/>
          <w:iCs/>
        </w:rPr>
        <w:t>getValue</w:t>
      </w:r>
      <w:proofErr w:type="spellEnd"/>
      <w:r w:rsidRPr="00C35BEA">
        <w:rPr>
          <w:i/>
          <w:iCs/>
        </w:rPr>
        <w:t xml:space="preserve">(), </w:t>
      </w:r>
      <w:proofErr w:type="spellStart"/>
      <w:r w:rsidRPr="00C35BEA">
        <w:rPr>
          <w:i/>
          <w:iCs/>
        </w:rPr>
        <w:t>command.getStreet</w:t>
      </w:r>
      <w:proofErr w:type="spellEnd"/>
      <w:r w:rsidRPr="00C35BEA">
        <w:rPr>
          <w:i/>
          <w:iCs/>
        </w:rPr>
        <w:t>());</w:t>
      </w:r>
      <w:r w:rsidRPr="00C35BEA">
        <w:rPr>
          <w:i/>
          <w:iCs/>
        </w:rPr>
        <w:br/>
        <w:t xml:space="preserve">14        </w:t>
      </w:r>
      <w:proofErr w:type="spellStart"/>
      <w:r w:rsidRPr="00C35BEA">
        <w:rPr>
          <w:i/>
          <w:iCs/>
        </w:rPr>
        <w:t>assertEquals</w:t>
      </w:r>
      <w:proofErr w:type="spellEnd"/>
      <w:r w:rsidRPr="00C35BEA">
        <w:rPr>
          <w:i/>
          <w:iCs/>
        </w:rPr>
        <w:t>(</w:t>
      </w:r>
      <w:proofErr w:type="spellStart"/>
      <w:r w:rsidRPr="00C35BEA">
        <w:rPr>
          <w:i/>
          <w:iCs/>
        </w:rPr>
        <w:t>address.getPostalCode</w:t>
      </w:r>
      <w:proofErr w:type="spellEnd"/>
      <w:r w:rsidRPr="00C35BEA">
        <w:rPr>
          <w:i/>
          <w:iCs/>
        </w:rPr>
        <w:t>().</w:t>
      </w:r>
      <w:proofErr w:type="spellStart"/>
      <w:r w:rsidRPr="00C35BEA">
        <w:rPr>
          <w:i/>
          <w:iCs/>
        </w:rPr>
        <w:t>getValue</w:t>
      </w:r>
      <w:proofErr w:type="spellEnd"/>
      <w:r w:rsidRPr="00C35BEA">
        <w:rPr>
          <w:i/>
          <w:iCs/>
        </w:rPr>
        <w:t xml:space="preserve">(), </w:t>
      </w:r>
      <w:proofErr w:type="spellStart"/>
      <w:r w:rsidRPr="00C35BEA">
        <w:rPr>
          <w:i/>
          <w:iCs/>
        </w:rPr>
        <w:t>command.getPostalCode</w:t>
      </w:r>
      <w:proofErr w:type="spellEnd"/>
      <w:r w:rsidRPr="00C35BEA">
        <w:rPr>
          <w:i/>
          <w:iCs/>
        </w:rPr>
        <w:t>());</w:t>
      </w:r>
      <w:r w:rsidRPr="00C35BEA">
        <w:rPr>
          <w:i/>
          <w:iCs/>
        </w:rPr>
        <w:br/>
        <w:t xml:space="preserve">15        </w:t>
      </w:r>
      <w:proofErr w:type="spellStart"/>
      <w:r w:rsidRPr="00C35BEA">
        <w:rPr>
          <w:i/>
          <w:iCs/>
        </w:rPr>
        <w:t>assertEquals</w:t>
      </w:r>
      <w:proofErr w:type="spellEnd"/>
      <w:r w:rsidRPr="00C35BEA">
        <w:rPr>
          <w:i/>
          <w:iCs/>
        </w:rPr>
        <w:t>(</w:t>
      </w:r>
      <w:proofErr w:type="spellStart"/>
      <w:r w:rsidRPr="00C35BEA">
        <w:rPr>
          <w:i/>
          <w:iCs/>
        </w:rPr>
        <w:t>address.getBuildingNumber</w:t>
      </w:r>
      <w:proofErr w:type="spellEnd"/>
      <w:r w:rsidRPr="00C35BEA">
        <w:rPr>
          <w:i/>
          <w:iCs/>
        </w:rPr>
        <w:t>().</w:t>
      </w:r>
      <w:proofErr w:type="spellStart"/>
      <w:r w:rsidRPr="00C35BEA">
        <w:rPr>
          <w:i/>
          <w:iCs/>
        </w:rPr>
        <w:t>getValue</w:t>
      </w:r>
      <w:proofErr w:type="spellEnd"/>
      <w:r w:rsidRPr="00C35BEA">
        <w:rPr>
          <w:i/>
          <w:iCs/>
        </w:rPr>
        <w:t xml:space="preserve">(), </w:t>
      </w:r>
      <w:proofErr w:type="spellStart"/>
      <w:r w:rsidRPr="00C35BEA">
        <w:rPr>
          <w:i/>
          <w:iCs/>
        </w:rPr>
        <w:t>command.getBuildingNumber</w:t>
      </w:r>
      <w:proofErr w:type="spellEnd"/>
      <w:r w:rsidRPr="00C35BEA">
        <w:rPr>
          <w:i/>
          <w:iCs/>
        </w:rPr>
        <w:t>());</w:t>
      </w:r>
      <w:r w:rsidRPr="00C35BEA">
        <w:rPr>
          <w:i/>
          <w:iCs/>
        </w:rPr>
        <w:br/>
        <w:t>16    }</w:t>
      </w:r>
    </w:p>
    <w:p w14:paraId="55C9EA16" w14:textId="3E262DD3" w:rsidR="00E66961" w:rsidRDefault="00E66961" w:rsidP="000E43F1">
      <w:pPr>
        <w:rPr>
          <w:i/>
          <w:iCs/>
        </w:rPr>
      </w:pPr>
    </w:p>
    <w:p w14:paraId="59B8DDB4" w14:textId="39804F1F" w:rsidR="00E66961" w:rsidRPr="00E66961" w:rsidRDefault="0056632C" w:rsidP="000E43F1">
      <w:r>
        <w:t>Kod</w:t>
      </w:r>
      <w:r w:rsidR="00E66961" w:rsidRPr="00E66961">
        <w:t xml:space="preserve"> 6.1, Test jednostkowy tworzenia adresu</w:t>
      </w:r>
    </w:p>
    <w:p w14:paraId="6B601565" w14:textId="77777777" w:rsidR="00C35BEA" w:rsidRPr="00C35BEA" w:rsidRDefault="00C35BEA" w:rsidP="000E43F1"/>
    <w:p w14:paraId="14CE903E" w14:textId="3B91E5AB" w:rsidR="00AF28FA" w:rsidRDefault="0070300A" w:rsidP="0097798D">
      <w:pPr>
        <w:pStyle w:val="Tekstpods"/>
      </w:pPr>
      <w:r>
        <w:t xml:space="preserve">W linijce 4 widoczne jest utworzenie obiektu </w:t>
      </w:r>
      <w:proofErr w:type="spellStart"/>
      <w:r>
        <w:rPr>
          <w:i/>
          <w:iCs/>
        </w:rPr>
        <w:t>CreateAddress</w:t>
      </w:r>
      <w:proofErr w:type="spellEnd"/>
      <w:r>
        <w:rPr>
          <w:i/>
          <w:iCs/>
        </w:rPr>
        <w:t xml:space="preserve"> </w:t>
      </w:r>
      <w:r>
        <w:t xml:space="preserve">za pomocą statycznej metody klasy </w:t>
      </w:r>
      <w:proofErr w:type="spellStart"/>
      <w:r>
        <w:rPr>
          <w:i/>
          <w:iCs/>
        </w:rPr>
        <w:t>Fixtures</w:t>
      </w:r>
      <w:proofErr w:type="spellEnd"/>
      <w:r w:rsidR="00B120F2">
        <w:t>.</w:t>
      </w:r>
      <w:r w:rsidR="00E11A71">
        <w:t xml:space="preserve"> Klasa ta zawiera w sobie pomocnicze metody generujące w pełni poprawne i wypełnione obiekty przekazywane do konstruktorów poszczególnych klas w celu ich utworzenia. </w:t>
      </w:r>
      <w:r w:rsidR="00F25E5D">
        <w:t xml:space="preserve">Obiekty </w:t>
      </w:r>
      <w:r w:rsidR="00B82363">
        <w:t>przekazywane są z wykorzystaniem wzorca programistycznego Budowniczy, umożliwiając łatwą zmianę parametrów.</w:t>
      </w:r>
      <w:r w:rsidR="00624200">
        <w:t xml:space="preserve"> W linijce 8 tworzony jest obiekt </w:t>
      </w:r>
      <w:proofErr w:type="spellStart"/>
      <w:r w:rsidR="00624200">
        <w:rPr>
          <w:i/>
          <w:iCs/>
        </w:rPr>
        <w:t>Address</w:t>
      </w:r>
      <w:proofErr w:type="spellEnd"/>
      <w:r w:rsidR="00624200">
        <w:t xml:space="preserve"> z wykorzystaniem wcześniej utworzonego obiektu polecenia, a następnie w linijkach 11-15 </w:t>
      </w:r>
      <w:r w:rsidR="004600A5">
        <w:t>asercje sprawdzają poprawne przypisanie poszczególnych wartości do pól obiektu. Komentarze widoczne w linijkach 3,4 oraz 10 są pomocniczą informacją dla programisty określające miejsca testu w którym</w:t>
      </w:r>
    </w:p>
    <w:p w14:paraId="6724AF9B" w14:textId="638E7A13" w:rsidR="00305AAF" w:rsidRDefault="00305AAF" w:rsidP="00E06189">
      <w:pPr>
        <w:pStyle w:val="Tekstpods"/>
        <w:numPr>
          <w:ilvl w:val="0"/>
          <w:numId w:val="27"/>
        </w:numPr>
      </w:pPr>
      <w:proofErr w:type="spellStart"/>
      <w:r w:rsidRPr="00BA265F">
        <w:rPr>
          <w:b/>
          <w:bCs/>
          <w:i/>
          <w:iCs/>
        </w:rPr>
        <w:t>given</w:t>
      </w:r>
      <w:proofErr w:type="spellEnd"/>
      <w:r w:rsidRPr="00BA265F">
        <w:rPr>
          <w:b/>
          <w:bCs/>
          <w:i/>
          <w:iCs/>
        </w:rPr>
        <w:softHyphen/>
      </w:r>
      <w:r>
        <w:rPr>
          <w:i/>
          <w:iCs/>
        </w:rPr>
        <w:t xml:space="preserve"> – </w:t>
      </w:r>
      <w:r>
        <w:t>podawane są parametry wejściowe, ustalane środowisko danego testu</w:t>
      </w:r>
    </w:p>
    <w:p w14:paraId="6BEE1B70" w14:textId="45EF0852" w:rsidR="00305AAF" w:rsidRDefault="00305AAF" w:rsidP="00E06189">
      <w:pPr>
        <w:pStyle w:val="Tekstpods"/>
        <w:numPr>
          <w:ilvl w:val="0"/>
          <w:numId w:val="27"/>
        </w:numPr>
      </w:pPr>
      <w:proofErr w:type="spellStart"/>
      <w:r w:rsidRPr="00BA265F">
        <w:rPr>
          <w:b/>
          <w:bCs/>
          <w:i/>
          <w:iCs/>
        </w:rPr>
        <w:t>when</w:t>
      </w:r>
      <w:proofErr w:type="spellEnd"/>
      <w:r>
        <w:rPr>
          <w:i/>
          <w:iCs/>
        </w:rPr>
        <w:t xml:space="preserve"> –</w:t>
      </w:r>
      <w:r>
        <w:t xml:space="preserve"> wykonywana jest operacja którą ewaluujemy</w:t>
      </w:r>
    </w:p>
    <w:p w14:paraId="7E1F11D8" w14:textId="5060A9C5" w:rsidR="00305AAF" w:rsidRDefault="00305AAF" w:rsidP="00E06189">
      <w:pPr>
        <w:pStyle w:val="Tekstpods"/>
        <w:numPr>
          <w:ilvl w:val="0"/>
          <w:numId w:val="27"/>
        </w:numPr>
      </w:pPr>
      <w:proofErr w:type="spellStart"/>
      <w:r w:rsidRPr="00BA265F">
        <w:rPr>
          <w:b/>
          <w:bCs/>
          <w:i/>
          <w:iCs/>
        </w:rPr>
        <w:t>then</w:t>
      </w:r>
      <w:proofErr w:type="spellEnd"/>
      <w:r>
        <w:rPr>
          <w:i/>
          <w:iCs/>
        </w:rPr>
        <w:t xml:space="preserve"> </w:t>
      </w:r>
      <w:r w:rsidR="00CF00AA">
        <w:rPr>
          <w:i/>
          <w:iCs/>
        </w:rPr>
        <w:t xml:space="preserve">– </w:t>
      </w:r>
      <w:r w:rsidR="00CF00AA">
        <w:t>sprawdzenie wyników i określenie rezultatu testu</w:t>
      </w:r>
    </w:p>
    <w:p w14:paraId="275DD51E" w14:textId="3A4A52F7" w:rsidR="00CF00AA" w:rsidRDefault="00CF00AA" w:rsidP="00CF00AA">
      <w:pPr>
        <w:pStyle w:val="Tekstpods"/>
      </w:pPr>
      <w:r>
        <w:t>Drugim przykładem testu</w:t>
      </w:r>
      <w:r w:rsidR="00147C27">
        <w:t xml:space="preserve"> jednostkowe</w:t>
      </w:r>
      <w:r w:rsidR="001B676A">
        <w:t>go</w:t>
      </w:r>
      <w:r w:rsidR="00147C27">
        <w:t xml:space="preserve"> wykorzystywanego w aplikacji będzie symulowana katastrofa, czyli</w:t>
      </w:r>
      <w:r w:rsidR="001B676A">
        <w:t xml:space="preserve"> </w:t>
      </w:r>
      <w:r w:rsidR="006E4803">
        <w:t xml:space="preserve">sprawdzenie działania systemu w sytuacji wyjątkowej, której </w:t>
      </w:r>
      <w:r w:rsidR="006E4803">
        <w:lastRenderedPageBreak/>
        <w:t>zaistnienie w naturalnych warunek jest bardzo mało prawdopodobne</w:t>
      </w:r>
      <w:r w:rsidR="006E4803">
        <w:rPr>
          <w:rStyle w:val="Odwoanieprzypisudolnego"/>
        </w:rPr>
        <w:footnoteReference w:id="19"/>
      </w:r>
      <w:r w:rsidR="008F2C2E">
        <w:t>.</w:t>
      </w:r>
      <w:r w:rsidR="00CA336F">
        <w:t xml:space="preserve"> Przykład takiego testu widoczny jest </w:t>
      </w:r>
      <w:r w:rsidR="0056632C">
        <w:t>w</w:t>
      </w:r>
      <w:r w:rsidR="00CA336F">
        <w:t xml:space="preserve"> </w:t>
      </w:r>
      <w:r w:rsidR="0056632C">
        <w:t>Kodzie</w:t>
      </w:r>
      <w:r w:rsidR="00CA336F">
        <w:t xml:space="preserve"> 6.2</w:t>
      </w:r>
    </w:p>
    <w:p w14:paraId="717E3AF6" w14:textId="69E67A90" w:rsidR="008F2C2E" w:rsidRDefault="008F2C2E" w:rsidP="00CA336F">
      <w:pPr>
        <w:rPr>
          <w:i/>
          <w:iCs/>
        </w:rPr>
      </w:pPr>
      <w:r w:rsidRPr="00CA336F">
        <w:rPr>
          <w:i/>
          <w:iCs/>
        </w:rPr>
        <w:t>01    @Test</w:t>
      </w:r>
      <w:r w:rsidRPr="00CA336F">
        <w:rPr>
          <w:i/>
          <w:iCs/>
        </w:rPr>
        <w:br/>
        <w:t xml:space="preserve">02    public </w:t>
      </w:r>
      <w:proofErr w:type="spellStart"/>
      <w:r w:rsidRPr="00CA336F">
        <w:rPr>
          <w:i/>
          <w:iCs/>
        </w:rPr>
        <w:t>void</w:t>
      </w:r>
      <w:proofErr w:type="spellEnd"/>
      <w:r w:rsidRPr="00CA336F">
        <w:rPr>
          <w:i/>
          <w:iCs/>
        </w:rPr>
        <w:t xml:space="preserve"> </w:t>
      </w:r>
      <w:proofErr w:type="spellStart"/>
      <w:r w:rsidRPr="00CA336F">
        <w:rPr>
          <w:i/>
          <w:iCs/>
        </w:rPr>
        <w:t>testCreateAddressPostalCodeError</w:t>
      </w:r>
      <w:proofErr w:type="spellEnd"/>
      <w:r w:rsidRPr="00CA336F">
        <w:rPr>
          <w:i/>
          <w:iCs/>
        </w:rPr>
        <w:t>() {</w:t>
      </w:r>
      <w:r w:rsidRPr="00CA336F">
        <w:rPr>
          <w:i/>
          <w:iCs/>
        </w:rPr>
        <w:br/>
        <w:t>03        //</w:t>
      </w:r>
      <w:proofErr w:type="spellStart"/>
      <w:r w:rsidRPr="00CA336F">
        <w:rPr>
          <w:i/>
          <w:iCs/>
        </w:rPr>
        <w:t>given</w:t>
      </w:r>
      <w:proofErr w:type="spellEnd"/>
      <w:r w:rsidRPr="00CA336F">
        <w:rPr>
          <w:i/>
          <w:iCs/>
        </w:rPr>
        <w:br/>
        <w:t xml:space="preserve">04        </w:t>
      </w:r>
      <w:proofErr w:type="spellStart"/>
      <w:r w:rsidRPr="00CA336F">
        <w:rPr>
          <w:i/>
          <w:iCs/>
        </w:rPr>
        <w:t>CreateAddress</w:t>
      </w:r>
      <w:proofErr w:type="spellEnd"/>
      <w:r w:rsidRPr="00CA336F">
        <w:rPr>
          <w:i/>
          <w:iCs/>
        </w:rPr>
        <w:t xml:space="preserve"> </w:t>
      </w:r>
      <w:proofErr w:type="spellStart"/>
      <w:r w:rsidRPr="00CA336F">
        <w:rPr>
          <w:i/>
          <w:iCs/>
        </w:rPr>
        <w:t>command</w:t>
      </w:r>
      <w:proofErr w:type="spellEnd"/>
      <w:r w:rsidRPr="00CA336F">
        <w:rPr>
          <w:i/>
          <w:iCs/>
        </w:rPr>
        <w:t xml:space="preserve"> = </w:t>
      </w:r>
      <w:proofErr w:type="spellStart"/>
      <w:r w:rsidRPr="00CA336F">
        <w:rPr>
          <w:i/>
          <w:iCs/>
        </w:rPr>
        <w:t>Fixtures.createAddress</w:t>
      </w:r>
      <w:proofErr w:type="spellEnd"/>
      <w:r w:rsidRPr="00CA336F">
        <w:rPr>
          <w:i/>
          <w:iCs/>
        </w:rPr>
        <w:t>()</w:t>
      </w:r>
      <w:r w:rsidRPr="00CA336F">
        <w:rPr>
          <w:i/>
          <w:iCs/>
        </w:rPr>
        <w:br/>
        <w:t>05                .</w:t>
      </w:r>
      <w:proofErr w:type="spellStart"/>
      <w:r w:rsidRPr="00CA336F">
        <w:rPr>
          <w:i/>
          <w:iCs/>
        </w:rPr>
        <w:t>postalCode</w:t>
      </w:r>
      <w:proofErr w:type="spellEnd"/>
      <w:r w:rsidRPr="00CA336F">
        <w:rPr>
          <w:i/>
          <w:iCs/>
        </w:rPr>
        <w:t>("123")</w:t>
      </w:r>
      <w:r w:rsidRPr="00CA336F">
        <w:rPr>
          <w:i/>
          <w:iCs/>
        </w:rPr>
        <w:br/>
        <w:t>06                .</w:t>
      </w:r>
      <w:proofErr w:type="spellStart"/>
      <w:r w:rsidRPr="00CA336F">
        <w:rPr>
          <w:i/>
          <w:iCs/>
        </w:rPr>
        <w:t>build</w:t>
      </w:r>
      <w:proofErr w:type="spellEnd"/>
      <w:r w:rsidRPr="00CA336F">
        <w:rPr>
          <w:i/>
          <w:iCs/>
        </w:rPr>
        <w:t>();</w:t>
      </w:r>
      <w:r w:rsidRPr="00CA336F">
        <w:rPr>
          <w:i/>
          <w:iCs/>
        </w:rPr>
        <w:br/>
        <w:t xml:space="preserve">07    </w:t>
      </w:r>
      <w:r w:rsidRPr="00CA336F">
        <w:rPr>
          <w:i/>
          <w:iCs/>
        </w:rPr>
        <w:br/>
        <w:t>08        //</w:t>
      </w:r>
      <w:proofErr w:type="spellStart"/>
      <w:r w:rsidRPr="00CA336F">
        <w:rPr>
          <w:i/>
          <w:iCs/>
        </w:rPr>
        <w:t>when</w:t>
      </w:r>
      <w:proofErr w:type="spellEnd"/>
      <w:r w:rsidRPr="00CA336F">
        <w:rPr>
          <w:i/>
          <w:iCs/>
        </w:rPr>
        <w:br/>
        <w:t xml:space="preserve">09        </w:t>
      </w:r>
      <w:proofErr w:type="spellStart"/>
      <w:r w:rsidRPr="00CA336F">
        <w:rPr>
          <w:i/>
          <w:iCs/>
        </w:rPr>
        <w:t>InvalidStateException</w:t>
      </w:r>
      <w:proofErr w:type="spellEnd"/>
      <w:r w:rsidRPr="00CA336F">
        <w:rPr>
          <w:i/>
          <w:iCs/>
        </w:rPr>
        <w:t xml:space="preserve"> </w:t>
      </w:r>
      <w:proofErr w:type="spellStart"/>
      <w:r w:rsidRPr="00CA336F">
        <w:rPr>
          <w:i/>
          <w:iCs/>
        </w:rPr>
        <w:t>exception</w:t>
      </w:r>
      <w:proofErr w:type="spellEnd"/>
      <w:r w:rsidRPr="00CA336F">
        <w:rPr>
          <w:i/>
          <w:iCs/>
        </w:rPr>
        <w:t xml:space="preserve"> = </w:t>
      </w:r>
      <w:proofErr w:type="spellStart"/>
      <w:r w:rsidRPr="00CA336F">
        <w:rPr>
          <w:i/>
          <w:iCs/>
        </w:rPr>
        <w:t>assertThrows</w:t>
      </w:r>
      <w:proofErr w:type="spellEnd"/>
      <w:r w:rsidRPr="00CA336F">
        <w:rPr>
          <w:i/>
          <w:iCs/>
        </w:rPr>
        <w:t>(</w:t>
      </w:r>
      <w:proofErr w:type="spellStart"/>
      <w:r w:rsidRPr="00CA336F">
        <w:rPr>
          <w:i/>
          <w:iCs/>
        </w:rPr>
        <w:t>InvalidStateException.class</w:t>
      </w:r>
      <w:proofErr w:type="spellEnd"/>
      <w:r w:rsidRPr="00CA336F">
        <w:rPr>
          <w:i/>
          <w:iCs/>
        </w:rPr>
        <w:t>, () -&gt; {</w:t>
      </w:r>
      <w:r w:rsidRPr="00CA336F">
        <w:rPr>
          <w:i/>
          <w:iCs/>
        </w:rPr>
        <w:br/>
        <w:t xml:space="preserve">10            </w:t>
      </w:r>
      <w:proofErr w:type="spellStart"/>
      <w:r w:rsidRPr="00CA336F">
        <w:rPr>
          <w:i/>
          <w:iCs/>
        </w:rPr>
        <w:t>Address.create</w:t>
      </w:r>
      <w:proofErr w:type="spellEnd"/>
      <w:r w:rsidRPr="00CA336F">
        <w:rPr>
          <w:i/>
          <w:iCs/>
        </w:rPr>
        <w:t>(</w:t>
      </w:r>
      <w:proofErr w:type="spellStart"/>
      <w:r w:rsidRPr="00CA336F">
        <w:rPr>
          <w:i/>
          <w:iCs/>
        </w:rPr>
        <w:t>command</w:t>
      </w:r>
      <w:proofErr w:type="spellEnd"/>
      <w:r w:rsidRPr="00CA336F">
        <w:rPr>
          <w:i/>
          <w:iCs/>
        </w:rPr>
        <w:t>);</w:t>
      </w:r>
      <w:r w:rsidRPr="00CA336F">
        <w:rPr>
          <w:i/>
          <w:iCs/>
        </w:rPr>
        <w:br/>
        <w:t>11        });</w:t>
      </w:r>
      <w:r w:rsidRPr="00CA336F">
        <w:rPr>
          <w:i/>
          <w:iCs/>
        </w:rPr>
        <w:br/>
        <w:t xml:space="preserve">12    </w:t>
      </w:r>
      <w:r w:rsidRPr="00CA336F">
        <w:rPr>
          <w:i/>
          <w:iCs/>
        </w:rPr>
        <w:br/>
        <w:t>13        //</w:t>
      </w:r>
      <w:proofErr w:type="spellStart"/>
      <w:r w:rsidRPr="00CA336F">
        <w:rPr>
          <w:i/>
          <w:iCs/>
        </w:rPr>
        <w:t>then</w:t>
      </w:r>
      <w:proofErr w:type="spellEnd"/>
      <w:r w:rsidRPr="00CA336F">
        <w:rPr>
          <w:i/>
          <w:iCs/>
        </w:rPr>
        <w:br/>
        <w:t xml:space="preserve">14        </w:t>
      </w:r>
      <w:proofErr w:type="spellStart"/>
      <w:r w:rsidRPr="00CA336F">
        <w:rPr>
          <w:i/>
          <w:iCs/>
        </w:rPr>
        <w:t>assertEquals</w:t>
      </w:r>
      <w:proofErr w:type="spellEnd"/>
      <w:r w:rsidRPr="00CA336F">
        <w:rPr>
          <w:i/>
          <w:iCs/>
        </w:rPr>
        <w:t>("</w:t>
      </w:r>
      <w:proofErr w:type="spellStart"/>
      <w:r w:rsidRPr="00CA336F">
        <w:rPr>
          <w:i/>
          <w:iCs/>
        </w:rPr>
        <w:t>Postal</w:t>
      </w:r>
      <w:proofErr w:type="spellEnd"/>
      <w:r w:rsidRPr="00CA336F">
        <w:rPr>
          <w:i/>
          <w:iCs/>
        </w:rPr>
        <w:t xml:space="preserve"> </w:t>
      </w:r>
      <w:proofErr w:type="spellStart"/>
      <w:r w:rsidRPr="00CA336F">
        <w:rPr>
          <w:i/>
          <w:iCs/>
        </w:rPr>
        <w:t>code</w:t>
      </w:r>
      <w:proofErr w:type="spellEnd"/>
      <w:r w:rsidRPr="00CA336F">
        <w:rPr>
          <w:i/>
          <w:iCs/>
        </w:rPr>
        <w:t xml:space="preserve"> </w:t>
      </w:r>
      <w:proofErr w:type="spellStart"/>
      <w:r w:rsidRPr="00CA336F">
        <w:rPr>
          <w:i/>
          <w:iCs/>
        </w:rPr>
        <w:t>is</w:t>
      </w:r>
      <w:proofErr w:type="spellEnd"/>
      <w:r w:rsidRPr="00CA336F">
        <w:rPr>
          <w:i/>
          <w:iCs/>
        </w:rPr>
        <w:t xml:space="preserve"> </w:t>
      </w:r>
      <w:proofErr w:type="spellStart"/>
      <w:r w:rsidRPr="00CA336F">
        <w:rPr>
          <w:i/>
          <w:iCs/>
        </w:rPr>
        <w:t>malmorfed</w:t>
      </w:r>
      <w:proofErr w:type="spellEnd"/>
      <w:r w:rsidRPr="00CA336F">
        <w:rPr>
          <w:i/>
          <w:iCs/>
        </w:rPr>
        <w:t xml:space="preserve">", </w:t>
      </w:r>
      <w:proofErr w:type="spellStart"/>
      <w:r w:rsidRPr="00CA336F">
        <w:rPr>
          <w:i/>
          <w:iCs/>
        </w:rPr>
        <w:t>exception.getMessage</w:t>
      </w:r>
      <w:proofErr w:type="spellEnd"/>
      <w:r w:rsidRPr="00CA336F">
        <w:rPr>
          <w:i/>
          <w:iCs/>
        </w:rPr>
        <w:t>());</w:t>
      </w:r>
      <w:r w:rsidRPr="00CA336F">
        <w:rPr>
          <w:i/>
          <w:iCs/>
        </w:rPr>
        <w:br/>
        <w:t>15    }</w:t>
      </w:r>
    </w:p>
    <w:p w14:paraId="49F8E025" w14:textId="6BBBD29E" w:rsidR="00CA336F" w:rsidRDefault="00CA336F" w:rsidP="00CA336F">
      <w:pPr>
        <w:rPr>
          <w:i/>
          <w:iCs/>
        </w:rPr>
      </w:pPr>
    </w:p>
    <w:p w14:paraId="1F8BD5CF" w14:textId="5A795F90" w:rsidR="00CA336F" w:rsidRPr="00CA336F" w:rsidRDefault="0056632C" w:rsidP="00CA336F">
      <w:r>
        <w:t>Kod</w:t>
      </w:r>
      <w:r w:rsidR="00CA336F" w:rsidRPr="00CA336F">
        <w:t xml:space="preserve"> 6.2, Test jednostkowy symulowana katastrofa</w:t>
      </w:r>
    </w:p>
    <w:p w14:paraId="68601A19" w14:textId="77777777" w:rsidR="00CA336F" w:rsidRPr="00CA336F" w:rsidRDefault="00CA336F" w:rsidP="00CA336F">
      <w:pPr>
        <w:rPr>
          <w:i/>
          <w:iCs/>
        </w:rPr>
      </w:pPr>
    </w:p>
    <w:p w14:paraId="29D7F21C" w14:textId="7AE81836" w:rsidR="00837952" w:rsidRDefault="008F2C2E" w:rsidP="00CF00AA">
      <w:pPr>
        <w:pStyle w:val="Tekstpods"/>
      </w:pPr>
      <w:r>
        <w:t xml:space="preserve">W przedstawionym powyżej teście </w:t>
      </w:r>
      <w:r w:rsidR="00CC38A4">
        <w:t xml:space="preserve">w linijce 5 do obiektu tworzącego </w:t>
      </w:r>
      <w:proofErr w:type="spellStart"/>
      <w:r w:rsidR="00CC38A4">
        <w:rPr>
          <w:i/>
          <w:iCs/>
        </w:rPr>
        <w:t>Address</w:t>
      </w:r>
      <w:proofErr w:type="spellEnd"/>
      <w:r w:rsidR="00CC38A4">
        <w:t xml:space="preserve"> przekazany jest kod pocztowy w formie 123. Obiekt wartość użyty w </w:t>
      </w:r>
      <w:proofErr w:type="spellStart"/>
      <w:r w:rsidR="00CC38A4">
        <w:rPr>
          <w:i/>
          <w:iCs/>
        </w:rPr>
        <w:t>Address</w:t>
      </w:r>
      <w:proofErr w:type="spellEnd"/>
      <w:r w:rsidR="00CC38A4">
        <w:t xml:space="preserve"> do przechowywania informacji o kodzie pocztowym oczekuje obiektu w formie xx-xxx, gdzie x to dowolna liczba z zakresu 0-9. </w:t>
      </w:r>
      <w:r w:rsidR="001C18CA">
        <w:t xml:space="preserve">W tym wypadku system powinien uniemożliwić utworzenie obiektu i </w:t>
      </w:r>
      <w:r w:rsidR="00EA2448">
        <w:t xml:space="preserve">zastosować odpowiedni wyjątek z informacją dla użytkownika. W linijce 9 wykorzystany jest mechanizm do przechwytywania błędów programu, a następnie w linijce 14 sprawdzana jest wiadomość z przechwyconego wyjątku. W tym wypadku wiadomość </w:t>
      </w:r>
      <w:proofErr w:type="spellStart"/>
      <w:r w:rsidR="00EA2448">
        <w:rPr>
          <w:i/>
          <w:iCs/>
        </w:rPr>
        <w:t>Postal</w:t>
      </w:r>
      <w:proofErr w:type="spellEnd"/>
      <w:r w:rsidR="00EA2448">
        <w:rPr>
          <w:i/>
          <w:iCs/>
        </w:rPr>
        <w:t xml:space="preserve"> </w:t>
      </w:r>
      <w:proofErr w:type="spellStart"/>
      <w:r w:rsidR="00EA2448">
        <w:rPr>
          <w:i/>
          <w:iCs/>
        </w:rPr>
        <w:t>code</w:t>
      </w:r>
      <w:proofErr w:type="spellEnd"/>
      <w:r w:rsidR="00EA2448">
        <w:rPr>
          <w:i/>
          <w:iCs/>
        </w:rPr>
        <w:t xml:space="preserve"> </w:t>
      </w:r>
      <w:proofErr w:type="spellStart"/>
      <w:r w:rsidR="00EA2448">
        <w:rPr>
          <w:i/>
          <w:iCs/>
        </w:rPr>
        <w:t>is</w:t>
      </w:r>
      <w:proofErr w:type="spellEnd"/>
      <w:r w:rsidR="00EA2448">
        <w:rPr>
          <w:i/>
          <w:iCs/>
        </w:rPr>
        <w:t xml:space="preserve"> </w:t>
      </w:r>
      <w:proofErr w:type="spellStart"/>
      <w:r w:rsidR="00EA2448">
        <w:rPr>
          <w:i/>
          <w:iCs/>
        </w:rPr>
        <w:t>malmorfed</w:t>
      </w:r>
      <w:proofErr w:type="spellEnd"/>
      <w:r w:rsidR="00EA2448">
        <w:t xml:space="preserve"> oznacza błędny format kodu pocztowego</w:t>
      </w:r>
      <w:r w:rsidR="00837952">
        <w:t>, test więc kończy się rezultatem pomyślnym.</w:t>
      </w:r>
    </w:p>
    <w:p w14:paraId="34F5C1BC" w14:textId="53161559" w:rsidR="00BA265F" w:rsidRDefault="00BA265F" w:rsidP="00CF00AA">
      <w:pPr>
        <w:pStyle w:val="Tekstpods"/>
      </w:pPr>
    </w:p>
    <w:p w14:paraId="113DDF30" w14:textId="0DA7DE7A" w:rsidR="00BA265F" w:rsidRDefault="00BA265F" w:rsidP="00CF00AA">
      <w:pPr>
        <w:pStyle w:val="Tekstpods"/>
      </w:pPr>
    </w:p>
    <w:p w14:paraId="7C0E9DF9" w14:textId="57CF4760" w:rsidR="00BA265F" w:rsidRDefault="00BA265F" w:rsidP="00CF00AA">
      <w:pPr>
        <w:pStyle w:val="Tekstpods"/>
      </w:pPr>
    </w:p>
    <w:p w14:paraId="45F219B2" w14:textId="73D0AA1C" w:rsidR="00BA265F" w:rsidRDefault="00BA265F" w:rsidP="00CF00AA">
      <w:pPr>
        <w:pStyle w:val="Tekstpods"/>
      </w:pPr>
    </w:p>
    <w:p w14:paraId="271AFC52" w14:textId="77777777" w:rsidR="00BA265F" w:rsidRDefault="00BA265F" w:rsidP="00CF00AA">
      <w:pPr>
        <w:pStyle w:val="Tekstpods"/>
      </w:pPr>
    </w:p>
    <w:p w14:paraId="66256F2F" w14:textId="77777777" w:rsidR="00D5703C" w:rsidRDefault="00837952" w:rsidP="00CF00AA">
      <w:pPr>
        <w:pStyle w:val="Tekstpods"/>
      </w:pPr>
      <w:r>
        <w:lastRenderedPageBreak/>
        <w:t xml:space="preserve">Cała warstwa domenowa została przetestowana w dokładnie tak sam sposób jak kod adresu, co umożliwiło wychwycenie i naprawę niskopoziomowych błędów systemu trudnych do wychwycenia z poziomu wyższych warstw. Jednym z naprawionych w ten sposób błędów </w:t>
      </w:r>
      <w:r w:rsidR="00F60CD3">
        <w:t>był</w:t>
      </w:r>
      <w:r w:rsidR="00D5703C">
        <w:t>o błędne ustawianie flagi obecności w procesie potwierdzania przybycia klienta na zajęcia.</w:t>
      </w:r>
    </w:p>
    <w:p w14:paraId="385B7375" w14:textId="064A9634" w:rsidR="00D5703C" w:rsidRDefault="00D5703C" w:rsidP="003303F9">
      <w:pPr>
        <w:rPr>
          <w:i/>
          <w:iCs/>
        </w:rPr>
      </w:pPr>
      <w:r w:rsidRPr="003303F9">
        <w:rPr>
          <w:i/>
          <w:iCs/>
        </w:rPr>
        <w:t xml:space="preserve">1    </w:t>
      </w:r>
      <w:proofErr w:type="spellStart"/>
      <w:r w:rsidRPr="003303F9">
        <w:rPr>
          <w:i/>
          <w:iCs/>
        </w:rPr>
        <w:t>ConfirmAttendance</w:t>
      </w:r>
      <w:proofErr w:type="spellEnd"/>
      <w:r w:rsidRPr="003303F9">
        <w:rPr>
          <w:i/>
          <w:iCs/>
        </w:rPr>
        <w:t xml:space="preserve"> </w:t>
      </w:r>
      <w:proofErr w:type="spellStart"/>
      <w:r w:rsidRPr="003303F9">
        <w:rPr>
          <w:i/>
          <w:iCs/>
        </w:rPr>
        <w:t>confirmAttendance</w:t>
      </w:r>
      <w:proofErr w:type="spellEnd"/>
      <w:r w:rsidRPr="003303F9">
        <w:rPr>
          <w:i/>
          <w:iCs/>
        </w:rPr>
        <w:t xml:space="preserve"> = </w:t>
      </w:r>
      <w:proofErr w:type="spellStart"/>
      <w:r w:rsidRPr="003303F9">
        <w:rPr>
          <w:i/>
          <w:iCs/>
        </w:rPr>
        <w:t>Fixtures.confirmAttendance</w:t>
      </w:r>
      <w:proofErr w:type="spellEnd"/>
      <w:r w:rsidRPr="003303F9">
        <w:rPr>
          <w:i/>
          <w:iCs/>
        </w:rPr>
        <w:t>()</w:t>
      </w:r>
      <w:r w:rsidRPr="003303F9">
        <w:rPr>
          <w:i/>
          <w:iCs/>
        </w:rPr>
        <w:br/>
        <w:t>2            .</w:t>
      </w:r>
      <w:proofErr w:type="spellStart"/>
      <w:r w:rsidRPr="003303F9">
        <w:rPr>
          <w:i/>
          <w:iCs/>
        </w:rPr>
        <w:t>member</w:t>
      </w:r>
      <w:proofErr w:type="spellEnd"/>
      <w:r w:rsidRPr="003303F9">
        <w:rPr>
          <w:i/>
          <w:iCs/>
        </w:rPr>
        <w:t>(</w:t>
      </w:r>
      <w:proofErr w:type="spellStart"/>
      <w:r w:rsidRPr="003303F9">
        <w:rPr>
          <w:i/>
          <w:iCs/>
        </w:rPr>
        <w:t>member</w:t>
      </w:r>
      <w:proofErr w:type="spellEnd"/>
      <w:r w:rsidRPr="003303F9">
        <w:rPr>
          <w:i/>
          <w:iCs/>
        </w:rPr>
        <w:t>)</w:t>
      </w:r>
      <w:r w:rsidRPr="003303F9">
        <w:rPr>
          <w:i/>
          <w:iCs/>
        </w:rPr>
        <w:br/>
        <w:t>3            .</w:t>
      </w:r>
      <w:proofErr w:type="spellStart"/>
      <w:r w:rsidRPr="003303F9">
        <w:rPr>
          <w:i/>
          <w:iCs/>
        </w:rPr>
        <w:t>build</w:t>
      </w:r>
      <w:proofErr w:type="spellEnd"/>
      <w:r w:rsidRPr="003303F9">
        <w:rPr>
          <w:i/>
          <w:iCs/>
        </w:rPr>
        <w:t>();</w:t>
      </w:r>
      <w:r w:rsidRPr="003303F9">
        <w:rPr>
          <w:i/>
          <w:iCs/>
        </w:rPr>
        <w:br/>
        <w:t>4    //</w:t>
      </w:r>
      <w:proofErr w:type="spellStart"/>
      <w:r w:rsidRPr="003303F9">
        <w:rPr>
          <w:i/>
          <w:iCs/>
        </w:rPr>
        <w:t>when</w:t>
      </w:r>
      <w:proofErr w:type="spellEnd"/>
      <w:r w:rsidRPr="003303F9">
        <w:rPr>
          <w:i/>
          <w:iCs/>
        </w:rPr>
        <w:br/>
        <w:t xml:space="preserve">5    </w:t>
      </w:r>
      <w:proofErr w:type="spellStart"/>
      <w:r w:rsidRPr="003303F9">
        <w:rPr>
          <w:i/>
          <w:iCs/>
        </w:rPr>
        <w:t>activity.confirmAttendance</w:t>
      </w:r>
      <w:proofErr w:type="spellEnd"/>
      <w:r w:rsidRPr="003303F9">
        <w:rPr>
          <w:i/>
          <w:iCs/>
        </w:rPr>
        <w:t>(</w:t>
      </w:r>
      <w:proofErr w:type="spellStart"/>
      <w:r w:rsidRPr="003303F9">
        <w:rPr>
          <w:i/>
          <w:iCs/>
        </w:rPr>
        <w:t>confirmAttendance</w:t>
      </w:r>
      <w:proofErr w:type="spellEnd"/>
      <w:r w:rsidRPr="003303F9">
        <w:rPr>
          <w:i/>
          <w:iCs/>
        </w:rPr>
        <w:t>);</w:t>
      </w:r>
      <w:r w:rsidRPr="003303F9">
        <w:rPr>
          <w:i/>
          <w:iCs/>
        </w:rPr>
        <w:br/>
        <w:t xml:space="preserve">6    </w:t>
      </w:r>
      <w:r w:rsidRPr="003303F9">
        <w:rPr>
          <w:i/>
          <w:iCs/>
        </w:rPr>
        <w:br/>
        <w:t>7    //</w:t>
      </w:r>
      <w:proofErr w:type="spellStart"/>
      <w:r w:rsidRPr="003303F9">
        <w:rPr>
          <w:i/>
          <w:iCs/>
        </w:rPr>
        <w:t>then</w:t>
      </w:r>
      <w:proofErr w:type="spellEnd"/>
      <w:r w:rsidRPr="003303F9">
        <w:rPr>
          <w:i/>
          <w:iCs/>
        </w:rPr>
        <w:br/>
        <w:t xml:space="preserve">8    </w:t>
      </w:r>
      <w:proofErr w:type="spellStart"/>
      <w:r w:rsidRPr="003303F9">
        <w:rPr>
          <w:i/>
          <w:iCs/>
        </w:rPr>
        <w:t>Attendance</w:t>
      </w:r>
      <w:proofErr w:type="spellEnd"/>
      <w:r w:rsidRPr="003303F9">
        <w:rPr>
          <w:i/>
          <w:iCs/>
        </w:rPr>
        <w:t xml:space="preserve"> </w:t>
      </w:r>
      <w:proofErr w:type="spellStart"/>
      <w:r w:rsidRPr="003303F9">
        <w:rPr>
          <w:i/>
          <w:iCs/>
        </w:rPr>
        <w:t>attendance</w:t>
      </w:r>
      <w:proofErr w:type="spellEnd"/>
      <w:r w:rsidRPr="003303F9">
        <w:rPr>
          <w:i/>
          <w:iCs/>
        </w:rPr>
        <w:t xml:space="preserve"> = </w:t>
      </w:r>
      <w:proofErr w:type="spellStart"/>
      <w:r w:rsidRPr="003303F9">
        <w:rPr>
          <w:i/>
          <w:iCs/>
        </w:rPr>
        <w:t>activity.attendanceByMember</w:t>
      </w:r>
      <w:proofErr w:type="spellEnd"/>
      <w:r w:rsidRPr="003303F9">
        <w:rPr>
          <w:i/>
          <w:iCs/>
        </w:rPr>
        <w:t>(</w:t>
      </w:r>
      <w:proofErr w:type="spellStart"/>
      <w:r w:rsidRPr="003303F9">
        <w:rPr>
          <w:i/>
          <w:iCs/>
        </w:rPr>
        <w:t>member</w:t>
      </w:r>
      <w:proofErr w:type="spellEnd"/>
      <w:r w:rsidRPr="003303F9">
        <w:rPr>
          <w:i/>
          <w:iCs/>
        </w:rPr>
        <w:t>);</w:t>
      </w:r>
      <w:r w:rsidRPr="003303F9">
        <w:rPr>
          <w:i/>
          <w:iCs/>
        </w:rPr>
        <w:br/>
        <w:t xml:space="preserve">9    </w:t>
      </w:r>
      <w:proofErr w:type="spellStart"/>
      <w:r w:rsidRPr="003303F9">
        <w:rPr>
          <w:i/>
          <w:iCs/>
        </w:rPr>
        <w:t>assertTrue</w:t>
      </w:r>
      <w:proofErr w:type="spellEnd"/>
      <w:r w:rsidRPr="003303F9">
        <w:rPr>
          <w:i/>
          <w:iCs/>
        </w:rPr>
        <w:t>(</w:t>
      </w:r>
      <w:proofErr w:type="spellStart"/>
      <w:r w:rsidRPr="003303F9">
        <w:rPr>
          <w:i/>
          <w:iCs/>
        </w:rPr>
        <w:t>attendance.getAttended</w:t>
      </w:r>
      <w:proofErr w:type="spellEnd"/>
      <w:r w:rsidRPr="003303F9">
        <w:rPr>
          <w:i/>
          <w:iCs/>
        </w:rPr>
        <w:t>());</w:t>
      </w:r>
    </w:p>
    <w:p w14:paraId="7670F638" w14:textId="66A2BE6C" w:rsidR="003303F9" w:rsidRDefault="003303F9" w:rsidP="003303F9">
      <w:pPr>
        <w:rPr>
          <w:i/>
          <w:iCs/>
        </w:rPr>
      </w:pPr>
    </w:p>
    <w:p w14:paraId="0C702DA6" w14:textId="1C5C488B" w:rsidR="003303F9" w:rsidRPr="003303F9" w:rsidRDefault="0056632C" w:rsidP="003303F9">
      <w:r>
        <w:t>Kod</w:t>
      </w:r>
      <w:r w:rsidR="003303F9" w:rsidRPr="003303F9">
        <w:t xml:space="preserve"> 6.3, Test jednostkowy metody </w:t>
      </w:r>
      <w:proofErr w:type="spellStart"/>
      <w:r w:rsidR="003303F9" w:rsidRPr="003303F9">
        <w:t>confirmAttendance</w:t>
      </w:r>
      <w:proofErr w:type="spellEnd"/>
    </w:p>
    <w:p w14:paraId="33572D2F" w14:textId="77777777" w:rsidR="003303F9" w:rsidRPr="003303F9" w:rsidRDefault="003303F9" w:rsidP="003303F9">
      <w:pPr>
        <w:rPr>
          <w:i/>
          <w:iCs/>
        </w:rPr>
      </w:pPr>
    </w:p>
    <w:p w14:paraId="750B82BE" w14:textId="0238AE7E" w:rsidR="008F2C2E" w:rsidRPr="00384A39" w:rsidRDefault="00D5703C" w:rsidP="00CF00AA">
      <w:pPr>
        <w:pStyle w:val="Tekstpods"/>
      </w:pPr>
      <w:r>
        <w:t xml:space="preserve">W </w:t>
      </w:r>
      <w:r w:rsidR="0056632C">
        <w:t>Kodzie</w:t>
      </w:r>
      <w:r w:rsidR="003303F9">
        <w:t xml:space="preserve"> 6.3</w:t>
      </w:r>
      <w:r>
        <w:t xml:space="preserve"> </w:t>
      </w:r>
      <w:r w:rsidR="003303F9">
        <w:t xml:space="preserve">przedstawiono </w:t>
      </w:r>
      <w:r>
        <w:t>test</w:t>
      </w:r>
      <w:r w:rsidR="00A023D9">
        <w:t xml:space="preserve"> </w:t>
      </w:r>
      <w:proofErr w:type="spellStart"/>
      <w:r w:rsidR="00A023D9">
        <w:rPr>
          <w:i/>
          <w:iCs/>
        </w:rPr>
        <w:t>testConfirmAttendanceParticipant</w:t>
      </w:r>
      <w:proofErr w:type="spellEnd"/>
      <w:r w:rsidR="003303F9">
        <w:t>. W</w:t>
      </w:r>
      <w:r w:rsidR="00A023D9">
        <w:t xml:space="preserve"> linijce 5 wywoływana jest metoda </w:t>
      </w:r>
      <w:proofErr w:type="spellStart"/>
      <w:r w:rsidR="00A023D9">
        <w:rPr>
          <w:i/>
          <w:iCs/>
        </w:rPr>
        <w:t>confirmAttendance</w:t>
      </w:r>
      <w:proofErr w:type="spellEnd"/>
      <w:r w:rsidR="00A023D9">
        <w:t xml:space="preserve"> dla określonego </w:t>
      </w:r>
      <w:r w:rsidR="00384A39">
        <w:t xml:space="preserve">klienta zapisanego na zajęcia. Implementacja metody błędnie przypisywała flagę </w:t>
      </w:r>
      <w:proofErr w:type="spellStart"/>
      <w:r w:rsidR="00384A39">
        <w:rPr>
          <w:i/>
          <w:iCs/>
        </w:rPr>
        <w:t>attended</w:t>
      </w:r>
      <w:proofErr w:type="spellEnd"/>
      <w:r w:rsidR="00384A39">
        <w:t xml:space="preserve"> wartością </w:t>
      </w:r>
      <w:proofErr w:type="spellStart"/>
      <w:r w:rsidR="00384A39">
        <w:rPr>
          <w:i/>
          <w:iCs/>
        </w:rPr>
        <w:t>false</w:t>
      </w:r>
      <w:proofErr w:type="spellEnd"/>
      <w:r w:rsidR="00384A39">
        <w:t xml:space="preserve">, co wynikało z kopiowania kodu przy </w:t>
      </w:r>
      <w:r w:rsidR="000A2124">
        <w:t>tworzeniu metod. Asercja w linijce 9 wychwyciła błędną wartość flagi i w skutku pozwoliła na poprawę błędu.</w:t>
      </w:r>
    </w:p>
    <w:p w14:paraId="0106A87C" w14:textId="2B34BFF2" w:rsidR="007938FB" w:rsidRDefault="007938FB" w:rsidP="007938FB">
      <w:pPr>
        <w:pStyle w:val="Nagwek2"/>
        <w:numPr>
          <w:ilvl w:val="0"/>
          <w:numId w:val="0"/>
        </w:numPr>
        <w:ind w:left="828" w:hanging="465"/>
      </w:pPr>
      <w:bookmarkStart w:id="39" w:name="_Toc92213935"/>
      <w:r>
        <w:t>6.</w:t>
      </w:r>
      <w:r w:rsidR="0084412F">
        <w:t>4</w:t>
      </w:r>
      <w:r>
        <w:t xml:space="preserve"> Testy integracyjne</w:t>
      </w:r>
      <w:bookmarkEnd w:id="39"/>
    </w:p>
    <w:p w14:paraId="14CFC008" w14:textId="61E0D16D" w:rsidR="007938FB" w:rsidRDefault="00044AAB" w:rsidP="007938FB">
      <w:pPr>
        <w:pStyle w:val="Tekstpods"/>
      </w:pPr>
      <w:r>
        <w:t xml:space="preserve">Testy integracyjne wykorzystywane są w celu wykrycia błędów i nieprawidłowości w </w:t>
      </w:r>
      <w:r w:rsidR="002C7F38">
        <w:t>komunikacji pomiędzy poszczególnymi modułami systemu lub całymi systemami. W utworzonym systemie testy integracyjne wykorzystane zostały do testowania warstwy aplikacyjnej</w:t>
      </w:r>
      <w:r w:rsidR="0084654C">
        <w:t xml:space="preserve"> </w:t>
      </w:r>
      <w:r w:rsidR="000A7500">
        <w:t>oraz kontrolerów.</w:t>
      </w:r>
    </w:p>
    <w:p w14:paraId="317D3542" w14:textId="7F100BD2" w:rsidR="0084654C" w:rsidRPr="003360B9" w:rsidRDefault="00260533" w:rsidP="007938FB">
      <w:pPr>
        <w:pStyle w:val="Tekstpods"/>
      </w:pPr>
      <w:r>
        <w:t>W i</w:t>
      </w:r>
      <w:r w:rsidR="00DC2FBE">
        <w:t>mplementacja testów integracyjnych z</w:t>
      </w:r>
      <w:r>
        <w:t>astosowano</w:t>
      </w:r>
      <w:r w:rsidR="00D448C8">
        <w:t xml:space="preserve"> testowanie </w:t>
      </w:r>
      <w:r w:rsidR="005135C1">
        <w:t>z użyciem</w:t>
      </w:r>
      <w:r w:rsidR="00E71CAB">
        <w:t xml:space="preserve"> obiektów atrap (ang. </w:t>
      </w:r>
      <w:proofErr w:type="spellStart"/>
      <w:r w:rsidR="00E71CAB">
        <w:rPr>
          <w:i/>
          <w:iCs/>
        </w:rPr>
        <w:t>mock-objects</w:t>
      </w:r>
      <w:proofErr w:type="spellEnd"/>
      <w:r w:rsidR="00E71CAB">
        <w:rPr>
          <w:i/>
          <w:iCs/>
        </w:rPr>
        <w:t>)</w:t>
      </w:r>
      <w:r w:rsidR="00700BBC">
        <w:t xml:space="preserve">. </w:t>
      </w:r>
      <w:r w:rsidR="00605BFD">
        <w:t>Obiekt taki jest zastąpieniem rzeczywistego</w:t>
      </w:r>
      <w:r w:rsidR="00CA374A">
        <w:t xml:space="preserve"> zasobu na spreparowany, zwracający określone wcześniej wartości</w:t>
      </w:r>
      <w:r w:rsidR="00CA374A">
        <w:rPr>
          <w:rStyle w:val="Odwoanieprzypisudolnego"/>
        </w:rPr>
        <w:footnoteReference w:id="20"/>
      </w:r>
      <w:r w:rsidR="00CA374A">
        <w:t xml:space="preserve">. Atrapy cechują się wysoką wydajnością oraz czytelnością działania. Umożliwiają one testowanie logiki aplikacji bez </w:t>
      </w:r>
      <w:r w:rsidR="00CA374A">
        <w:lastRenderedPageBreak/>
        <w:t>kosztownych operacji uruchamiania baz danych czy łączenia się z zewnętrznymi serw</w:t>
      </w:r>
      <w:r w:rsidR="00F71688">
        <w:t xml:space="preserve">isami. </w:t>
      </w:r>
      <w:r w:rsidR="003360B9">
        <w:t>W połączeniu z</w:t>
      </w:r>
      <w:r w:rsidR="00D448C8">
        <w:t xml:space="preserve"> </w:t>
      </w:r>
      <w:r w:rsidR="003360B9">
        <w:t>uruchamianiem</w:t>
      </w:r>
      <w:r w:rsidR="005135C1">
        <w:t xml:space="preserve"> </w:t>
      </w:r>
      <w:r w:rsidR="00D448C8">
        <w:t>cał</w:t>
      </w:r>
      <w:r w:rsidR="005135C1">
        <w:t>y</w:t>
      </w:r>
      <w:r w:rsidR="00D448C8">
        <w:t xml:space="preserve"> kontekstu Spring z wykorzystaniem adnotacji </w:t>
      </w:r>
      <w:proofErr w:type="spellStart"/>
      <w:r w:rsidR="00D448C8">
        <w:rPr>
          <w:i/>
          <w:iCs/>
        </w:rPr>
        <w:t>SpringBootTest</w:t>
      </w:r>
      <w:proofErr w:type="spellEnd"/>
      <w:r w:rsidR="003360B9">
        <w:rPr>
          <w:i/>
          <w:iCs/>
        </w:rPr>
        <w:t xml:space="preserve"> </w:t>
      </w:r>
      <w:r w:rsidR="003360B9">
        <w:t xml:space="preserve">wykonywane testy </w:t>
      </w:r>
      <w:r w:rsidR="00216CE3">
        <w:t>skutecznie sprawdzały wybran</w:t>
      </w:r>
      <w:r w:rsidR="00DD4C09">
        <w:t>e</w:t>
      </w:r>
      <w:r w:rsidR="00216CE3">
        <w:t xml:space="preserve"> fragment</w:t>
      </w:r>
      <w:r w:rsidR="00DD4C09">
        <w:t>y</w:t>
      </w:r>
      <w:r w:rsidR="00216CE3">
        <w:t xml:space="preserve"> logiki systemu bez konieczności każdorazowego przygotowywania danych dla wszystkich warstw systemu.</w:t>
      </w:r>
    </w:p>
    <w:p w14:paraId="3D676663" w14:textId="181F1E0D" w:rsidR="0036146E" w:rsidRDefault="0036146E" w:rsidP="007938FB">
      <w:pPr>
        <w:pStyle w:val="Tekstpods"/>
      </w:pPr>
      <w:r>
        <w:t>Przykładem testu integracyjnego</w:t>
      </w:r>
      <w:r w:rsidR="003F7CAA">
        <w:t xml:space="preserve"> </w:t>
      </w:r>
      <w:r w:rsidR="000A7500">
        <w:t>warstwy kontrolera</w:t>
      </w:r>
      <w:r w:rsidR="003F7CAA">
        <w:t xml:space="preserve"> </w:t>
      </w:r>
      <w:r w:rsidR="000A7500">
        <w:t>będzie operacja utworzenia siłowni</w:t>
      </w:r>
      <w:r w:rsidR="00613092">
        <w:t>.</w:t>
      </w:r>
    </w:p>
    <w:p w14:paraId="21244FAC" w14:textId="02A7D004" w:rsidR="002071DA" w:rsidRDefault="002071DA" w:rsidP="002F40ED">
      <w:pPr>
        <w:rPr>
          <w:i/>
          <w:iCs/>
        </w:rPr>
      </w:pPr>
      <w:r w:rsidRPr="002F40ED">
        <w:rPr>
          <w:i/>
          <w:iCs/>
        </w:rPr>
        <w:t>01    @Test</w:t>
      </w:r>
      <w:r w:rsidRPr="002F40ED">
        <w:rPr>
          <w:i/>
          <w:iCs/>
        </w:rPr>
        <w:br/>
        <w:t>02    @WithMockUser(roles = "OWNER")</w:t>
      </w:r>
      <w:r w:rsidRPr="002F40ED">
        <w:rPr>
          <w:i/>
          <w:iCs/>
        </w:rPr>
        <w:br/>
        <w:t xml:space="preserve">03    </w:t>
      </w:r>
      <w:proofErr w:type="spellStart"/>
      <w:r w:rsidRPr="002F40ED">
        <w:rPr>
          <w:i/>
          <w:iCs/>
        </w:rPr>
        <w:t>void</w:t>
      </w:r>
      <w:proofErr w:type="spellEnd"/>
      <w:r w:rsidRPr="002F40ED">
        <w:rPr>
          <w:i/>
          <w:iCs/>
        </w:rPr>
        <w:t xml:space="preserve"> </w:t>
      </w:r>
      <w:proofErr w:type="spellStart"/>
      <w:r w:rsidRPr="002F40ED">
        <w:rPr>
          <w:i/>
          <w:iCs/>
        </w:rPr>
        <w:t>createGym</w:t>
      </w:r>
      <w:proofErr w:type="spellEnd"/>
      <w:r w:rsidRPr="002F40ED">
        <w:rPr>
          <w:i/>
          <w:iCs/>
        </w:rPr>
        <w:t xml:space="preserve">() </w:t>
      </w:r>
      <w:proofErr w:type="spellStart"/>
      <w:r w:rsidRPr="002F40ED">
        <w:rPr>
          <w:i/>
          <w:iCs/>
        </w:rPr>
        <w:t>throws</w:t>
      </w:r>
      <w:proofErr w:type="spellEnd"/>
      <w:r w:rsidRPr="002F40ED">
        <w:rPr>
          <w:i/>
          <w:iCs/>
        </w:rPr>
        <w:t xml:space="preserve"> </w:t>
      </w:r>
      <w:proofErr w:type="spellStart"/>
      <w:r w:rsidRPr="002F40ED">
        <w:rPr>
          <w:i/>
          <w:iCs/>
        </w:rPr>
        <w:t>Exception</w:t>
      </w:r>
      <w:proofErr w:type="spellEnd"/>
      <w:r w:rsidRPr="002F40ED">
        <w:rPr>
          <w:i/>
          <w:iCs/>
        </w:rPr>
        <w:t xml:space="preserve"> {</w:t>
      </w:r>
      <w:r w:rsidRPr="002F40ED">
        <w:rPr>
          <w:i/>
          <w:iCs/>
        </w:rPr>
        <w:br/>
        <w:t>04        //</w:t>
      </w:r>
      <w:proofErr w:type="spellStart"/>
      <w:r w:rsidRPr="002F40ED">
        <w:rPr>
          <w:i/>
          <w:iCs/>
        </w:rPr>
        <w:t>given</w:t>
      </w:r>
      <w:proofErr w:type="spellEnd"/>
      <w:r w:rsidRPr="002F40ED">
        <w:rPr>
          <w:i/>
          <w:iCs/>
        </w:rPr>
        <w:br/>
        <w:t xml:space="preserve">05        </w:t>
      </w:r>
      <w:proofErr w:type="spellStart"/>
      <w:r w:rsidRPr="002F40ED">
        <w:rPr>
          <w:i/>
          <w:iCs/>
        </w:rPr>
        <w:t>CreateGymCommand</w:t>
      </w:r>
      <w:proofErr w:type="spellEnd"/>
      <w:r w:rsidRPr="002F40ED">
        <w:rPr>
          <w:i/>
          <w:iCs/>
        </w:rPr>
        <w:t xml:space="preserve"> </w:t>
      </w:r>
      <w:proofErr w:type="spellStart"/>
      <w:r w:rsidRPr="002F40ED">
        <w:rPr>
          <w:i/>
          <w:iCs/>
        </w:rPr>
        <w:t>command</w:t>
      </w:r>
      <w:proofErr w:type="spellEnd"/>
      <w:r w:rsidRPr="002F40ED">
        <w:rPr>
          <w:i/>
          <w:iCs/>
        </w:rPr>
        <w:t xml:space="preserve"> = </w:t>
      </w:r>
      <w:proofErr w:type="spellStart"/>
      <w:r w:rsidRPr="002F40ED">
        <w:rPr>
          <w:i/>
          <w:iCs/>
        </w:rPr>
        <w:t>Fixtures.createGymCommand</w:t>
      </w:r>
      <w:proofErr w:type="spellEnd"/>
      <w:r w:rsidRPr="002F40ED">
        <w:rPr>
          <w:i/>
          <w:iCs/>
        </w:rPr>
        <w:t>();</w:t>
      </w:r>
      <w:r w:rsidRPr="002F40ED">
        <w:rPr>
          <w:i/>
          <w:iCs/>
        </w:rPr>
        <w:br/>
        <w:t xml:space="preserve">06    </w:t>
      </w:r>
      <w:r w:rsidRPr="002F40ED">
        <w:rPr>
          <w:i/>
          <w:iCs/>
        </w:rPr>
        <w:br/>
        <w:t>07        //</w:t>
      </w:r>
      <w:proofErr w:type="spellStart"/>
      <w:r w:rsidRPr="002F40ED">
        <w:rPr>
          <w:i/>
          <w:iCs/>
        </w:rPr>
        <w:t>when</w:t>
      </w:r>
      <w:proofErr w:type="spellEnd"/>
      <w:r w:rsidRPr="002F40ED">
        <w:rPr>
          <w:i/>
          <w:iCs/>
        </w:rPr>
        <w:br/>
        <w:t xml:space="preserve">08        </w:t>
      </w:r>
      <w:proofErr w:type="spellStart"/>
      <w:r w:rsidRPr="002F40ED">
        <w:rPr>
          <w:i/>
          <w:iCs/>
        </w:rPr>
        <w:t>MvcResult</w:t>
      </w:r>
      <w:proofErr w:type="spellEnd"/>
      <w:r w:rsidRPr="002F40ED">
        <w:rPr>
          <w:i/>
          <w:iCs/>
        </w:rPr>
        <w:t xml:space="preserve"> </w:t>
      </w:r>
      <w:proofErr w:type="spellStart"/>
      <w:r w:rsidRPr="002F40ED">
        <w:rPr>
          <w:i/>
          <w:iCs/>
        </w:rPr>
        <w:t>result</w:t>
      </w:r>
      <w:proofErr w:type="spellEnd"/>
      <w:r w:rsidRPr="002F40ED">
        <w:rPr>
          <w:i/>
          <w:iCs/>
        </w:rPr>
        <w:t xml:space="preserve"> = </w:t>
      </w:r>
      <w:proofErr w:type="spellStart"/>
      <w:r w:rsidRPr="002F40ED">
        <w:rPr>
          <w:i/>
          <w:iCs/>
        </w:rPr>
        <w:t>mockMvc.perform</w:t>
      </w:r>
      <w:proofErr w:type="spellEnd"/>
      <w:r w:rsidRPr="002F40ED">
        <w:rPr>
          <w:i/>
          <w:iCs/>
        </w:rPr>
        <w:t>(post("/</w:t>
      </w:r>
      <w:proofErr w:type="spellStart"/>
      <w:r w:rsidRPr="002F40ED">
        <w:rPr>
          <w:i/>
          <w:iCs/>
        </w:rPr>
        <w:t>gym</w:t>
      </w:r>
      <w:proofErr w:type="spellEnd"/>
      <w:r w:rsidRPr="002F40ED">
        <w:rPr>
          <w:i/>
          <w:iCs/>
        </w:rPr>
        <w:t>")</w:t>
      </w:r>
      <w:r w:rsidRPr="002F40ED">
        <w:rPr>
          <w:i/>
          <w:iCs/>
        </w:rPr>
        <w:br/>
        <w:t>09                        .</w:t>
      </w:r>
      <w:proofErr w:type="spellStart"/>
      <w:r w:rsidRPr="002F40ED">
        <w:rPr>
          <w:i/>
          <w:iCs/>
        </w:rPr>
        <w:t>contentType</w:t>
      </w:r>
      <w:proofErr w:type="spellEnd"/>
      <w:r w:rsidRPr="002F40ED">
        <w:rPr>
          <w:i/>
          <w:iCs/>
        </w:rPr>
        <w:t>("</w:t>
      </w:r>
      <w:proofErr w:type="spellStart"/>
      <w:r w:rsidRPr="002F40ED">
        <w:rPr>
          <w:i/>
          <w:iCs/>
        </w:rPr>
        <w:t>application</w:t>
      </w:r>
      <w:proofErr w:type="spellEnd"/>
      <w:r w:rsidRPr="002F40ED">
        <w:rPr>
          <w:i/>
          <w:iCs/>
        </w:rPr>
        <w:t>/</w:t>
      </w:r>
      <w:proofErr w:type="spellStart"/>
      <w:r w:rsidRPr="002F40ED">
        <w:rPr>
          <w:i/>
          <w:iCs/>
        </w:rPr>
        <w:t>json</w:t>
      </w:r>
      <w:proofErr w:type="spellEnd"/>
      <w:r w:rsidRPr="002F40ED">
        <w:rPr>
          <w:i/>
          <w:iCs/>
        </w:rPr>
        <w:t>")</w:t>
      </w:r>
      <w:r w:rsidRPr="002F40ED">
        <w:rPr>
          <w:i/>
          <w:iCs/>
        </w:rPr>
        <w:br/>
        <w:t>10                        .</w:t>
      </w:r>
      <w:proofErr w:type="spellStart"/>
      <w:r w:rsidRPr="002F40ED">
        <w:rPr>
          <w:i/>
          <w:iCs/>
        </w:rPr>
        <w:t>content</w:t>
      </w:r>
      <w:proofErr w:type="spellEnd"/>
      <w:r w:rsidRPr="002F40ED">
        <w:rPr>
          <w:i/>
          <w:iCs/>
        </w:rPr>
        <w:t>(</w:t>
      </w:r>
      <w:proofErr w:type="spellStart"/>
      <w:r w:rsidRPr="002F40ED">
        <w:rPr>
          <w:i/>
          <w:iCs/>
        </w:rPr>
        <w:t>objectMapper.writeValueAsString</w:t>
      </w:r>
      <w:proofErr w:type="spellEnd"/>
      <w:r w:rsidRPr="002F40ED">
        <w:rPr>
          <w:i/>
          <w:iCs/>
        </w:rPr>
        <w:t>(</w:t>
      </w:r>
      <w:proofErr w:type="spellStart"/>
      <w:r w:rsidRPr="002F40ED">
        <w:rPr>
          <w:i/>
          <w:iCs/>
        </w:rPr>
        <w:t>command</w:t>
      </w:r>
      <w:proofErr w:type="spellEnd"/>
      <w:r w:rsidRPr="002F40ED">
        <w:rPr>
          <w:i/>
          <w:iCs/>
        </w:rPr>
        <w:t>)))</w:t>
      </w:r>
      <w:r w:rsidRPr="002F40ED">
        <w:rPr>
          <w:i/>
          <w:iCs/>
        </w:rPr>
        <w:br/>
        <w:t>11                .</w:t>
      </w:r>
      <w:proofErr w:type="spellStart"/>
      <w:r w:rsidRPr="002F40ED">
        <w:rPr>
          <w:i/>
          <w:iCs/>
        </w:rPr>
        <w:t>andExpect</w:t>
      </w:r>
      <w:proofErr w:type="spellEnd"/>
      <w:r w:rsidRPr="002F40ED">
        <w:rPr>
          <w:i/>
          <w:iCs/>
        </w:rPr>
        <w:t>(status().</w:t>
      </w:r>
      <w:proofErr w:type="spellStart"/>
      <w:r w:rsidRPr="002F40ED">
        <w:rPr>
          <w:i/>
          <w:iCs/>
        </w:rPr>
        <w:t>isOk</w:t>
      </w:r>
      <w:proofErr w:type="spellEnd"/>
      <w:r w:rsidRPr="002F40ED">
        <w:rPr>
          <w:i/>
          <w:iCs/>
        </w:rPr>
        <w:t>())</w:t>
      </w:r>
      <w:r w:rsidRPr="002F40ED">
        <w:rPr>
          <w:i/>
          <w:iCs/>
        </w:rPr>
        <w:br/>
        <w:t>12                .</w:t>
      </w:r>
      <w:proofErr w:type="spellStart"/>
      <w:r w:rsidRPr="002F40ED">
        <w:rPr>
          <w:i/>
          <w:iCs/>
        </w:rPr>
        <w:t>andReturn</w:t>
      </w:r>
      <w:proofErr w:type="spellEnd"/>
      <w:r w:rsidRPr="002F40ED">
        <w:rPr>
          <w:i/>
          <w:iCs/>
        </w:rPr>
        <w:t>();</w:t>
      </w:r>
      <w:r w:rsidRPr="002F40ED">
        <w:rPr>
          <w:i/>
          <w:iCs/>
        </w:rPr>
        <w:br/>
        <w:t xml:space="preserve">13    </w:t>
      </w:r>
      <w:r w:rsidRPr="002F40ED">
        <w:rPr>
          <w:i/>
          <w:iCs/>
        </w:rPr>
        <w:br/>
        <w:t>14        //</w:t>
      </w:r>
      <w:proofErr w:type="spellStart"/>
      <w:r w:rsidRPr="002F40ED">
        <w:rPr>
          <w:i/>
          <w:iCs/>
        </w:rPr>
        <w:t>then</w:t>
      </w:r>
      <w:proofErr w:type="spellEnd"/>
      <w:r w:rsidRPr="002F40ED">
        <w:rPr>
          <w:i/>
          <w:iCs/>
        </w:rPr>
        <w:br/>
        <w:t xml:space="preserve">15        String </w:t>
      </w:r>
      <w:proofErr w:type="spellStart"/>
      <w:r w:rsidRPr="002F40ED">
        <w:rPr>
          <w:i/>
          <w:iCs/>
        </w:rPr>
        <w:t>content</w:t>
      </w:r>
      <w:proofErr w:type="spellEnd"/>
      <w:r w:rsidRPr="002F40ED">
        <w:rPr>
          <w:i/>
          <w:iCs/>
        </w:rPr>
        <w:t xml:space="preserve"> = </w:t>
      </w:r>
      <w:proofErr w:type="spellStart"/>
      <w:r w:rsidRPr="002F40ED">
        <w:rPr>
          <w:i/>
          <w:iCs/>
        </w:rPr>
        <w:t>result.getResponse</w:t>
      </w:r>
      <w:proofErr w:type="spellEnd"/>
      <w:r w:rsidRPr="002F40ED">
        <w:rPr>
          <w:i/>
          <w:iCs/>
        </w:rPr>
        <w:t>().</w:t>
      </w:r>
      <w:proofErr w:type="spellStart"/>
      <w:r w:rsidRPr="002F40ED">
        <w:rPr>
          <w:i/>
          <w:iCs/>
        </w:rPr>
        <w:t>getContentAsString</w:t>
      </w:r>
      <w:proofErr w:type="spellEnd"/>
      <w:r w:rsidRPr="002F40ED">
        <w:rPr>
          <w:i/>
          <w:iCs/>
        </w:rPr>
        <w:t>();</w:t>
      </w:r>
      <w:r w:rsidRPr="002F40ED">
        <w:rPr>
          <w:i/>
          <w:iCs/>
        </w:rPr>
        <w:br/>
        <w:t xml:space="preserve">16        </w:t>
      </w:r>
      <w:proofErr w:type="spellStart"/>
      <w:r w:rsidRPr="002F40ED">
        <w:rPr>
          <w:i/>
          <w:iCs/>
        </w:rPr>
        <w:t>GymDto</w:t>
      </w:r>
      <w:proofErr w:type="spellEnd"/>
      <w:r w:rsidRPr="002F40ED">
        <w:rPr>
          <w:i/>
          <w:iCs/>
        </w:rPr>
        <w:t xml:space="preserve"> </w:t>
      </w:r>
      <w:proofErr w:type="spellStart"/>
      <w:r w:rsidRPr="002F40ED">
        <w:rPr>
          <w:i/>
          <w:iCs/>
        </w:rPr>
        <w:t>gym</w:t>
      </w:r>
      <w:proofErr w:type="spellEnd"/>
      <w:r w:rsidRPr="002F40ED">
        <w:rPr>
          <w:i/>
          <w:iCs/>
        </w:rPr>
        <w:t xml:space="preserve"> = </w:t>
      </w:r>
      <w:proofErr w:type="spellStart"/>
      <w:r w:rsidRPr="002F40ED">
        <w:rPr>
          <w:i/>
          <w:iCs/>
        </w:rPr>
        <w:t>objectMapper.readValue</w:t>
      </w:r>
      <w:proofErr w:type="spellEnd"/>
      <w:r w:rsidRPr="002F40ED">
        <w:rPr>
          <w:i/>
          <w:iCs/>
        </w:rPr>
        <w:t>(</w:t>
      </w:r>
      <w:proofErr w:type="spellStart"/>
      <w:r w:rsidRPr="002F40ED">
        <w:rPr>
          <w:i/>
          <w:iCs/>
        </w:rPr>
        <w:t>content</w:t>
      </w:r>
      <w:proofErr w:type="spellEnd"/>
      <w:r w:rsidRPr="002F40ED">
        <w:rPr>
          <w:i/>
          <w:iCs/>
        </w:rPr>
        <w:t xml:space="preserve">, </w:t>
      </w:r>
      <w:proofErr w:type="spellStart"/>
      <w:r w:rsidRPr="002F40ED">
        <w:rPr>
          <w:i/>
          <w:iCs/>
        </w:rPr>
        <w:t>GymDto.class</w:t>
      </w:r>
      <w:proofErr w:type="spellEnd"/>
      <w:r w:rsidRPr="002F40ED">
        <w:rPr>
          <w:i/>
          <w:iCs/>
        </w:rPr>
        <w:t>);</w:t>
      </w:r>
      <w:r w:rsidRPr="002F40ED">
        <w:rPr>
          <w:i/>
          <w:iCs/>
        </w:rPr>
        <w:br/>
        <w:t xml:space="preserve">17    </w:t>
      </w:r>
      <w:r w:rsidRPr="002F40ED">
        <w:rPr>
          <w:i/>
          <w:iCs/>
        </w:rPr>
        <w:br/>
        <w:t xml:space="preserve">18        </w:t>
      </w:r>
      <w:proofErr w:type="spellStart"/>
      <w:r w:rsidRPr="002F40ED">
        <w:rPr>
          <w:i/>
          <w:iCs/>
        </w:rPr>
        <w:t>assertEquals</w:t>
      </w:r>
      <w:proofErr w:type="spellEnd"/>
      <w:r w:rsidRPr="002F40ED">
        <w:rPr>
          <w:i/>
          <w:iCs/>
        </w:rPr>
        <w:t xml:space="preserve">("Test", </w:t>
      </w:r>
      <w:proofErr w:type="spellStart"/>
      <w:r w:rsidRPr="002F40ED">
        <w:rPr>
          <w:i/>
          <w:iCs/>
        </w:rPr>
        <w:t>gym.getName</w:t>
      </w:r>
      <w:proofErr w:type="spellEnd"/>
      <w:r w:rsidRPr="002F40ED">
        <w:rPr>
          <w:i/>
          <w:iCs/>
        </w:rPr>
        <w:t>());</w:t>
      </w:r>
      <w:r w:rsidRPr="002F40ED">
        <w:rPr>
          <w:i/>
          <w:iCs/>
        </w:rPr>
        <w:br/>
        <w:t>19    }</w:t>
      </w:r>
    </w:p>
    <w:p w14:paraId="037E9C88" w14:textId="77777777" w:rsidR="00613092" w:rsidRDefault="00613092" w:rsidP="00613092"/>
    <w:p w14:paraId="5EE5A103" w14:textId="6880C1F8" w:rsidR="002F40ED" w:rsidRPr="002F40ED" w:rsidRDefault="0056632C" w:rsidP="00613092">
      <w:r>
        <w:t>Kod</w:t>
      </w:r>
      <w:r w:rsidR="00613092">
        <w:t xml:space="preserve"> 6.4, Test integracyjny tworzenia siłowni</w:t>
      </w:r>
    </w:p>
    <w:p w14:paraId="135B4B48" w14:textId="77777777" w:rsidR="002F40ED" w:rsidRPr="002F40ED" w:rsidRDefault="002F40ED" w:rsidP="002F40ED">
      <w:pPr>
        <w:rPr>
          <w:i/>
          <w:iCs/>
        </w:rPr>
      </w:pPr>
    </w:p>
    <w:p w14:paraId="3E9E2355" w14:textId="0DD2515E" w:rsidR="000A7500" w:rsidRDefault="00613092" w:rsidP="007938FB">
      <w:pPr>
        <w:pStyle w:val="Tekstpods"/>
      </w:pPr>
      <w:r>
        <w:t xml:space="preserve">Test przedstawiono w </w:t>
      </w:r>
      <w:r w:rsidR="0056632C">
        <w:t>Kodzie</w:t>
      </w:r>
      <w:r>
        <w:t xml:space="preserve"> 6.4. </w:t>
      </w:r>
      <w:r w:rsidR="002071DA">
        <w:t xml:space="preserve">W linijce 2 oznaczona jest rola użytkownika z jaką </w:t>
      </w:r>
      <w:r w:rsidR="00D62241">
        <w:t>sprawdzamy przypadek testowy. W linijce 8 wykonywan</w:t>
      </w:r>
      <w:r w:rsidR="00BA3DA0">
        <w:t xml:space="preserve">e jest połączenie do warstwy serwera pod URL tworzący siłownię, przekazywane są również odpowiednie dane. Odpowiedź serwera </w:t>
      </w:r>
      <w:r w:rsidR="00F80636">
        <w:t>mapowana ulega ekstrakcji a następnie zmapowanie na obiekt transferu danych w linijkach 15 i 16, a następnie w linijce 18 następuje sprawdzenie poprawności danych.</w:t>
      </w:r>
    </w:p>
    <w:p w14:paraId="2EE06FE5" w14:textId="6F136C6C" w:rsidR="00EA7C5F" w:rsidRDefault="00245483" w:rsidP="00D62241">
      <w:pPr>
        <w:pStyle w:val="Tekstpods"/>
      </w:pPr>
      <w:r>
        <w:t xml:space="preserve">Testy kontrolerów wychwyciły przede wszystkim błędne ustalenia </w:t>
      </w:r>
      <w:r w:rsidR="00D62241">
        <w:t xml:space="preserve">autoryzacji dla konkretnych miejsc systemu. Niektóre metody dostępne tylko dla </w:t>
      </w:r>
      <w:r w:rsidR="00D62241">
        <w:rPr>
          <w:i/>
          <w:iCs/>
        </w:rPr>
        <w:t xml:space="preserve">Właścicieli </w:t>
      </w:r>
      <w:r w:rsidR="00D62241">
        <w:t xml:space="preserve">czy </w:t>
      </w:r>
      <w:r w:rsidR="00D62241">
        <w:rPr>
          <w:i/>
          <w:iCs/>
        </w:rPr>
        <w:t xml:space="preserve">Pracowników </w:t>
      </w:r>
      <w:r w:rsidR="00D62241">
        <w:t>dostępne były również dla trenerów i członków, co udało się wyeliminować dzięki błędnym wynikom testów.</w:t>
      </w:r>
    </w:p>
    <w:p w14:paraId="411702BA" w14:textId="18E0B8E7" w:rsidR="00613092" w:rsidRDefault="00217694" w:rsidP="00BA265F">
      <w:pPr>
        <w:pStyle w:val="Tekstpods"/>
      </w:pPr>
      <w:r>
        <w:lastRenderedPageBreak/>
        <w:t>Przykładem testu integracyjnego z wykorzystaniem obiektów atrap będzie automatyczn</w:t>
      </w:r>
      <w:r w:rsidR="00EA7C5F">
        <w:t>a zmiana statusów aktywności przez cykliczne zadania systemu.</w:t>
      </w:r>
      <w:r w:rsidR="00613092">
        <w:t xml:space="preserve"> Omawiany test przedstawiono w </w:t>
      </w:r>
      <w:r w:rsidR="0056632C">
        <w:t>Kodzie</w:t>
      </w:r>
      <w:r w:rsidR="00613092">
        <w:t xml:space="preserve"> 6.5</w:t>
      </w:r>
    </w:p>
    <w:p w14:paraId="632108E0" w14:textId="2AD064CD" w:rsidR="00260533" w:rsidRDefault="00260533" w:rsidP="00613092">
      <w:pPr>
        <w:rPr>
          <w:i/>
          <w:iCs/>
        </w:rPr>
      </w:pPr>
      <w:r w:rsidRPr="00613092">
        <w:rPr>
          <w:i/>
          <w:iCs/>
        </w:rPr>
        <w:t>01    @Test</w:t>
      </w:r>
      <w:r w:rsidRPr="00613092">
        <w:rPr>
          <w:i/>
          <w:iCs/>
        </w:rPr>
        <w:br/>
        <w:t xml:space="preserve">02    public </w:t>
      </w:r>
      <w:proofErr w:type="spellStart"/>
      <w:r w:rsidRPr="00613092">
        <w:rPr>
          <w:i/>
          <w:iCs/>
        </w:rPr>
        <w:t>void</w:t>
      </w:r>
      <w:proofErr w:type="spellEnd"/>
      <w:r w:rsidRPr="00613092">
        <w:rPr>
          <w:i/>
          <w:iCs/>
        </w:rPr>
        <w:t xml:space="preserve"> </w:t>
      </w:r>
      <w:proofErr w:type="spellStart"/>
      <w:r w:rsidRPr="00613092">
        <w:rPr>
          <w:i/>
          <w:iCs/>
        </w:rPr>
        <w:t>testStartActivityIfShouldStart</w:t>
      </w:r>
      <w:proofErr w:type="spellEnd"/>
      <w:r w:rsidRPr="00613092">
        <w:rPr>
          <w:i/>
          <w:iCs/>
        </w:rPr>
        <w:t>() {</w:t>
      </w:r>
      <w:r w:rsidRPr="00613092">
        <w:rPr>
          <w:i/>
          <w:iCs/>
        </w:rPr>
        <w:br/>
        <w:t>03        //</w:t>
      </w:r>
      <w:proofErr w:type="spellStart"/>
      <w:r w:rsidRPr="00613092">
        <w:rPr>
          <w:i/>
          <w:iCs/>
        </w:rPr>
        <w:t>given</w:t>
      </w:r>
      <w:proofErr w:type="spellEnd"/>
      <w:r w:rsidRPr="00613092">
        <w:rPr>
          <w:i/>
          <w:iCs/>
        </w:rPr>
        <w:br/>
        <w:t xml:space="preserve">04        Activity activity1 = </w:t>
      </w:r>
      <w:proofErr w:type="spellStart"/>
      <w:r w:rsidRPr="00613092">
        <w:rPr>
          <w:i/>
          <w:iCs/>
        </w:rPr>
        <w:t>Activity.create</w:t>
      </w:r>
      <w:proofErr w:type="spellEnd"/>
      <w:r w:rsidRPr="00613092">
        <w:rPr>
          <w:i/>
          <w:iCs/>
        </w:rPr>
        <w:t>(</w:t>
      </w:r>
      <w:proofErr w:type="spellStart"/>
      <w:r w:rsidRPr="00613092">
        <w:rPr>
          <w:i/>
          <w:iCs/>
        </w:rPr>
        <w:t>Fixtures.createActivity</w:t>
      </w:r>
      <w:proofErr w:type="spellEnd"/>
      <w:r w:rsidRPr="00613092">
        <w:rPr>
          <w:i/>
          <w:iCs/>
        </w:rPr>
        <w:t>().</w:t>
      </w:r>
      <w:proofErr w:type="spellStart"/>
      <w:r w:rsidRPr="00613092">
        <w:rPr>
          <w:i/>
          <w:iCs/>
        </w:rPr>
        <w:t>build</w:t>
      </w:r>
      <w:proofErr w:type="spellEnd"/>
      <w:r w:rsidRPr="00613092">
        <w:rPr>
          <w:i/>
          <w:iCs/>
        </w:rPr>
        <w:t>());</w:t>
      </w:r>
      <w:r w:rsidRPr="00613092">
        <w:rPr>
          <w:i/>
          <w:iCs/>
        </w:rPr>
        <w:br/>
        <w:t>05        activity1.setId(1L);</w:t>
      </w:r>
      <w:r w:rsidRPr="00613092">
        <w:rPr>
          <w:i/>
          <w:iCs/>
        </w:rPr>
        <w:br/>
        <w:t>06        activity1.setStatus(</w:t>
      </w:r>
      <w:proofErr w:type="spellStart"/>
      <w:r w:rsidRPr="00613092">
        <w:rPr>
          <w:i/>
          <w:iCs/>
        </w:rPr>
        <w:t>ActivityStatus.CREATED</w:t>
      </w:r>
      <w:proofErr w:type="spellEnd"/>
      <w:r w:rsidRPr="00613092">
        <w:rPr>
          <w:i/>
          <w:iCs/>
        </w:rPr>
        <w:t>);</w:t>
      </w:r>
      <w:r w:rsidRPr="00613092">
        <w:rPr>
          <w:i/>
          <w:iCs/>
        </w:rPr>
        <w:br/>
        <w:t>07        activity1.setStartTime(</w:t>
      </w:r>
      <w:proofErr w:type="spellStart"/>
      <w:r w:rsidRPr="00613092">
        <w:rPr>
          <w:i/>
          <w:iCs/>
        </w:rPr>
        <w:t>LocalDateTime.now</w:t>
      </w:r>
      <w:proofErr w:type="spellEnd"/>
      <w:r w:rsidRPr="00613092">
        <w:rPr>
          <w:i/>
          <w:iCs/>
        </w:rPr>
        <w:t>().</w:t>
      </w:r>
      <w:proofErr w:type="spellStart"/>
      <w:r w:rsidRPr="00613092">
        <w:rPr>
          <w:i/>
          <w:iCs/>
        </w:rPr>
        <w:t>minusMinutes</w:t>
      </w:r>
      <w:proofErr w:type="spellEnd"/>
      <w:r w:rsidRPr="00613092">
        <w:rPr>
          <w:i/>
          <w:iCs/>
        </w:rPr>
        <w:t>(10));</w:t>
      </w:r>
      <w:r w:rsidRPr="00613092">
        <w:rPr>
          <w:i/>
          <w:iCs/>
        </w:rPr>
        <w:br/>
        <w:t>08        activity1.setEndTime(</w:t>
      </w:r>
      <w:proofErr w:type="spellStart"/>
      <w:r w:rsidRPr="00613092">
        <w:rPr>
          <w:i/>
          <w:iCs/>
        </w:rPr>
        <w:t>LocalDateTime.now</w:t>
      </w:r>
      <w:proofErr w:type="spellEnd"/>
      <w:r w:rsidRPr="00613092">
        <w:rPr>
          <w:i/>
          <w:iCs/>
        </w:rPr>
        <w:t>().</w:t>
      </w:r>
      <w:proofErr w:type="spellStart"/>
      <w:r w:rsidRPr="00613092">
        <w:rPr>
          <w:i/>
          <w:iCs/>
        </w:rPr>
        <w:t>plusHours</w:t>
      </w:r>
      <w:proofErr w:type="spellEnd"/>
      <w:r w:rsidRPr="00613092">
        <w:rPr>
          <w:i/>
          <w:iCs/>
        </w:rPr>
        <w:t>(1));</w:t>
      </w:r>
      <w:r w:rsidRPr="00613092">
        <w:rPr>
          <w:i/>
          <w:iCs/>
        </w:rPr>
        <w:br/>
        <w:t xml:space="preserve">09    </w:t>
      </w:r>
      <w:r w:rsidRPr="00613092">
        <w:rPr>
          <w:i/>
          <w:iCs/>
        </w:rPr>
        <w:br/>
        <w:t xml:space="preserve">10        Activity activity2 = </w:t>
      </w:r>
      <w:proofErr w:type="spellStart"/>
      <w:r w:rsidRPr="00613092">
        <w:rPr>
          <w:i/>
          <w:iCs/>
        </w:rPr>
        <w:t>Activity.create</w:t>
      </w:r>
      <w:proofErr w:type="spellEnd"/>
      <w:r w:rsidRPr="00613092">
        <w:rPr>
          <w:i/>
          <w:iCs/>
        </w:rPr>
        <w:t>(</w:t>
      </w:r>
      <w:proofErr w:type="spellStart"/>
      <w:r w:rsidRPr="00613092">
        <w:rPr>
          <w:i/>
          <w:iCs/>
        </w:rPr>
        <w:t>Fixtures.createActivity</w:t>
      </w:r>
      <w:proofErr w:type="spellEnd"/>
      <w:r w:rsidRPr="00613092">
        <w:rPr>
          <w:i/>
          <w:iCs/>
        </w:rPr>
        <w:t>().</w:t>
      </w:r>
      <w:proofErr w:type="spellStart"/>
      <w:r w:rsidRPr="00613092">
        <w:rPr>
          <w:i/>
          <w:iCs/>
        </w:rPr>
        <w:t>build</w:t>
      </w:r>
      <w:proofErr w:type="spellEnd"/>
      <w:r w:rsidRPr="00613092">
        <w:rPr>
          <w:i/>
          <w:iCs/>
        </w:rPr>
        <w:t>());</w:t>
      </w:r>
      <w:r w:rsidRPr="00613092">
        <w:rPr>
          <w:i/>
          <w:iCs/>
        </w:rPr>
        <w:br/>
        <w:t>11        activity2.setId(2L);</w:t>
      </w:r>
      <w:r w:rsidRPr="00613092">
        <w:rPr>
          <w:i/>
          <w:iCs/>
        </w:rPr>
        <w:br/>
        <w:t>12        activity2.setStatus(</w:t>
      </w:r>
      <w:proofErr w:type="spellStart"/>
      <w:r w:rsidRPr="00613092">
        <w:rPr>
          <w:i/>
          <w:iCs/>
        </w:rPr>
        <w:t>ActivityStatus.CREATED</w:t>
      </w:r>
      <w:proofErr w:type="spellEnd"/>
      <w:r w:rsidRPr="00613092">
        <w:rPr>
          <w:i/>
          <w:iCs/>
        </w:rPr>
        <w:t>);</w:t>
      </w:r>
      <w:r w:rsidRPr="00613092">
        <w:rPr>
          <w:i/>
          <w:iCs/>
        </w:rPr>
        <w:br/>
        <w:t>13        activity2.setStartTime(</w:t>
      </w:r>
      <w:proofErr w:type="spellStart"/>
      <w:r w:rsidRPr="00613092">
        <w:rPr>
          <w:i/>
          <w:iCs/>
        </w:rPr>
        <w:t>LocalDateTime.now</w:t>
      </w:r>
      <w:proofErr w:type="spellEnd"/>
      <w:r w:rsidRPr="00613092">
        <w:rPr>
          <w:i/>
          <w:iCs/>
        </w:rPr>
        <w:t>().</w:t>
      </w:r>
      <w:proofErr w:type="spellStart"/>
      <w:r w:rsidRPr="00613092">
        <w:rPr>
          <w:i/>
          <w:iCs/>
        </w:rPr>
        <w:t>plusMinutes</w:t>
      </w:r>
      <w:proofErr w:type="spellEnd"/>
      <w:r w:rsidRPr="00613092">
        <w:rPr>
          <w:i/>
          <w:iCs/>
        </w:rPr>
        <w:t>(10));</w:t>
      </w:r>
      <w:r w:rsidRPr="00613092">
        <w:rPr>
          <w:i/>
          <w:iCs/>
        </w:rPr>
        <w:br/>
        <w:t>14        activity2.setEndTime(</w:t>
      </w:r>
      <w:proofErr w:type="spellStart"/>
      <w:r w:rsidRPr="00613092">
        <w:rPr>
          <w:i/>
          <w:iCs/>
        </w:rPr>
        <w:t>LocalDateTime.now</w:t>
      </w:r>
      <w:proofErr w:type="spellEnd"/>
      <w:r w:rsidRPr="00613092">
        <w:rPr>
          <w:i/>
          <w:iCs/>
        </w:rPr>
        <w:t>().</w:t>
      </w:r>
      <w:proofErr w:type="spellStart"/>
      <w:r w:rsidRPr="00613092">
        <w:rPr>
          <w:i/>
          <w:iCs/>
        </w:rPr>
        <w:t>plusHours</w:t>
      </w:r>
      <w:proofErr w:type="spellEnd"/>
      <w:r w:rsidRPr="00613092">
        <w:rPr>
          <w:i/>
          <w:iCs/>
        </w:rPr>
        <w:t>(1));</w:t>
      </w:r>
      <w:r w:rsidRPr="00613092">
        <w:rPr>
          <w:i/>
          <w:iCs/>
        </w:rPr>
        <w:br/>
        <w:t xml:space="preserve">15    </w:t>
      </w:r>
      <w:r w:rsidRPr="00613092">
        <w:rPr>
          <w:i/>
          <w:iCs/>
        </w:rPr>
        <w:br/>
        <w:t>16        when(timetableService.activitiesForStatus(any())).thenReturn(List.of(</w:t>
      </w:r>
      <w:r w:rsidRPr="00613092">
        <w:rPr>
          <w:i/>
          <w:iCs/>
        </w:rPr>
        <w:br/>
        <w:t>17                activity1, activity2</w:t>
      </w:r>
      <w:r w:rsidRPr="00613092">
        <w:rPr>
          <w:i/>
          <w:iCs/>
        </w:rPr>
        <w:br/>
        <w:t>18        ));</w:t>
      </w:r>
      <w:r w:rsidRPr="00613092">
        <w:rPr>
          <w:i/>
          <w:iCs/>
        </w:rPr>
        <w:br/>
        <w:t xml:space="preserve">19    </w:t>
      </w:r>
      <w:r w:rsidRPr="00613092">
        <w:rPr>
          <w:i/>
          <w:iCs/>
        </w:rPr>
        <w:br/>
        <w:t>20        //</w:t>
      </w:r>
      <w:proofErr w:type="spellStart"/>
      <w:r w:rsidRPr="00613092">
        <w:rPr>
          <w:i/>
          <w:iCs/>
        </w:rPr>
        <w:t>when</w:t>
      </w:r>
      <w:proofErr w:type="spellEnd"/>
      <w:r w:rsidRPr="00613092">
        <w:rPr>
          <w:i/>
          <w:iCs/>
        </w:rPr>
        <w:br/>
        <w:t xml:space="preserve">21        </w:t>
      </w:r>
      <w:proofErr w:type="spellStart"/>
      <w:r w:rsidRPr="00613092">
        <w:rPr>
          <w:i/>
          <w:iCs/>
        </w:rPr>
        <w:t>activityJob.changeActivityStatus</w:t>
      </w:r>
      <w:proofErr w:type="spellEnd"/>
      <w:r w:rsidRPr="00613092">
        <w:rPr>
          <w:i/>
          <w:iCs/>
        </w:rPr>
        <w:t>();</w:t>
      </w:r>
      <w:r w:rsidRPr="00613092">
        <w:rPr>
          <w:i/>
          <w:iCs/>
        </w:rPr>
        <w:br/>
        <w:t xml:space="preserve">22    </w:t>
      </w:r>
      <w:r w:rsidRPr="00613092">
        <w:rPr>
          <w:i/>
          <w:iCs/>
        </w:rPr>
        <w:br/>
        <w:t>23        //</w:t>
      </w:r>
      <w:proofErr w:type="spellStart"/>
      <w:r w:rsidRPr="00613092">
        <w:rPr>
          <w:i/>
          <w:iCs/>
        </w:rPr>
        <w:t>then</w:t>
      </w:r>
      <w:proofErr w:type="spellEnd"/>
      <w:r w:rsidRPr="00613092">
        <w:rPr>
          <w:i/>
          <w:iCs/>
        </w:rPr>
        <w:br/>
        <w:t xml:space="preserve">24        </w:t>
      </w:r>
      <w:proofErr w:type="spellStart"/>
      <w:r w:rsidRPr="00613092">
        <w:rPr>
          <w:i/>
          <w:iCs/>
        </w:rPr>
        <w:t>verify</w:t>
      </w:r>
      <w:proofErr w:type="spellEnd"/>
      <w:r w:rsidRPr="00613092">
        <w:rPr>
          <w:i/>
          <w:iCs/>
        </w:rPr>
        <w:t>(</w:t>
      </w:r>
      <w:proofErr w:type="spellStart"/>
      <w:r w:rsidRPr="00613092">
        <w:rPr>
          <w:i/>
          <w:iCs/>
        </w:rPr>
        <w:t>timetableService</w:t>
      </w:r>
      <w:proofErr w:type="spellEnd"/>
      <w:r w:rsidRPr="00613092">
        <w:rPr>
          <w:i/>
          <w:iCs/>
        </w:rPr>
        <w:t>).</w:t>
      </w:r>
      <w:proofErr w:type="spellStart"/>
      <w:r w:rsidRPr="00613092">
        <w:rPr>
          <w:i/>
          <w:iCs/>
        </w:rPr>
        <w:t>startActivity</w:t>
      </w:r>
      <w:proofErr w:type="spellEnd"/>
      <w:r w:rsidRPr="00613092">
        <w:rPr>
          <w:i/>
          <w:iCs/>
        </w:rPr>
        <w:t>(1L);</w:t>
      </w:r>
      <w:r w:rsidRPr="00613092">
        <w:rPr>
          <w:i/>
          <w:iCs/>
        </w:rPr>
        <w:br/>
        <w:t>25    }</w:t>
      </w:r>
    </w:p>
    <w:p w14:paraId="17B7CE0A" w14:textId="016806A4" w:rsidR="00613092" w:rsidRDefault="00613092" w:rsidP="00613092">
      <w:pPr>
        <w:rPr>
          <w:i/>
          <w:iCs/>
        </w:rPr>
      </w:pPr>
    </w:p>
    <w:p w14:paraId="0ED36D1D" w14:textId="063C61A7" w:rsidR="00613092" w:rsidRPr="00613092" w:rsidRDefault="0056632C" w:rsidP="00613092">
      <w:r>
        <w:t>Kod</w:t>
      </w:r>
      <w:r w:rsidR="00613092" w:rsidRPr="00613092">
        <w:t xml:space="preserve"> 6.5, Test integracyjny zmiany statusu aktywności</w:t>
      </w:r>
    </w:p>
    <w:p w14:paraId="0990FDF6" w14:textId="77777777" w:rsidR="00613092" w:rsidRPr="00613092" w:rsidRDefault="00613092" w:rsidP="00613092">
      <w:pPr>
        <w:rPr>
          <w:i/>
          <w:iCs/>
        </w:rPr>
      </w:pPr>
    </w:p>
    <w:p w14:paraId="30501472" w14:textId="10E9C879" w:rsidR="00F80636" w:rsidRDefault="00DD4C09" w:rsidP="007938FB">
      <w:pPr>
        <w:pStyle w:val="Tekstpods"/>
      </w:pPr>
      <w:r>
        <w:t>Lin</w:t>
      </w:r>
      <w:r w:rsidR="00B212C8">
        <w:t xml:space="preserve">ijki 4-14 tworzą dane testowe wykorzystywane w dalszej części testu. Są to dwie aktywności w statusie </w:t>
      </w:r>
      <w:r w:rsidR="00B212C8">
        <w:rPr>
          <w:i/>
          <w:iCs/>
        </w:rPr>
        <w:t>CREATED</w:t>
      </w:r>
      <w:r w:rsidR="00B212C8">
        <w:t xml:space="preserve">, jedna z nich gotowa do uruchomienia przez system. W linijce 16 widoczne jest użycie obiektu atrapy </w:t>
      </w:r>
      <w:proofErr w:type="spellStart"/>
      <w:r w:rsidR="00B212C8">
        <w:rPr>
          <w:i/>
          <w:iCs/>
        </w:rPr>
        <w:t>timetableService</w:t>
      </w:r>
      <w:proofErr w:type="spellEnd"/>
      <w:r w:rsidR="00B212C8">
        <w:t xml:space="preserve"> tak by bez wykonywania jego logiki zwrócić </w:t>
      </w:r>
      <w:r w:rsidR="009D1E5D">
        <w:t xml:space="preserve">utworzone wcześniej aktywności. Następnie linijka 21 to wywołanie automatycznej zmiany statusów, by ostatecznie w linijce 24 sprawdzić czy wykonana została akcja </w:t>
      </w:r>
      <w:proofErr w:type="spellStart"/>
      <w:r w:rsidR="009D1E5D">
        <w:rPr>
          <w:i/>
          <w:iCs/>
        </w:rPr>
        <w:t>startActivity</w:t>
      </w:r>
      <w:proofErr w:type="spellEnd"/>
      <w:r w:rsidR="009D1E5D">
        <w:t xml:space="preserve"> tylko dla jednej, gotowej do rozpoczęcia aktywności.</w:t>
      </w:r>
    </w:p>
    <w:p w14:paraId="73BC79AF" w14:textId="5EC5757D" w:rsidR="003D0F9C" w:rsidRPr="00242513" w:rsidRDefault="0077149B" w:rsidP="007938FB">
      <w:pPr>
        <w:pStyle w:val="Tekstpods"/>
      </w:pPr>
      <w:r>
        <w:t>Jednym z błędów wykrytych przez testy integracyjne był</w:t>
      </w:r>
      <w:r w:rsidR="008852CB">
        <w:t xml:space="preserve">a błędna instrukcja wykorzystywana przez wspomniany już wcześniej </w:t>
      </w:r>
      <w:proofErr w:type="spellStart"/>
      <w:r w:rsidR="008852CB">
        <w:rPr>
          <w:i/>
          <w:iCs/>
        </w:rPr>
        <w:t>activityJob</w:t>
      </w:r>
      <w:proofErr w:type="spellEnd"/>
      <w:r w:rsidR="008852CB">
        <w:t xml:space="preserve">, czyli klasę uruchamiającą </w:t>
      </w:r>
      <w:r w:rsidR="00242513">
        <w:t xml:space="preserve">zadanie automatycznej zmiany statusów w aplikacji. Po rozpoczęciu odpowiednich zajęć następnym krokiem zadania jest zakończenie zadań w statusie </w:t>
      </w:r>
      <w:r w:rsidR="00242513">
        <w:rPr>
          <w:i/>
          <w:iCs/>
        </w:rPr>
        <w:t>IN_PROGRESS</w:t>
      </w:r>
      <w:r w:rsidR="00242513">
        <w:t xml:space="preserve">, o ile czas </w:t>
      </w:r>
      <w:r w:rsidR="00242513">
        <w:lastRenderedPageBreak/>
        <w:t xml:space="preserve">ich końca przekroczył czas aktualny. Po raz kolejny z powodu kopiowania wcześniej napisanego kodu </w:t>
      </w:r>
      <w:r w:rsidR="00A17280">
        <w:t>zamiast metody do zakończenia aktywności wywoływana była ta służąca do ich rozpoczynania. Z tego powodu aktywności trafiały w nieskończoną pętlę i nigdy nie zmieniały statusu na końcowy.</w:t>
      </w:r>
    </w:p>
    <w:p w14:paraId="56493682" w14:textId="213E4602" w:rsidR="007938FB" w:rsidRDefault="007938FB" w:rsidP="007938FB">
      <w:pPr>
        <w:pStyle w:val="Nagwek2"/>
        <w:numPr>
          <w:ilvl w:val="0"/>
          <w:numId w:val="0"/>
        </w:numPr>
        <w:ind w:left="828" w:hanging="465"/>
      </w:pPr>
      <w:bookmarkStart w:id="40" w:name="_Toc92213936"/>
      <w:r>
        <w:t>6.</w:t>
      </w:r>
      <w:r w:rsidR="0084412F">
        <w:t>5</w:t>
      </w:r>
      <w:r>
        <w:t xml:space="preserve"> Testy manualne</w:t>
      </w:r>
      <w:bookmarkEnd w:id="40"/>
    </w:p>
    <w:p w14:paraId="420BB5C6" w14:textId="67882B2F" w:rsidR="007938FB" w:rsidRDefault="008506F9" w:rsidP="007938FB">
      <w:pPr>
        <w:pStyle w:val="Tekstpods"/>
      </w:pPr>
      <w:r>
        <w:t xml:space="preserve">Poza testami warstwy serwera wykonywanymi automatycznie przy każdym budowaniu aplikacji </w:t>
      </w:r>
      <w:r w:rsidR="00AC3636">
        <w:t>aplikacja została przetestowana manualnie, poprzez wielokrotne sprawdzanie funkcjonalności system</w:t>
      </w:r>
      <w:r w:rsidR="005D5A6B">
        <w:t>u. Testy manualne opierały się na przechodzeniu procesów z poziomu warstwy prezentacji z użyciem różnych kont użytkowników w</w:t>
      </w:r>
      <w:r w:rsidR="00E72C29">
        <w:t>e</w:t>
      </w:r>
      <w:r w:rsidR="005D5A6B">
        <w:t xml:space="preserve"> wszystkich dostępnych rolach. </w:t>
      </w:r>
      <w:r w:rsidR="00683AD4">
        <w:t>Ograniczenia wynikające z testów manualnych wynikają głównie z ich struktury. Zasoby ludzie są podstawowym czynnikiem zwiększającym lub zmniejszającym skuteczność takich testów</w:t>
      </w:r>
      <w:r w:rsidR="009E6CED">
        <w:t xml:space="preserve">. Im większa liczba i doświadczenie zespołu testerów tym dokładniejsze sprawdzenie całości aplikacji. </w:t>
      </w:r>
      <w:r w:rsidR="00E72C29">
        <w:t>Zróżnicowanie testów umożliwia także ocenę przystępności systemu oraz jego działanie w różnych konfiguracjach programowo systemowych.</w:t>
      </w:r>
    </w:p>
    <w:p w14:paraId="6DFE0AED" w14:textId="7E0B0CE7" w:rsidR="005D5A6B" w:rsidRDefault="005D5A6B" w:rsidP="007938FB">
      <w:pPr>
        <w:pStyle w:val="Tekstpods"/>
      </w:pPr>
      <w:r>
        <w:t>Testy manualne wykonywane były zarówno w czasie tworzenia aplikacji</w:t>
      </w:r>
      <w:r w:rsidR="00C1348E">
        <w:t xml:space="preserve"> jak i po wstępnym zakończeniu i spełnieniu oczekiwanych założeń. Wszystkie dodatkowe funkcjonalności były gruntownie sprawdzane pod kątem działania, wyświetlania oraz efektów.</w:t>
      </w:r>
      <w:r w:rsidR="00DD6BBB">
        <w:t xml:space="preserve"> Naprawa znalezionych błędów była przeprowadzana natychmiast, co wynikało z odpowiedzialności tej samej osoby za tworzenie i następnie testowanie oprogramowania</w:t>
      </w:r>
      <w:r w:rsidR="008A5781">
        <w:t>. Z tego samego powodu nie stosowanego też żadnej formy raportowania takich błędów.</w:t>
      </w:r>
    </w:p>
    <w:p w14:paraId="752F3B09" w14:textId="3EA2770B" w:rsidR="00505F9B" w:rsidRPr="007938FB" w:rsidRDefault="008A5781" w:rsidP="00505F9B">
      <w:pPr>
        <w:pStyle w:val="Tekstpods"/>
      </w:pPr>
      <w:r>
        <w:t xml:space="preserve">Problemy wychwycone przez tą część testów były zdecydowanie najliczniejsze w całej aplikacji. O ile warstwa serwera zawiera w sobie całą najważniejszą logikę systemu, tak w warstwie prezentacji jest więcej miejsca na błędy i pomyłki. </w:t>
      </w:r>
      <w:r w:rsidR="00993EFD">
        <w:t xml:space="preserve">Wielokrotnych poprawek wymagał sposób prezentacji przycisków, tabel czy ekranów. Naprawiane były również walidacje formularzy oraz informowanie o błędach wprowadzanych do nich danych. Istotnym </w:t>
      </w:r>
      <w:r w:rsidR="00505F9B">
        <w:t>skutkiem testów manualnych było również zaobserwowanie i zabezpieczenie wszystkich błędów wynikających z uprawnień w systemie. Ekrany czy same odnośniki do nich były często widoczne dla użytkowników w rolach wykluczających ich z dostępu do danych części systemu.</w:t>
      </w:r>
    </w:p>
    <w:p w14:paraId="3F605F32" w14:textId="0022334A" w:rsidR="00ED2918" w:rsidRPr="00D35565" w:rsidRDefault="00ED2918" w:rsidP="00D35565">
      <w:pPr>
        <w:overflowPunct/>
        <w:autoSpaceDE/>
        <w:autoSpaceDN/>
        <w:adjustRightInd/>
        <w:textAlignment w:val="auto"/>
      </w:pPr>
    </w:p>
    <w:p w14:paraId="2E8FCDC3" w14:textId="77777777" w:rsidR="00D35565" w:rsidRDefault="00D35565" w:rsidP="005366D1">
      <w:pPr>
        <w:pStyle w:val="Nagwek1"/>
        <w:numPr>
          <w:ilvl w:val="0"/>
          <w:numId w:val="0"/>
        </w:numPr>
        <w:spacing w:after="600"/>
        <w:ind w:left="360"/>
        <w:rPr>
          <w:bCs/>
          <w:szCs w:val="40"/>
        </w:rPr>
        <w:sectPr w:rsidR="00D35565" w:rsidSect="00C11B24">
          <w:headerReference w:type="even" r:id="rId58"/>
          <w:pgSz w:w="11907" w:h="16840" w:code="9"/>
          <w:pgMar w:top="1418" w:right="1418" w:bottom="1418" w:left="1701" w:header="1814" w:footer="1814" w:gutter="0"/>
          <w:cols w:space="708"/>
          <w:docGrid w:linePitch="326"/>
        </w:sectPr>
      </w:pPr>
      <w:bookmarkStart w:id="41" w:name="_Toc74074299"/>
      <w:bookmarkStart w:id="42" w:name="_Toc92213937"/>
    </w:p>
    <w:p w14:paraId="3F605F33" w14:textId="77777777" w:rsidR="007B1B80" w:rsidRPr="007B1B80" w:rsidRDefault="005366D1" w:rsidP="005366D1">
      <w:pPr>
        <w:pStyle w:val="Nagwek1"/>
        <w:numPr>
          <w:ilvl w:val="0"/>
          <w:numId w:val="0"/>
        </w:numPr>
        <w:spacing w:after="600"/>
        <w:ind w:left="360"/>
        <w:rPr>
          <w:b w:val="0"/>
          <w:bCs/>
          <w:szCs w:val="40"/>
        </w:rPr>
      </w:pPr>
      <w:r>
        <w:rPr>
          <w:bCs/>
          <w:szCs w:val="40"/>
        </w:rPr>
        <w:lastRenderedPageBreak/>
        <w:t>Rozdział 7</w:t>
      </w:r>
      <w:r>
        <w:rPr>
          <w:bCs/>
          <w:szCs w:val="40"/>
        </w:rPr>
        <w:br/>
      </w:r>
      <w:r>
        <w:rPr>
          <w:bCs/>
          <w:szCs w:val="40"/>
        </w:rPr>
        <w:br/>
      </w:r>
      <w:r w:rsidR="007B1B80">
        <w:rPr>
          <w:bCs/>
          <w:szCs w:val="40"/>
        </w:rPr>
        <w:t>Podsumowanie i wnioski</w:t>
      </w:r>
      <w:bookmarkEnd w:id="41"/>
      <w:bookmarkEnd w:id="42"/>
    </w:p>
    <w:p w14:paraId="3F605F34" w14:textId="77777777" w:rsidR="007B1B80" w:rsidRDefault="007B1B80" w:rsidP="007B1B80">
      <w:pPr>
        <w:pStyle w:val="Tekstpods"/>
      </w:pPr>
    </w:p>
    <w:p w14:paraId="06F0C5B3" w14:textId="2E627B63" w:rsidR="00621627" w:rsidRDefault="00621627" w:rsidP="00621627">
      <w:pPr>
        <w:pStyle w:val="Tekstpods"/>
      </w:pPr>
      <w:r>
        <w:t>Rozdział zawiera podsumowanie całości prac nad systemem, w tym połączenie otrzymanych wyników względem postawionych celów i założeń. Dodatkowo zawarte są możliwości dalszego rozwoju aplikacji oraz problemy które napotkano przy implementacji, a następnie sposób ich rozwiązania.</w:t>
      </w:r>
    </w:p>
    <w:p w14:paraId="7408EAA5" w14:textId="586CD1D9" w:rsidR="00681956" w:rsidRDefault="00681956" w:rsidP="00681956">
      <w:pPr>
        <w:pStyle w:val="Nagwek2"/>
        <w:numPr>
          <w:ilvl w:val="0"/>
          <w:numId w:val="0"/>
        </w:numPr>
        <w:ind w:left="828" w:hanging="465"/>
      </w:pPr>
      <w:bookmarkStart w:id="43" w:name="_Toc92213938"/>
      <w:r>
        <w:t>7.1 Wyniki pracy</w:t>
      </w:r>
      <w:bookmarkEnd w:id="43"/>
    </w:p>
    <w:p w14:paraId="61BB4AD8" w14:textId="22F41718" w:rsidR="005A6E0B" w:rsidRDefault="00404998" w:rsidP="005A6E0B">
      <w:pPr>
        <w:pStyle w:val="Tekstpods"/>
      </w:pPr>
      <w:r>
        <w:t>System utworzony w ramach pracy inżynierskiej spełniał wszystkie postawione przed nim pierwotnie wymagania. Funkcjonalności zostały zaimplementowane i sprawdzone, tak aby podstawa systemu działała w pełni poprawnie i całość była gotowa na dalsze usprawnienia i rozwój.</w:t>
      </w:r>
    </w:p>
    <w:p w14:paraId="0926BF66" w14:textId="2F83B549" w:rsidR="00404998" w:rsidRDefault="00DE70EB" w:rsidP="005A6E0B">
      <w:pPr>
        <w:pStyle w:val="Tekstpods"/>
      </w:pPr>
      <w:r>
        <w:t>Dodatkowa weryfikacja działania systemu nastąpiłaby w momencie oddania go do użytku, wtedy na światło dzienne mogłyby wyjść różnego rodzaju błędy wynikające z jednoczesnego wykorzystania systemu przez wielu użytkowników czy problemy wydajnościowe. W rozdziale o dalszej rozbudowie systemu przedstawione zostały sposoby na zaradzenie ewentualnie powstałym problemom.</w:t>
      </w:r>
    </w:p>
    <w:p w14:paraId="6ACE752D" w14:textId="153ED3E3" w:rsidR="00DE70EB" w:rsidRPr="005A6E0B" w:rsidRDefault="000009F8" w:rsidP="005A6E0B">
      <w:pPr>
        <w:pStyle w:val="Tekstpods"/>
      </w:pPr>
      <w:r>
        <w:t>Projekt spełnił swoją podstawową określona na początku funkcję bycia systemem do zarządzania siecią siłowni. Określone wymagania okazały się wystarczające do zarządzania obiektem w podstawowej formie</w:t>
      </w:r>
      <w:r w:rsidR="00621627">
        <w:t>, a jednocześnie stanowią solidną podstawę pod dalsze prace.</w:t>
      </w:r>
    </w:p>
    <w:p w14:paraId="1722BE3A" w14:textId="212D0AE1" w:rsidR="00681956" w:rsidRDefault="00681956" w:rsidP="00D35565">
      <w:pPr>
        <w:pStyle w:val="Nagwek2"/>
        <w:numPr>
          <w:ilvl w:val="0"/>
          <w:numId w:val="0"/>
        </w:numPr>
        <w:tabs>
          <w:tab w:val="left" w:pos="7740"/>
          <w:tab w:val="right" w:pos="8788"/>
        </w:tabs>
        <w:ind w:left="828" w:hanging="465"/>
      </w:pPr>
      <w:bookmarkStart w:id="44" w:name="_Toc92213939"/>
      <w:r>
        <w:lastRenderedPageBreak/>
        <w:t>7.2 Dalsza rozbudowa systemu</w:t>
      </w:r>
      <w:bookmarkEnd w:id="44"/>
      <w:r w:rsidR="00D35565">
        <w:tab/>
      </w:r>
      <w:r w:rsidR="00D35565">
        <w:tab/>
      </w:r>
    </w:p>
    <w:p w14:paraId="41D6A66B" w14:textId="05BBD6B1" w:rsidR="00213C44" w:rsidRDefault="005A6E0B" w:rsidP="00213C44">
      <w:pPr>
        <w:pStyle w:val="Tekstpods"/>
      </w:pPr>
      <w:r>
        <w:t xml:space="preserve">Utworzony system spełnia wszystkie postawione przy jego projektowaniu wymagania, nie oznacza to jednak, że jest on systemem w pełni ukończonym i zamkniętym na dalsze modyfikacje. </w:t>
      </w:r>
      <w:r w:rsidR="00213C44">
        <w:t>Dalsze usprawnienia i dodatkowe funkcjonalności byłyby naturalnym dopełnieniem systemu i polepszały wrażenia z jego wykorzystywania.</w:t>
      </w:r>
    </w:p>
    <w:p w14:paraId="6682B95F" w14:textId="068BB995" w:rsidR="0034396A" w:rsidRDefault="00182EB0" w:rsidP="0034396A">
      <w:pPr>
        <w:pStyle w:val="Tekstpods"/>
      </w:pPr>
      <w:r>
        <w:t xml:space="preserve">Elementem znacząco zwiększającym użyteczność systemu byłoby wprowadzenie funkcjonalności powiadomień. Użytkownicy mogliby wtedy otrzymywać na wybrany przez siebie </w:t>
      </w:r>
      <w:r w:rsidR="0034396A">
        <w:t>sposób informacje o zbliżających się zajęciach czy konieczności przedłużenia karnetu. Do implementacji po stronie warstwy serwera m</w:t>
      </w:r>
      <w:r w:rsidR="008D7CD9">
        <w:t xml:space="preserve">ogłoby posłużyć do tego oprogramowanie </w:t>
      </w:r>
      <w:proofErr w:type="spellStart"/>
      <w:r w:rsidR="008D7CD9">
        <w:t>RabbitMQ</w:t>
      </w:r>
      <w:proofErr w:type="spellEnd"/>
      <w:r w:rsidR="008D7CD9">
        <w:t>, czyli broker wiadomości wykorzystujący protokół AMQP</w:t>
      </w:r>
      <w:r w:rsidR="007A15EA">
        <w:t>.</w:t>
      </w:r>
      <w:r w:rsidR="00C90A6D">
        <w:t xml:space="preserve"> Prace w tym kierunku wymagałyby również określenia form komunikacji, ewentualnych szablonów dla wiadomości email lub tekstowych</w:t>
      </w:r>
      <w:r w:rsidR="00BF2411">
        <w:t>.</w:t>
      </w:r>
    </w:p>
    <w:p w14:paraId="395B3915" w14:textId="06B39922" w:rsidR="00BF2411" w:rsidRDefault="00BF2411" w:rsidP="0034396A">
      <w:pPr>
        <w:pStyle w:val="Tekstpods"/>
      </w:pPr>
      <w:r>
        <w:t>Aplikacja zyskałaby również na bezpieczeństwie jeżeli zastosowano by zewnętrzny</w:t>
      </w:r>
      <w:r w:rsidR="00705C9F">
        <w:t xml:space="preserve"> system uwierzytelniania, tak aby hasła i dane wrażliwe użytkowników nie znajdowały się w samej aplikacji a w sprawdzonym, rozbudowanym narzędziu dedykowanym do takich zadań. Jedną z możliwości byłoby oprogramowanie </w:t>
      </w:r>
      <w:proofErr w:type="spellStart"/>
      <w:r w:rsidR="00705C9F">
        <w:t>Keycloak</w:t>
      </w:r>
      <w:proofErr w:type="spellEnd"/>
      <w:r w:rsidR="00705C9F">
        <w:t>, które</w:t>
      </w:r>
      <w:r w:rsidR="00C85AE8">
        <w:t xml:space="preserve"> wykorzystuje system jednokrotnego logowania i następnie umożliwia zabezpieczenie aplikacji za pomocą </w:t>
      </w:r>
      <w:proofErr w:type="spellStart"/>
      <w:r w:rsidR="00C85AE8">
        <w:t>tokenów</w:t>
      </w:r>
      <w:proofErr w:type="spellEnd"/>
      <w:r w:rsidR="00C85AE8">
        <w:t xml:space="preserve"> JWT, wykorzystywanych już w aktualnym rozwiązaniu. Dzięki takiemu przejściu system nie wymaga gruntownej zmiany, ponieważ mechanizm obsługi </w:t>
      </w:r>
      <w:proofErr w:type="spellStart"/>
      <w:r w:rsidR="00C85AE8">
        <w:t>tokenów</w:t>
      </w:r>
      <w:proofErr w:type="spellEnd"/>
      <w:r w:rsidR="00C85AE8">
        <w:t xml:space="preserve"> JWT jest już zaimplementowany, a jedynie zwiększa bezpieczeństwo całego systemu.</w:t>
      </w:r>
    </w:p>
    <w:p w14:paraId="33067176" w14:textId="2BCC1530" w:rsidR="00C85AE8" w:rsidRDefault="00C85AE8" w:rsidP="0034396A">
      <w:pPr>
        <w:pStyle w:val="Tekstpods"/>
      </w:pPr>
      <w:r>
        <w:t>Wraz z rozwojem aplikacji naturalnym krokiem byłoby również przejście z jedne</w:t>
      </w:r>
      <w:r w:rsidR="00031B2E">
        <w:t>go utworzonego serwisu w kilka spełniających odpowiednie wycinki funkcjonalności. Podejście z wykorzystaniem wielu mikro serwisów w warstwie serwera i jednej warstwy prezentacji jest obecnie najpopularniejszym sposobem implementacji, ze względu na łatwość rozwoju pojedynczych części aplikacji</w:t>
      </w:r>
      <w:r w:rsidR="007D666B">
        <w:t xml:space="preserve"> bez ingerowania w całość systemu. Wdrożenia nowych wersji systemu znacząco się wtedy upraszczają.</w:t>
      </w:r>
    </w:p>
    <w:p w14:paraId="4F55A5C2" w14:textId="74C13215" w:rsidR="007D666B" w:rsidRPr="005A6E0B" w:rsidRDefault="007D666B" w:rsidP="0034396A">
      <w:pPr>
        <w:pStyle w:val="Tekstpods"/>
      </w:pPr>
      <w:r>
        <w:t>Wraz z przejściem w architekturę mikro serwisową istotne byłoby wykorzystanie konteneryzacji</w:t>
      </w:r>
      <w:r w:rsidR="00404998">
        <w:t xml:space="preserve"> oraz mechanizmów CI/CD, za pomocą oprogramowania takiego jak </w:t>
      </w:r>
      <w:proofErr w:type="spellStart"/>
      <w:r w:rsidR="00404998">
        <w:t>Kubernetes</w:t>
      </w:r>
      <w:proofErr w:type="spellEnd"/>
      <w:r w:rsidR="00404998">
        <w:t xml:space="preserve"> czy Jenkins. Jeszcze bardziej usprawniło by to zarządzanie systemem, umożliwiło łatwiejszą integrację z zewnętrznymi usługami czy zautomatyzowało testowanie i wdrożenia.</w:t>
      </w:r>
    </w:p>
    <w:p w14:paraId="2AE88200" w14:textId="2ED34DC0" w:rsidR="00681956" w:rsidRDefault="00681956" w:rsidP="00681956">
      <w:pPr>
        <w:pStyle w:val="Nagwek2"/>
        <w:numPr>
          <w:ilvl w:val="0"/>
          <w:numId w:val="0"/>
        </w:numPr>
        <w:ind w:left="828" w:hanging="465"/>
      </w:pPr>
      <w:bookmarkStart w:id="45" w:name="_Toc92213940"/>
      <w:r>
        <w:lastRenderedPageBreak/>
        <w:t xml:space="preserve">7.3 </w:t>
      </w:r>
      <w:r w:rsidR="00CD5BDB">
        <w:t>Problemy i wyzwania</w:t>
      </w:r>
      <w:bookmarkEnd w:id="45"/>
    </w:p>
    <w:p w14:paraId="33074BD2" w14:textId="59D5594B" w:rsidR="00283FDD" w:rsidRDefault="00283FDD" w:rsidP="00283FDD">
      <w:pPr>
        <w:pStyle w:val="Tekstpods"/>
      </w:pPr>
      <w:r>
        <w:t>W czasie tworzenia systemu napotkano wiele mniejszych i większych problemów, zarówno implementacyjnych jak i analitycznych. Tworzenie systemów o dużej skali, jednocześnie troszcząc się o potrzeby użytkowników jak i przejrzystość</w:t>
      </w:r>
      <w:r w:rsidR="00AE5F4C">
        <w:t>, stabilność i wydajność systemu niesie za sobą wiele wyzwań. W dalszej części przedstawiono kilka z nich.</w:t>
      </w:r>
    </w:p>
    <w:p w14:paraId="68CF7A8B" w14:textId="3A194C20" w:rsidR="00AE5F4C" w:rsidRDefault="00634B35" w:rsidP="00283FDD">
      <w:pPr>
        <w:pStyle w:val="Tekstpods"/>
      </w:pPr>
      <w:r>
        <w:t xml:space="preserve">Pierwszym napotkanym wyzwaniem okazała się analiza istniejących rozwiązań oraz poznanie wymagań klientów </w:t>
      </w:r>
      <w:r w:rsidR="00A679C7">
        <w:t>i</w:t>
      </w:r>
      <w:r>
        <w:t xml:space="preserve"> właścicieli obiektów sportowych dla których system powstawał. Większość aktualnie istniejących systemów wymaga przed skorzystaniem z nich podpisania umowy z siecią siłowni</w:t>
      </w:r>
      <w:r w:rsidR="00533E7C">
        <w:t xml:space="preserve"> wraz z podaniem wszystkich danych osobowych. Takie umowy wymagają również uiszczenia wielu opłat wstępnych, a następnie</w:t>
      </w:r>
      <w:r w:rsidR="00DB65CC">
        <w:t xml:space="preserve"> muszą być wypowiadane na zasadach tradycyjnych umów, z miesięcznym okresem wypowiedzenia. Zdobycie dostępu do narzędzi dostępnych dla pracowników czy właścicieli siłowni okazało się również niemożliwe dla osoby z zewnątrz. </w:t>
      </w:r>
      <w:r w:rsidR="00055EE7">
        <w:t xml:space="preserve">Ten problem udało się rozwiązać poprzez osobisty kontakt z sieciami siłowni oraz otrzymanie </w:t>
      </w:r>
      <w:r w:rsidR="005C555C">
        <w:t xml:space="preserve">dzięki ich uprzejmości informacji o potrzebach i co ważniejsze brakujących elementach ich systemów. </w:t>
      </w:r>
      <w:r w:rsidR="00E564E6">
        <w:t>Potrzeby samych klientów takich siłowni udało się wywnioskować na podstawie rozmów, ankiet oraz analizy najczęściej pojawiających się pytań w kontekście konkretnych placówek.</w:t>
      </w:r>
    </w:p>
    <w:p w14:paraId="778A4D26" w14:textId="6293DCF7" w:rsidR="00247CBB" w:rsidRDefault="00CD5BDB" w:rsidP="00283FDD">
      <w:pPr>
        <w:pStyle w:val="Tekstpods"/>
      </w:pPr>
      <w:r>
        <w:t>Wyzwaniem związanym z samym projektowaniem aplikacji okazało się również poprawne określenie wymagań niefunkcjonalnych systemu. Ich poprawne ustalenie jest jednym z najważniejszych</w:t>
      </w:r>
      <w:r w:rsidR="00873706">
        <w:t xml:space="preserve"> części całego procesu tworzenia aplikacji, tak aby można było stworzyć system wydajny oraz stabilny, zdolny do obsłużenia wystarczającej liczby akcji użytkowników. </w:t>
      </w:r>
      <w:r w:rsidR="00ED6644">
        <w:t>Do określenia poprawnych wartości ponownie wykorzystane zostały dane otrzymane od konkretnych placówek siłowni, takich jak na przykład codzienna liczba klientów. Poza tym wykorzystane została statystyki publicznie dostępne w takich serwisach jak Facebook czy Google, oraz</w:t>
      </w:r>
      <w:r w:rsidR="00107DCF">
        <w:t xml:space="preserve"> matematyczna analiza liczby zajęć oraz miejsc dostępnych na nich w konkretnych placówkach.</w:t>
      </w:r>
    </w:p>
    <w:p w14:paraId="71C09C77" w14:textId="72F0EDD1" w:rsidR="00A679C7" w:rsidRDefault="00A679C7" w:rsidP="00283FDD">
      <w:pPr>
        <w:pStyle w:val="Tekstpods"/>
      </w:pPr>
      <w:r>
        <w:t>Kolejną napotkaną trudnością był</w:t>
      </w:r>
      <w:r w:rsidR="00247CBB">
        <w:t xml:space="preserve">a sama warstwa prezentacji systemu, a raczej </w:t>
      </w:r>
      <w:r w:rsidR="00107DCF">
        <w:t xml:space="preserve">wygląd ekranów dostępnych w systemie. Tworzenie styli aplikacji od podstaw okazało się bardzo czasochłonne i trudne, a jednocześnie efekty często były niewymierne do ilości poświęconego na nie czasu. Ostatecznie rozwiązaniem okazało się wykorzystanie gotowych, kompletnych </w:t>
      </w:r>
      <w:r w:rsidR="00FE307A">
        <w:t xml:space="preserve">pakietów jak na przykład </w:t>
      </w:r>
      <w:proofErr w:type="spellStart"/>
      <w:r w:rsidR="00FE307A">
        <w:t>Bootstrap</w:t>
      </w:r>
      <w:proofErr w:type="spellEnd"/>
      <w:r w:rsidR="00FE307A">
        <w:t xml:space="preserve">. Dzięki jego wykorzystaniu tworzenie </w:t>
      </w:r>
      <w:r w:rsidR="00FE307A">
        <w:lastRenderedPageBreak/>
        <w:t xml:space="preserve">kolejnych ekranów było szybsze i sprawniejsze, pozwalając bardziej skupić się nad samym </w:t>
      </w:r>
      <w:r w:rsidR="00963A3C">
        <w:t>wrażeniu użytkownika niż detalach implementacyjnych. Określenie spójnej kolorystyki i wykorzystywanych komponentów również pozytywnie wpłynęło na odbiór aplikacji przez użytkowników.</w:t>
      </w:r>
    </w:p>
    <w:p w14:paraId="1FE05C5F" w14:textId="1B33DC0D" w:rsidR="00963A3C" w:rsidRDefault="00A7710C" w:rsidP="00283FDD">
      <w:pPr>
        <w:pStyle w:val="Tekstpods"/>
      </w:pPr>
      <w:r>
        <w:t>Wyzwaniem które pojawiło się w ostatniej części tworzenia systemu</w:t>
      </w:r>
      <w:r w:rsidR="00963A3C">
        <w:t xml:space="preserve"> będzie proces weryfikacji poprawności działania systemu. W rozdziale Weryfikacja i walidacja opisane zostały wykorzystywane metody testowania aplikacji</w:t>
      </w:r>
      <w:r w:rsidR="002E7B5A">
        <w:t>, w tym te</w:t>
      </w:r>
      <w:r w:rsidR="0067702C">
        <w:t xml:space="preserve">stowanie manualne. To właśnie ta metoda testowania była najbardziej czasochłonną i niewygodną częścią weryfikacji systemu. Przy wielu wychwyconych błędach wymagane było ponowne uruchomienie aplikacji, co poprzez wykorzystywanie bazy danej H2 przechowywanej w pamięci oznaczało </w:t>
      </w:r>
      <w:r w:rsidR="008F7502">
        <w:t xml:space="preserve">usunięcie wszystkich istniejących wpisów. Rozwiązaniem które choć częściowo odciążyło programistę i zmniejszyło ilość pracy było utworzenie skryptów ładujących do bazy danych dane startowe, uruchamiane przy każdym starcie aplikacji. </w:t>
      </w:r>
      <w:r w:rsidR="006566E9">
        <w:t>Wykorzystano w nich mechanizmy ustawiania aktualnej daty do wielu wpisów, tak aby na przykład zajęcia rozpoczynały się zawsze 5 minut po starcie aplikacji, co ułatwiało testy.</w:t>
      </w:r>
    </w:p>
    <w:p w14:paraId="2F8DB1D2" w14:textId="005F753F" w:rsidR="00A7710C" w:rsidRPr="00283FDD" w:rsidRDefault="00A7710C" w:rsidP="00283FDD">
      <w:pPr>
        <w:pStyle w:val="Tekstpods"/>
      </w:pPr>
      <w:r>
        <w:t xml:space="preserve">Dodatkowo, w czasie całej pracy nad systemem napotkano wiele błędów i problemów natury programistycznej. Wykorzystywanie niektórych konstrukcji języka Java takich jak strumienie, czy elementy szkieletu programistycznego </w:t>
      </w:r>
      <w:proofErr w:type="spellStart"/>
      <w:r>
        <w:t>Angular</w:t>
      </w:r>
      <w:proofErr w:type="spellEnd"/>
      <w:r>
        <w:t xml:space="preserve"> takie jak obiekty obserwatorzy </w:t>
      </w:r>
      <w:r w:rsidR="00AC1C2E">
        <w:t>okazywało się w wielu miejscach trudne i skomplikowane. Wykorzystanie zintegrowanego środowiska programistycznego pomagało z analizą i wychwytywaniem takich błędów, tak samo jak rozbudowane i kompletne dokumentacje wszystkich wykorzystywanych w projekcie bibliotek.</w:t>
      </w:r>
    </w:p>
    <w:p w14:paraId="4CD3CA69" w14:textId="77777777" w:rsidR="00681956" w:rsidRDefault="00681956" w:rsidP="00681956">
      <w:pPr>
        <w:pStyle w:val="Tekstpods"/>
      </w:pPr>
    </w:p>
    <w:p w14:paraId="3F605F38" w14:textId="77777777" w:rsidR="00C059FB" w:rsidRDefault="00C059FB" w:rsidP="00C059FB">
      <w:pPr>
        <w:pStyle w:val="Tekstpods"/>
      </w:pPr>
    </w:p>
    <w:p w14:paraId="3F605F39" w14:textId="77777777" w:rsidR="007B1B80" w:rsidRDefault="007B1B80" w:rsidP="007B1B80">
      <w:pPr>
        <w:overflowPunct/>
        <w:autoSpaceDE/>
        <w:autoSpaceDN/>
        <w:adjustRightInd/>
        <w:textAlignment w:val="auto"/>
      </w:pPr>
      <w:r>
        <w:br w:type="page"/>
      </w:r>
    </w:p>
    <w:p w14:paraId="3F605F3B" w14:textId="69218FDB" w:rsidR="00E40D7B" w:rsidRDefault="00E40D7B">
      <w:pPr>
        <w:overflowPunct/>
        <w:autoSpaceDE/>
        <w:autoSpaceDN/>
        <w:adjustRightInd/>
        <w:textAlignment w:val="auto"/>
        <w:sectPr w:rsidR="00E40D7B" w:rsidSect="00C11B24">
          <w:headerReference w:type="even" r:id="rId59"/>
          <w:pgSz w:w="11907" w:h="16840" w:code="9"/>
          <w:pgMar w:top="1418" w:right="1418" w:bottom="1418" w:left="1701" w:header="1814" w:footer="1814" w:gutter="0"/>
          <w:cols w:space="708"/>
          <w:docGrid w:linePitch="326"/>
        </w:sectPr>
      </w:pPr>
    </w:p>
    <w:p w14:paraId="3F605F3C" w14:textId="77777777" w:rsidR="00C228EF" w:rsidRPr="008F36EE" w:rsidRDefault="00E45A30" w:rsidP="0007457B">
      <w:pPr>
        <w:pStyle w:val="Nagwek1"/>
        <w:numPr>
          <w:ilvl w:val="0"/>
          <w:numId w:val="0"/>
        </w:numPr>
        <w:ind w:left="363"/>
      </w:pPr>
      <w:bookmarkStart w:id="46" w:name="_Toc74074300"/>
      <w:bookmarkStart w:id="47" w:name="_Toc92213941"/>
      <w:r w:rsidRPr="008F36EE">
        <w:lastRenderedPageBreak/>
        <w:t>B</w:t>
      </w:r>
      <w:r w:rsidR="005E07A9" w:rsidRPr="008F36EE">
        <w:t>ibliografia</w:t>
      </w:r>
      <w:bookmarkEnd w:id="46"/>
      <w:bookmarkEnd w:id="47"/>
    </w:p>
    <w:p w14:paraId="3F605F41" w14:textId="7CB08D65" w:rsidR="007907B7" w:rsidRDefault="00FC1E48" w:rsidP="00E725E2">
      <w:pPr>
        <w:pStyle w:val="Literatwykaz"/>
        <w:numPr>
          <w:ilvl w:val="0"/>
          <w:numId w:val="4"/>
        </w:numPr>
        <w:tabs>
          <w:tab w:val="clear" w:pos="567"/>
        </w:tabs>
        <w:spacing w:after="120"/>
        <w:jc w:val="left"/>
      </w:pPr>
      <w:r>
        <w:t>Urząd Statystyczny w Rzeszowie</w:t>
      </w:r>
      <w:r w:rsidR="006A1236">
        <w:t xml:space="preserve">. </w:t>
      </w:r>
      <w:r>
        <w:t>Obiekty służące poprawie kondycji fizycznej w 2020 r</w:t>
      </w:r>
      <w:r w:rsidR="006A1236">
        <w:t>,</w:t>
      </w:r>
      <w:r w:rsidR="00216020">
        <w:t xml:space="preserve"> </w:t>
      </w:r>
      <w:r w:rsidR="00024A97">
        <w:t>2021</w:t>
      </w:r>
    </w:p>
    <w:p w14:paraId="3B24BC2A" w14:textId="1E8070F8" w:rsidR="00FC1E48" w:rsidRDefault="00FC1E48" w:rsidP="00FC1E48">
      <w:pPr>
        <w:pStyle w:val="Literatwykaz"/>
        <w:numPr>
          <w:ilvl w:val="0"/>
          <w:numId w:val="4"/>
        </w:numPr>
        <w:tabs>
          <w:tab w:val="clear" w:pos="567"/>
        </w:tabs>
        <w:spacing w:after="120"/>
        <w:jc w:val="left"/>
      </w:pPr>
      <w:proofErr w:type="spellStart"/>
      <w:r>
        <w:t>Eric</w:t>
      </w:r>
      <w:proofErr w:type="spellEnd"/>
      <w:r>
        <w:t xml:space="preserve"> Evans. </w:t>
      </w:r>
      <w:proofErr w:type="spellStart"/>
      <w:r>
        <w:t>Domain</w:t>
      </w:r>
      <w:proofErr w:type="spellEnd"/>
      <w:r>
        <w:t>-</w:t>
      </w:r>
      <w:proofErr w:type="spellStart"/>
      <w:r>
        <w:t>Driven</w:t>
      </w:r>
      <w:proofErr w:type="spellEnd"/>
      <w:r>
        <w:t>-Design. Helion, Gliwice, 2015</w:t>
      </w:r>
    </w:p>
    <w:p w14:paraId="6ACC9CB9" w14:textId="6316B5EA" w:rsidR="00721930" w:rsidRDefault="00721930" w:rsidP="00E725E2">
      <w:pPr>
        <w:pStyle w:val="Literatwykaz"/>
        <w:numPr>
          <w:ilvl w:val="0"/>
          <w:numId w:val="4"/>
        </w:numPr>
        <w:tabs>
          <w:tab w:val="clear" w:pos="567"/>
        </w:tabs>
        <w:spacing w:after="120"/>
        <w:jc w:val="left"/>
      </w:pPr>
      <w:r>
        <w:t>Kent Beck. TDD. Sztuka tworzenia dobrego kodu</w:t>
      </w:r>
      <w:r w:rsidR="00A86354">
        <w:t>. Helion,</w:t>
      </w:r>
      <w:r w:rsidR="004C26CB">
        <w:t xml:space="preserve"> Gliwice 2020</w:t>
      </w:r>
    </w:p>
    <w:p w14:paraId="794DB523" w14:textId="2804798C" w:rsidR="002047F0" w:rsidRDefault="002047F0" w:rsidP="002047F0">
      <w:pPr>
        <w:pStyle w:val="Literatwykaz"/>
        <w:numPr>
          <w:ilvl w:val="0"/>
          <w:numId w:val="4"/>
        </w:numPr>
        <w:tabs>
          <w:tab w:val="clear" w:pos="567"/>
        </w:tabs>
        <w:spacing w:after="120"/>
        <w:jc w:val="left"/>
      </w:pPr>
      <w:r>
        <w:t>Robert C. Martin. Czysty Agile. Powrót do podstaw. Helion, Gliwice 2020</w:t>
      </w:r>
    </w:p>
    <w:p w14:paraId="4EB7A788" w14:textId="4AE4B61E" w:rsidR="00E56A55" w:rsidRDefault="00E56A55" w:rsidP="00E56A55">
      <w:pPr>
        <w:pStyle w:val="Literatwykaz"/>
        <w:numPr>
          <w:ilvl w:val="0"/>
          <w:numId w:val="4"/>
        </w:numPr>
        <w:tabs>
          <w:tab w:val="clear" w:pos="567"/>
        </w:tabs>
        <w:spacing w:after="120"/>
        <w:jc w:val="left"/>
      </w:pPr>
      <w:r>
        <w:t>Robert C. Martin. Czysta architektura. Helion, Gliwice 2018</w:t>
      </w:r>
    </w:p>
    <w:p w14:paraId="432B6B0C" w14:textId="10746B07" w:rsidR="00B71C5C" w:rsidRDefault="00B71C5C" w:rsidP="00B71C5C">
      <w:pPr>
        <w:pStyle w:val="Literatwykaz"/>
        <w:numPr>
          <w:ilvl w:val="0"/>
          <w:numId w:val="4"/>
        </w:numPr>
        <w:tabs>
          <w:tab w:val="clear" w:pos="567"/>
        </w:tabs>
        <w:spacing w:after="120"/>
        <w:jc w:val="left"/>
      </w:pPr>
      <w:r>
        <w:t>Robert C. Martin. Czysty kod. Helion, Gliwice 2014</w:t>
      </w:r>
    </w:p>
    <w:p w14:paraId="0C432596" w14:textId="3E9232CD" w:rsidR="0095444F" w:rsidRDefault="00800122" w:rsidP="0095444F">
      <w:pPr>
        <w:pStyle w:val="Literatwykaz"/>
        <w:numPr>
          <w:ilvl w:val="0"/>
          <w:numId w:val="4"/>
        </w:numPr>
        <w:tabs>
          <w:tab w:val="clear" w:pos="567"/>
        </w:tabs>
        <w:spacing w:after="120"/>
        <w:jc w:val="left"/>
      </w:pPr>
      <w:r>
        <w:t xml:space="preserve">Dokumentacja </w:t>
      </w:r>
      <w:proofErr w:type="spellStart"/>
      <w:r>
        <w:t>PostgreSQL</w:t>
      </w:r>
      <w:proofErr w:type="spellEnd"/>
      <w:r w:rsidR="00191C16">
        <w:t>, wymagania sprzętowe</w:t>
      </w:r>
      <w:r w:rsidR="0095444F" w:rsidRPr="0095444F">
        <w:t xml:space="preserve"> </w:t>
      </w:r>
      <w:hyperlink r:id="rId60" w:history="1">
        <w:r w:rsidR="0095444F" w:rsidRPr="00F152B0">
          <w:rPr>
            <w:rStyle w:val="Hipercze"/>
          </w:rPr>
          <w:t>https://www.enterprisedb.com/docs/supported-open-source/postgresql/installer/01_requirements_overview/</w:t>
        </w:r>
      </w:hyperlink>
      <w:r w:rsidR="0095444F">
        <w:t xml:space="preserve"> (dostęp 15.12.2021)</w:t>
      </w:r>
    </w:p>
    <w:p w14:paraId="2B9D65A8" w14:textId="0065DECF" w:rsidR="006F1CCA" w:rsidRDefault="00B60676" w:rsidP="00E725E2">
      <w:pPr>
        <w:pStyle w:val="Literatwykaz"/>
        <w:numPr>
          <w:ilvl w:val="0"/>
          <w:numId w:val="4"/>
        </w:numPr>
        <w:tabs>
          <w:tab w:val="clear" w:pos="567"/>
        </w:tabs>
        <w:spacing w:after="120"/>
        <w:jc w:val="left"/>
      </w:pPr>
      <w:r w:rsidRPr="00B60676">
        <w:t xml:space="preserve">Oficjalna dokumentacja </w:t>
      </w:r>
      <w:proofErr w:type="spellStart"/>
      <w:r w:rsidRPr="00B60676">
        <w:t>Angular</w:t>
      </w:r>
      <w:proofErr w:type="spellEnd"/>
      <w:r w:rsidR="0095444F">
        <w:t xml:space="preserve"> </w:t>
      </w:r>
      <w:hyperlink r:id="rId61" w:history="1">
        <w:r w:rsidR="0095444F" w:rsidRPr="00F152B0">
          <w:rPr>
            <w:rStyle w:val="Hipercze"/>
          </w:rPr>
          <w:t>https://angular.io/docs</w:t>
        </w:r>
      </w:hyperlink>
      <w:r w:rsidR="0095444F">
        <w:t xml:space="preserve"> (dostęp 15.12.2021)</w:t>
      </w:r>
    </w:p>
    <w:p w14:paraId="4FC71390" w14:textId="6313CBAF" w:rsidR="0095444F" w:rsidRDefault="00B60676" w:rsidP="0095444F">
      <w:pPr>
        <w:pStyle w:val="Literatwykaz"/>
        <w:numPr>
          <w:ilvl w:val="0"/>
          <w:numId w:val="4"/>
        </w:numPr>
        <w:tabs>
          <w:tab w:val="clear" w:pos="567"/>
        </w:tabs>
        <w:spacing w:after="120"/>
        <w:jc w:val="left"/>
      </w:pPr>
      <w:r w:rsidRPr="00B60676">
        <w:t xml:space="preserve">Oficjalna dokumentacja </w:t>
      </w:r>
      <w:proofErr w:type="spellStart"/>
      <w:r w:rsidRPr="00B60676">
        <w:t>TypeScript</w:t>
      </w:r>
      <w:proofErr w:type="spellEnd"/>
      <w:r w:rsidR="00A70906">
        <w:t xml:space="preserve"> </w:t>
      </w:r>
      <w:hyperlink r:id="rId62" w:history="1">
        <w:r w:rsidR="00A70906" w:rsidRPr="00F152B0">
          <w:rPr>
            <w:rStyle w:val="Hipercze"/>
          </w:rPr>
          <w:t>https://www.typescriptlang.org/docs/</w:t>
        </w:r>
      </w:hyperlink>
      <w:r w:rsidR="00A70906">
        <w:t xml:space="preserve"> </w:t>
      </w:r>
      <w:r w:rsidR="0095444F">
        <w:t xml:space="preserve"> (dostęp 1</w:t>
      </w:r>
      <w:r w:rsidR="00C530B8">
        <w:t>7</w:t>
      </w:r>
      <w:r w:rsidR="0095444F">
        <w:t>.12.2021)</w:t>
      </w:r>
    </w:p>
    <w:p w14:paraId="09713A6C" w14:textId="26C861C9" w:rsidR="00B60676" w:rsidRDefault="00B60676" w:rsidP="00B60676">
      <w:pPr>
        <w:pStyle w:val="Literatwykaz"/>
        <w:numPr>
          <w:ilvl w:val="0"/>
          <w:numId w:val="4"/>
        </w:numPr>
        <w:tabs>
          <w:tab w:val="clear" w:pos="567"/>
        </w:tabs>
        <w:spacing w:after="120"/>
        <w:jc w:val="left"/>
      </w:pPr>
      <w:r>
        <w:t xml:space="preserve">Oficjalna dokumentacja biblioteki </w:t>
      </w:r>
      <w:proofErr w:type="spellStart"/>
      <w:r>
        <w:t>Bootstrap</w:t>
      </w:r>
      <w:proofErr w:type="spellEnd"/>
      <w:r>
        <w:t xml:space="preserve"> w wersji 5 </w:t>
      </w:r>
      <w:hyperlink r:id="rId63" w:history="1">
        <w:r w:rsidRPr="00FC77EC">
          <w:rPr>
            <w:rStyle w:val="Hipercze"/>
          </w:rPr>
          <w:t>https://getbootstrap.com/docs/5.0/getting-started/introduction/</w:t>
        </w:r>
      </w:hyperlink>
      <w:r>
        <w:t xml:space="preserve"> (dostęp: 1</w:t>
      </w:r>
      <w:r w:rsidR="00C530B8">
        <w:t>9</w:t>
      </w:r>
      <w:r>
        <w:t>.12.2021)</w:t>
      </w:r>
    </w:p>
    <w:p w14:paraId="234657DA" w14:textId="08813EC3" w:rsidR="0095444F" w:rsidRDefault="00A90FD5" w:rsidP="0095444F">
      <w:pPr>
        <w:pStyle w:val="Literatwykaz"/>
        <w:numPr>
          <w:ilvl w:val="0"/>
          <w:numId w:val="4"/>
        </w:numPr>
        <w:tabs>
          <w:tab w:val="clear" w:pos="567"/>
        </w:tabs>
        <w:spacing w:after="120"/>
        <w:jc w:val="left"/>
      </w:pPr>
      <w:r w:rsidRPr="00A90FD5">
        <w:t xml:space="preserve">Dokumentacja Spring </w:t>
      </w:r>
      <w:proofErr w:type="spellStart"/>
      <w:r w:rsidRPr="00A90FD5">
        <w:t>Boot</w:t>
      </w:r>
      <w:proofErr w:type="spellEnd"/>
      <w:r w:rsidR="00A70906">
        <w:t xml:space="preserve"> </w:t>
      </w:r>
      <w:hyperlink r:id="rId64" w:history="1">
        <w:r w:rsidR="00A70906" w:rsidRPr="00F152B0">
          <w:rPr>
            <w:rStyle w:val="Hipercze"/>
          </w:rPr>
          <w:t>https://docs.spring.io/spring-boot/docs/current/reference/htmlsingle/</w:t>
        </w:r>
      </w:hyperlink>
      <w:r w:rsidR="00A70906">
        <w:t xml:space="preserve"> </w:t>
      </w:r>
      <w:r w:rsidR="0095444F">
        <w:t xml:space="preserve">dostęp </w:t>
      </w:r>
      <w:r w:rsidR="00C530B8">
        <w:t>03</w:t>
      </w:r>
      <w:r w:rsidR="0095444F">
        <w:t>.</w:t>
      </w:r>
      <w:r w:rsidR="00C530B8">
        <w:t>01</w:t>
      </w:r>
      <w:r w:rsidR="0095444F">
        <w:t>.202</w:t>
      </w:r>
      <w:r w:rsidR="00C530B8">
        <w:t>2</w:t>
      </w:r>
      <w:r w:rsidR="0095444F">
        <w:t>)</w:t>
      </w:r>
    </w:p>
    <w:p w14:paraId="5CA5062F" w14:textId="5CF33B53" w:rsidR="0095444F" w:rsidRDefault="00A90FD5" w:rsidP="0095444F">
      <w:pPr>
        <w:pStyle w:val="Literatwykaz"/>
        <w:numPr>
          <w:ilvl w:val="0"/>
          <w:numId w:val="4"/>
        </w:numPr>
        <w:tabs>
          <w:tab w:val="clear" w:pos="567"/>
        </w:tabs>
        <w:spacing w:after="120"/>
        <w:jc w:val="left"/>
      </w:pPr>
      <w:r w:rsidRPr="00A90FD5">
        <w:t xml:space="preserve">Oficjalna strona </w:t>
      </w:r>
      <w:proofErr w:type="spellStart"/>
      <w:r w:rsidRPr="00A90FD5">
        <w:t>Hibernat</w:t>
      </w:r>
      <w:r w:rsidR="00BF30C5">
        <w:t>e</w:t>
      </w:r>
      <w:proofErr w:type="spellEnd"/>
      <w:r w:rsidR="00BF30C5">
        <w:t xml:space="preserve"> </w:t>
      </w:r>
      <w:hyperlink r:id="rId65" w:history="1">
        <w:r w:rsidR="00BF30C5" w:rsidRPr="00F152B0">
          <w:rPr>
            <w:rStyle w:val="Hipercze"/>
          </w:rPr>
          <w:t>https://hibernate.org/</w:t>
        </w:r>
      </w:hyperlink>
      <w:r w:rsidR="00BF30C5">
        <w:t xml:space="preserve"> </w:t>
      </w:r>
      <w:r w:rsidR="0095444F">
        <w:t xml:space="preserve">(dostęp </w:t>
      </w:r>
      <w:r w:rsidR="00C530B8">
        <w:t>03</w:t>
      </w:r>
      <w:r w:rsidR="0095444F">
        <w:t>.</w:t>
      </w:r>
      <w:r w:rsidR="00C530B8">
        <w:t>01</w:t>
      </w:r>
      <w:r w:rsidR="0095444F">
        <w:t>.202</w:t>
      </w:r>
      <w:r w:rsidR="00C530B8">
        <w:t>2</w:t>
      </w:r>
      <w:r w:rsidR="0095444F">
        <w:t>)</w:t>
      </w:r>
    </w:p>
    <w:p w14:paraId="4BF7BB7A" w14:textId="544F1645" w:rsidR="0095444F" w:rsidRDefault="00346735" w:rsidP="00346735">
      <w:pPr>
        <w:pStyle w:val="Literatwykaz"/>
        <w:numPr>
          <w:ilvl w:val="0"/>
          <w:numId w:val="4"/>
        </w:numPr>
        <w:tabs>
          <w:tab w:val="clear" w:pos="567"/>
        </w:tabs>
        <w:spacing w:after="120"/>
        <w:jc w:val="left"/>
      </w:pPr>
      <w:r w:rsidRPr="00346735">
        <w:t xml:space="preserve">Oficjalna strona Apache </w:t>
      </w:r>
      <w:proofErr w:type="spellStart"/>
      <w:r w:rsidRPr="00346735">
        <w:t>Maven</w:t>
      </w:r>
      <w:proofErr w:type="spellEnd"/>
      <w:r w:rsidR="00C530B8">
        <w:t xml:space="preserve"> </w:t>
      </w:r>
      <w:hyperlink r:id="rId66" w:history="1">
        <w:r w:rsidR="00C530B8" w:rsidRPr="00F152B0">
          <w:rPr>
            <w:rStyle w:val="Hipercze"/>
          </w:rPr>
          <w:t>https://maven.apache.org/</w:t>
        </w:r>
      </w:hyperlink>
      <w:r w:rsidR="00C530B8">
        <w:t xml:space="preserve"> </w:t>
      </w:r>
      <w:r w:rsidR="0095444F">
        <w:t xml:space="preserve">(dostęp </w:t>
      </w:r>
      <w:r w:rsidR="00C530B8">
        <w:t>03</w:t>
      </w:r>
      <w:r w:rsidR="0095444F">
        <w:t>.</w:t>
      </w:r>
      <w:r w:rsidR="00C530B8">
        <w:t>01</w:t>
      </w:r>
      <w:r w:rsidR="0095444F">
        <w:t>.202</w:t>
      </w:r>
      <w:r w:rsidR="00C530B8">
        <w:t>2</w:t>
      </w:r>
      <w:r w:rsidR="0095444F">
        <w:t>)</w:t>
      </w:r>
    </w:p>
    <w:p w14:paraId="3F605F44" w14:textId="410165D3" w:rsidR="00C83AFB" w:rsidRDefault="00240636">
      <w:pPr>
        <w:overflowPunct/>
        <w:autoSpaceDE/>
        <w:autoSpaceDN/>
        <w:adjustRightInd/>
        <w:textAlignment w:val="auto"/>
      </w:pPr>
      <w:r w:rsidRPr="00174E3D">
        <w:br w:type="page"/>
      </w:r>
    </w:p>
    <w:p w14:paraId="3F605F45" w14:textId="77777777" w:rsidR="00C83AFB" w:rsidRDefault="00C83AFB" w:rsidP="00C83AFB">
      <w:pPr>
        <w:overflowPunct/>
        <w:autoSpaceDE/>
        <w:autoSpaceDN/>
        <w:adjustRightInd/>
        <w:jc w:val="center"/>
        <w:textAlignment w:val="auto"/>
      </w:pPr>
    </w:p>
    <w:p w14:paraId="3F605F46" w14:textId="77777777" w:rsidR="00C83AFB" w:rsidRDefault="00C83AFB" w:rsidP="00C83AFB">
      <w:pPr>
        <w:overflowPunct/>
        <w:autoSpaceDE/>
        <w:autoSpaceDN/>
        <w:adjustRightInd/>
        <w:jc w:val="center"/>
        <w:textAlignment w:val="auto"/>
      </w:pPr>
    </w:p>
    <w:p w14:paraId="3F605F47" w14:textId="77777777" w:rsidR="00C83AFB" w:rsidRDefault="00C83AFB" w:rsidP="00C83AFB">
      <w:pPr>
        <w:overflowPunct/>
        <w:autoSpaceDE/>
        <w:autoSpaceDN/>
        <w:adjustRightInd/>
        <w:jc w:val="center"/>
        <w:textAlignment w:val="auto"/>
      </w:pPr>
    </w:p>
    <w:p w14:paraId="3F605F48" w14:textId="77777777" w:rsidR="00C83AFB" w:rsidRDefault="00C83AFB" w:rsidP="00C83AFB">
      <w:pPr>
        <w:overflowPunct/>
        <w:autoSpaceDE/>
        <w:autoSpaceDN/>
        <w:adjustRightInd/>
        <w:jc w:val="center"/>
        <w:textAlignment w:val="auto"/>
      </w:pPr>
    </w:p>
    <w:p w14:paraId="3F605F49" w14:textId="77777777" w:rsidR="00C83AFB" w:rsidRDefault="00C83AFB" w:rsidP="00C83AFB">
      <w:pPr>
        <w:overflowPunct/>
        <w:autoSpaceDE/>
        <w:autoSpaceDN/>
        <w:adjustRightInd/>
        <w:jc w:val="center"/>
        <w:textAlignment w:val="auto"/>
      </w:pPr>
    </w:p>
    <w:p w14:paraId="3F605F4A" w14:textId="77777777" w:rsidR="00C83AFB" w:rsidRDefault="00C83AFB" w:rsidP="00C83AFB">
      <w:pPr>
        <w:overflowPunct/>
        <w:autoSpaceDE/>
        <w:autoSpaceDN/>
        <w:adjustRightInd/>
        <w:jc w:val="center"/>
        <w:textAlignment w:val="auto"/>
      </w:pPr>
    </w:p>
    <w:p w14:paraId="3F605F4B" w14:textId="77777777" w:rsidR="00C83AFB" w:rsidRDefault="00C83AFB" w:rsidP="00C83AFB">
      <w:pPr>
        <w:overflowPunct/>
        <w:autoSpaceDE/>
        <w:autoSpaceDN/>
        <w:adjustRightInd/>
        <w:jc w:val="center"/>
        <w:textAlignment w:val="auto"/>
      </w:pPr>
    </w:p>
    <w:p w14:paraId="3F605F4C" w14:textId="77777777" w:rsidR="00C83AFB" w:rsidRDefault="00C83AFB" w:rsidP="00C83AFB">
      <w:pPr>
        <w:overflowPunct/>
        <w:autoSpaceDE/>
        <w:autoSpaceDN/>
        <w:adjustRightInd/>
        <w:jc w:val="center"/>
        <w:textAlignment w:val="auto"/>
      </w:pPr>
    </w:p>
    <w:p w14:paraId="3F605F4D" w14:textId="77777777" w:rsidR="00C83AFB" w:rsidRDefault="00C83AFB" w:rsidP="00C83AFB">
      <w:pPr>
        <w:overflowPunct/>
        <w:autoSpaceDE/>
        <w:autoSpaceDN/>
        <w:adjustRightInd/>
        <w:jc w:val="center"/>
        <w:textAlignment w:val="auto"/>
      </w:pPr>
    </w:p>
    <w:p w14:paraId="3F605F4E" w14:textId="77777777" w:rsidR="00C83AFB" w:rsidRDefault="00C83AFB" w:rsidP="00C83AFB">
      <w:pPr>
        <w:overflowPunct/>
        <w:autoSpaceDE/>
        <w:autoSpaceDN/>
        <w:adjustRightInd/>
        <w:jc w:val="center"/>
        <w:textAlignment w:val="auto"/>
      </w:pPr>
    </w:p>
    <w:p w14:paraId="3F605F4F" w14:textId="77777777" w:rsidR="00C83AFB" w:rsidRDefault="00C83AFB" w:rsidP="00C83AFB">
      <w:pPr>
        <w:overflowPunct/>
        <w:autoSpaceDE/>
        <w:autoSpaceDN/>
        <w:adjustRightInd/>
        <w:jc w:val="center"/>
        <w:textAlignment w:val="auto"/>
      </w:pPr>
    </w:p>
    <w:p w14:paraId="3F605F50" w14:textId="77777777" w:rsidR="00C83AFB" w:rsidRDefault="00C83AFB" w:rsidP="00C83AFB">
      <w:pPr>
        <w:overflowPunct/>
        <w:autoSpaceDE/>
        <w:autoSpaceDN/>
        <w:adjustRightInd/>
        <w:jc w:val="center"/>
        <w:textAlignment w:val="auto"/>
      </w:pPr>
    </w:p>
    <w:p w14:paraId="3F605F51" w14:textId="77777777" w:rsidR="00C83AFB" w:rsidRDefault="00C83AFB" w:rsidP="00C83AFB">
      <w:pPr>
        <w:overflowPunct/>
        <w:autoSpaceDE/>
        <w:autoSpaceDN/>
        <w:adjustRightInd/>
        <w:jc w:val="center"/>
        <w:textAlignment w:val="auto"/>
      </w:pPr>
    </w:p>
    <w:p w14:paraId="3F605F52" w14:textId="77777777" w:rsidR="00C83AFB" w:rsidRDefault="00C83AFB" w:rsidP="00C83AFB">
      <w:pPr>
        <w:overflowPunct/>
        <w:autoSpaceDE/>
        <w:autoSpaceDN/>
        <w:adjustRightInd/>
        <w:jc w:val="center"/>
        <w:textAlignment w:val="auto"/>
      </w:pPr>
    </w:p>
    <w:p w14:paraId="3F605F53" w14:textId="77777777" w:rsidR="00C83AFB" w:rsidRDefault="00C83AFB" w:rsidP="00C83AFB">
      <w:pPr>
        <w:overflowPunct/>
        <w:autoSpaceDE/>
        <w:autoSpaceDN/>
        <w:adjustRightInd/>
        <w:jc w:val="center"/>
        <w:textAlignment w:val="auto"/>
      </w:pPr>
    </w:p>
    <w:p w14:paraId="3F605F54" w14:textId="77777777" w:rsidR="00C83AFB" w:rsidRPr="00C83AFB" w:rsidRDefault="00C83AFB" w:rsidP="00C83AFB">
      <w:pPr>
        <w:overflowPunct/>
        <w:autoSpaceDE/>
        <w:autoSpaceDN/>
        <w:adjustRightInd/>
        <w:jc w:val="center"/>
        <w:textAlignment w:val="auto"/>
        <w:rPr>
          <w:sz w:val="48"/>
          <w:szCs w:val="40"/>
        </w:rPr>
      </w:pPr>
      <w:r w:rsidRPr="00C83AFB">
        <w:rPr>
          <w:sz w:val="48"/>
          <w:szCs w:val="40"/>
        </w:rPr>
        <w:t>Dodatki</w:t>
      </w:r>
    </w:p>
    <w:p w14:paraId="3F605F55" w14:textId="2889589C" w:rsidR="00C83AFB" w:rsidRDefault="00C83AFB">
      <w:pPr>
        <w:overflowPunct/>
        <w:autoSpaceDE/>
        <w:autoSpaceDN/>
        <w:adjustRightInd/>
        <w:textAlignment w:val="auto"/>
      </w:pPr>
      <w:r>
        <w:br w:type="page"/>
      </w:r>
    </w:p>
    <w:p w14:paraId="3F605F58" w14:textId="5ABA9650" w:rsidR="009E291E" w:rsidRPr="009E291E" w:rsidRDefault="009E291E" w:rsidP="00C530B8">
      <w:pPr>
        <w:pStyle w:val="Nagwek1"/>
        <w:numPr>
          <w:ilvl w:val="0"/>
          <w:numId w:val="0"/>
        </w:numPr>
        <w:spacing w:after="0"/>
        <w:rPr>
          <w:sz w:val="24"/>
          <w:szCs w:val="24"/>
        </w:rPr>
      </w:pPr>
    </w:p>
    <w:p w14:paraId="3F605F59" w14:textId="77777777" w:rsidR="007907B7" w:rsidRPr="008F36EE" w:rsidRDefault="007907B7" w:rsidP="001F7EF9">
      <w:pPr>
        <w:pStyle w:val="Nagwek1"/>
        <w:numPr>
          <w:ilvl w:val="0"/>
          <w:numId w:val="0"/>
        </w:numPr>
        <w:ind w:left="363"/>
      </w:pPr>
      <w:bookmarkStart w:id="48" w:name="_Toc74074301"/>
      <w:bookmarkStart w:id="49" w:name="_Toc92213942"/>
      <w:r w:rsidRPr="008F36EE">
        <w:t xml:space="preserve">Spis </w:t>
      </w:r>
      <w:r>
        <w:t>skrótów i symboli</w:t>
      </w:r>
      <w:bookmarkEnd w:id="48"/>
      <w:bookmarkEnd w:id="49"/>
    </w:p>
    <w:p w14:paraId="3F605F5E" w14:textId="69CBBAA1" w:rsidR="008D21A5" w:rsidRDefault="000861E9" w:rsidP="00E8656D">
      <w:pPr>
        <w:pStyle w:val="Literatwykaz"/>
        <w:tabs>
          <w:tab w:val="clear" w:pos="567"/>
          <w:tab w:val="left" w:pos="1134"/>
        </w:tabs>
        <w:spacing w:after="120"/>
        <w:ind w:left="0" w:firstLine="0"/>
        <w:jc w:val="left"/>
      </w:pPr>
      <w:r w:rsidRPr="00BA265F">
        <w:rPr>
          <w:b/>
          <w:bCs/>
          <w:i/>
        </w:rPr>
        <w:t>DDD</w:t>
      </w:r>
      <w:r w:rsidR="008D21A5">
        <w:rPr>
          <w:i/>
        </w:rPr>
        <w:tab/>
      </w:r>
      <w:r>
        <w:t>domenowe podejście do programowania</w:t>
      </w:r>
      <w:r w:rsidR="008D21A5" w:rsidRPr="00C1384C">
        <w:t xml:space="preserve"> (ang. </w:t>
      </w:r>
      <w:proofErr w:type="spellStart"/>
      <w:r>
        <w:rPr>
          <w:i/>
        </w:rPr>
        <w:t>domain</w:t>
      </w:r>
      <w:proofErr w:type="spellEnd"/>
      <w:r>
        <w:rPr>
          <w:i/>
        </w:rPr>
        <w:t xml:space="preserve"> </w:t>
      </w:r>
      <w:proofErr w:type="spellStart"/>
      <w:r>
        <w:rPr>
          <w:i/>
        </w:rPr>
        <w:t>driven</w:t>
      </w:r>
      <w:proofErr w:type="spellEnd"/>
      <w:r>
        <w:rPr>
          <w:i/>
        </w:rPr>
        <w:t xml:space="preserve"> design</w:t>
      </w:r>
      <w:r w:rsidR="008D21A5" w:rsidRPr="00C1384C">
        <w:t>)</w:t>
      </w:r>
    </w:p>
    <w:p w14:paraId="481AD768" w14:textId="0A83CBE4" w:rsidR="00803D66" w:rsidRDefault="00803D66" w:rsidP="00E8656D">
      <w:pPr>
        <w:pStyle w:val="Literatwykaz"/>
        <w:tabs>
          <w:tab w:val="clear" w:pos="567"/>
          <w:tab w:val="left" w:pos="1134"/>
        </w:tabs>
        <w:spacing w:after="120"/>
        <w:ind w:left="0" w:firstLine="0"/>
        <w:jc w:val="left"/>
      </w:pPr>
      <w:r w:rsidRPr="00BA265F">
        <w:rPr>
          <w:b/>
          <w:bCs/>
        </w:rPr>
        <w:t>HTTP</w:t>
      </w:r>
      <w:r w:rsidR="00BD5FBC">
        <w:tab/>
      </w:r>
      <w:r w:rsidR="00780E4C">
        <w:t xml:space="preserve">protokół przesyłania dokumentów hipertekstowych </w:t>
      </w:r>
      <w:r w:rsidR="00A106D9">
        <w:t xml:space="preserve">(ang. </w:t>
      </w:r>
      <w:proofErr w:type="spellStart"/>
      <w:r w:rsidR="00780E4C">
        <w:rPr>
          <w:i/>
          <w:iCs/>
        </w:rPr>
        <w:t>Hypertext</w:t>
      </w:r>
      <w:proofErr w:type="spellEnd"/>
      <w:r w:rsidR="00780E4C">
        <w:rPr>
          <w:i/>
          <w:iCs/>
        </w:rPr>
        <w:t xml:space="preserve"> Transfer </w:t>
      </w:r>
      <w:proofErr w:type="spellStart"/>
      <w:r w:rsidR="00780E4C">
        <w:rPr>
          <w:i/>
          <w:iCs/>
        </w:rPr>
        <w:t>Protocol</w:t>
      </w:r>
      <w:proofErr w:type="spellEnd"/>
      <w:r w:rsidR="00A106D9">
        <w:t>)</w:t>
      </w:r>
    </w:p>
    <w:p w14:paraId="3F326C29" w14:textId="3B8791D5" w:rsidR="00D318E6" w:rsidRDefault="00D318E6" w:rsidP="00E8656D">
      <w:pPr>
        <w:pStyle w:val="Literatwykaz"/>
        <w:tabs>
          <w:tab w:val="clear" w:pos="567"/>
          <w:tab w:val="left" w:pos="1134"/>
        </w:tabs>
        <w:spacing w:after="120"/>
        <w:ind w:left="0" w:firstLine="0"/>
        <w:jc w:val="left"/>
      </w:pPr>
      <w:r w:rsidRPr="00BA265F">
        <w:rPr>
          <w:b/>
          <w:bCs/>
        </w:rPr>
        <w:t>RE</w:t>
      </w:r>
      <w:r w:rsidR="00BD5FBC" w:rsidRPr="00BA265F">
        <w:rPr>
          <w:b/>
          <w:bCs/>
        </w:rPr>
        <w:t>ST</w:t>
      </w:r>
      <w:r w:rsidR="00BD5FBC">
        <w:tab/>
      </w:r>
      <w:r w:rsidRPr="00D318E6">
        <w:t>styl architektury oprogramowania</w:t>
      </w:r>
      <w:r>
        <w:rPr>
          <w:b/>
          <w:bCs/>
        </w:rPr>
        <w:t xml:space="preserve"> </w:t>
      </w:r>
      <w:r w:rsidR="00D835F0">
        <w:t xml:space="preserve">przy użyciu HTTP </w:t>
      </w:r>
      <w:r>
        <w:t xml:space="preserve">(ang. </w:t>
      </w:r>
      <w:proofErr w:type="spellStart"/>
      <w:r>
        <w:rPr>
          <w:i/>
          <w:iCs/>
        </w:rPr>
        <w:t>Representational</w:t>
      </w:r>
      <w:proofErr w:type="spellEnd"/>
      <w:r>
        <w:rPr>
          <w:i/>
          <w:iCs/>
        </w:rPr>
        <w:t xml:space="preserve"> </w:t>
      </w:r>
      <w:proofErr w:type="spellStart"/>
      <w:r>
        <w:rPr>
          <w:i/>
          <w:iCs/>
        </w:rPr>
        <w:t>state</w:t>
      </w:r>
      <w:proofErr w:type="spellEnd"/>
      <w:r>
        <w:rPr>
          <w:i/>
          <w:iCs/>
        </w:rPr>
        <w:t xml:space="preserve"> transfer</w:t>
      </w:r>
      <w:r>
        <w:t>)</w:t>
      </w:r>
    </w:p>
    <w:p w14:paraId="6B610C20" w14:textId="5C94D7CE" w:rsidR="00220B37" w:rsidRDefault="00220B37" w:rsidP="00E8656D">
      <w:pPr>
        <w:pStyle w:val="Literatwykaz"/>
        <w:tabs>
          <w:tab w:val="clear" w:pos="567"/>
          <w:tab w:val="left" w:pos="1134"/>
        </w:tabs>
        <w:spacing w:after="120"/>
        <w:ind w:left="0" w:firstLine="0"/>
        <w:jc w:val="left"/>
      </w:pPr>
      <w:r w:rsidRPr="00BA265F">
        <w:rPr>
          <w:b/>
          <w:bCs/>
        </w:rPr>
        <w:t>SPA</w:t>
      </w:r>
      <w:r>
        <w:t xml:space="preserve">          </w:t>
      </w:r>
      <w:r w:rsidR="00BD5FBC">
        <w:t xml:space="preserve"> </w:t>
      </w:r>
      <w:r>
        <w:t xml:space="preserve"> </w:t>
      </w:r>
      <w:r w:rsidR="00BB7609">
        <w:t xml:space="preserve">jednostronicowa aplikacja internetowa (ang. </w:t>
      </w:r>
      <w:r w:rsidR="00BB7609">
        <w:rPr>
          <w:i/>
          <w:iCs/>
        </w:rPr>
        <w:t xml:space="preserve">Single </w:t>
      </w:r>
      <w:proofErr w:type="spellStart"/>
      <w:r w:rsidR="00BB7609">
        <w:rPr>
          <w:i/>
          <w:iCs/>
        </w:rPr>
        <w:t>Page</w:t>
      </w:r>
      <w:proofErr w:type="spellEnd"/>
      <w:r w:rsidR="00BB7609">
        <w:rPr>
          <w:i/>
          <w:iCs/>
        </w:rPr>
        <w:t xml:space="preserve"> Application</w:t>
      </w:r>
      <w:r w:rsidR="00BB7609">
        <w:t>)</w:t>
      </w:r>
    </w:p>
    <w:p w14:paraId="7DD0A88F" w14:textId="302A29DD" w:rsidR="00A67922" w:rsidRDefault="00A67922" w:rsidP="00E8656D">
      <w:pPr>
        <w:pStyle w:val="Literatwykaz"/>
        <w:tabs>
          <w:tab w:val="clear" w:pos="567"/>
          <w:tab w:val="left" w:pos="1134"/>
        </w:tabs>
        <w:spacing w:after="120"/>
        <w:ind w:left="0" w:firstLine="0"/>
        <w:jc w:val="left"/>
        <w:rPr>
          <w:i/>
          <w:iCs/>
        </w:rPr>
      </w:pPr>
      <w:r w:rsidRPr="00BA265F">
        <w:rPr>
          <w:b/>
          <w:bCs/>
        </w:rPr>
        <w:t>CSS</w:t>
      </w:r>
      <w:r w:rsidR="00BD5FBC">
        <w:tab/>
      </w:r>
      <w:r>
        <w:t xml:space="preserve">kaskadowe arkusze stylów (ang. </w:t>
      </w:r>
      <w:proofErr w:type="spellStart"/>
      <w:r>
        <w:rPr>
          <w:i/>
          <w:iCs/>
        </w:rPr>
        <w:t>Cascading</w:t>
      </w:r>
      <w:proofErr w:type="spellEnd"/>
      <w:r>
        <w:rPr>
          <w:i/>
          <w:iCs/>
        </w:rPr>
        <w:t xml:space="preserve"> Style </w:t>
      </w:r>
      <w:proofErr w:type="spellStart"/>
      <w:r>
        <w:rPr>
          <w:i/>
          <w:iCs/>
        </w:rPr>
        <w:t>Sheets</w:t>
      </w:r>
      <w:proofErr w:type="spellEnd"/>
      <w:r>
        <w:rPr>
          <w:i/>
          <w:iCs/>
        </w:rPr>
        <w:t>)</w:t>
      </w:r>
    </w:p>
    <w:p w14:paraId="41D79588" w14:textId="56CE1F1F" w:rsidR="00B17CDE" w:rsidRDefault="00B17CDE" w:rsidP="00E8656D">
      <w:pPr>
        <w:pStyle w:val="Literatwykaz"/>
        <w:tabs>
          <w:tab w:val="clear" w:pos="567"/>
          <w:tab w:val="left" w:pos="1134"/>
        </w:tabs>
        <w:spacing w:after="120"/>
        <w:ind w:left="0" w:firstLine="0"/>
        <w:jc w:val="left"/>
        <w:rPr>
          <w:i/>
          <w:iCs/>
        </w:rPr>
      </w:pPr>
      <w:r w:rsidRPr="00BA265F">
        <w:rPr>
          <w:b/>
          <w:bCs/>
        </w:rPr>
        <w:t>HTML</w:t>
      </w:r>
      <w:r w:rsidR="00BD5FBC">
        <w:tab/>
      </w:r>
      <w:r w:rsidR="001A0BFF">
        <w:t xml:space="preserve">hipertekstowy język znaczników (ang. </w:t>
      </w:r>
      <w:proofErr w:type="spellStart"/>
      <w:r w:rsidR="001A0BFF">
        <w:rPr>
          <w:i/>
          <w:iCs/>
        </w:rPr>
        <w:t>HyperText</w:t>
      </w:r>
      <w:proofErr w:type="spellEnd"/>
      <w:r w:rsidR="001A0BFF">
        <w:rPr>
          <w:i/>
          <w:iCs/>
        </w:rPr>
        <w:t xml:space="preserve"> </w:t>
      </w:r>
      <w:proofErr w:type="spellStart"/>
      <w:r w:rsidR="001A0BFF">
        <w:rPr>
          <w:i/>
          <w:iCs/>
        </w:rPr>
        <w:t>Markup</w:t>
      </w:r>
      <w:proofErr w:type="spellEnd"/>
      <w:r w:rsidR="001A0BFF">
        <w:rPr>
          <w:i/>
          <w:iCs/>
        </w:rPr>
        <w:t xml:space="preserve"> Language)</w:t>
      </w:r>
    </w:p>
    <w:p w14:paraId="1233D1B4" w14:textId="1686575E" w:rsidR="00BD5FBC" w:rsidRDefault="00BD5FBC" w:rsidP="00E8656D">
      <w:pPr>
        <w:pStyle w:val="Literatwykaz"/>
        <w:tabs>
          <w:tab w:val="clear" w:pos="567"/>
          <w:tab w:val="left" w:pos="1134"/>
        </w:tabs>
        <w:spacing w:after="120"/>
        <w:ind w:left="0" w:firstLine="0"/>
        <w:jc w:val="left"/>
        <w:rPr>
          <w:i/>
          <w:iCs/>
        </w:rPr>
      </w:pPr>
      <w:r w:rsidRPr="00BA265F">
        <w:rPr>
          <w:b/>
          <w:bCs/>
        </w:rPr>
        <w:t>URL</w:t>
      </w:r>
      <w:r>
        <w:tab/>
        <w:t xml:space="preserve">ujednolicony format adresowania zasobów (ang. </w:t>
      </w:r>
      <w:r>
        <w:rPr>
          <w:i/>
          <w:iCs/>
        </w:rPr>
        <w:t xml:space="preserve">Uniform Resource </w:t>
      </w:r>
      <w:proofErr w:type="spellStart"/>
      <w:r>
        <w:rPr>
          <w:i/>
          <w:iCs/>
        </w:rPr>
        <w:t>Locator</w:t>
      </w:r>
      <w:proofErr w:type="spellEnd"/>
      <w:r>
        <w:rPr>
          <w:i/>
          <w:iCs/>
        </w:rPr>
        <w:t>)</w:t>
      </w:r>
    </w:p>
    <w:p w14:paraId="3AD26779" w14:textId="4E0FEF6C" w:rsidR="0073027D" w:rsidRDefault="0073027D" w:rsidP="00E8656D">
      <w:pPr>
        <w:pStyle w:val="Literatwykaz"/>
        <w:tabs>
          <w:tab w:val="clear" w:pos="567"/>
          <w:tab w:val="left" w:pos="1134"/>
        </w:tabs>
        <w:spacing w:after="120"/>
        <w:ind w:left="0" w:firstLine="0"/>
        <w:jc w:val="left"/>
      </w:pPr>
      <w:r w:rsidRPr="00BA265F">
        <w:rPr>
          <w:b/>
          <w:bCs/>
        </w:rPr>
        <w:t>JWT</w:t>
      </w:r>
      <w:r>
        <w:tab/>
        <w:t xml:space="preserve">JSON Web </w:t>
      </w:r>
      <w:proofErr w:type="spellStart"/>
      <w:r>
        <w:t>Token</w:t>
      </w:r>
      <w:proofErr w:type="spellEnd"/>
    </w:p>
    <w:p w14:paraId="5460DAF3" w14:textId="334E3417" w:rsidR="00AF4158" w:rsidRDefault="00AF4158" w:rsidP="00E8656D">
      <w:pPr>
        <w:pStyle w:val="Literatwykaz"/>
        <w:tabs>
          <w:tab w:val="clear" w:pos="567"/>
          <w:tab w:val="left" w:pos="1134"/>
        </w:tabs>
        <w:spacing w:after="120"/>
        <w:ind w:left="0" w:firstLine="0"/>
        <w:jc w:val="left"/>
      </w:pPr>
      <w:r w:rsidRPr="00BA265F">
        <w:rPr>
          <w:b/>
          <w:bCs/>
        </w:rPr>
        <w:t>JPA</w:t>
      </w:r>
      <w:r>
        <w:tab/>
      </w:r>
      <w:r w:rsidR="00FC0302">
        <w:t xml:space="preserve">Java </w:t>
      </w:r>
      <w:proofErr w:type="spellStart"/>
      <w:r w:rsidR="00FC0302">
        <w:t>Persistence</w:t>
      </w:r>
      <w:proofErr w:type="spellEnd"/>
      <w:r w:rsidR="00FC0302">
        <w:t xml:space="preserve"> API</w:t>
      </w:r>
    </w:p>
    <w:p w14:paraId="5A311645" w14:textId="3CC10DE2" w:rsidR="00FC0302" w:rsidRDefault="00FC0302" w:rsidP="00E8656D">
      <w:pPr>
        <w:pStyle w:val="Literatwykaz"/>
        <w:tabs>
          <w:tab w:val="clear" w:pos="567"/>
          <w:tab w:val="left" w:pos="1134"/>
        </w:tabs>
        <w:spacing w:after="120"/>
        <w:ind w:left="0" w:firstLine="0"/>
        <w:jc w:val="left"/>
      </w:pPr>
      <w:r w:rsidRPr="00BA265F">
        <w:rPr>
          <w:b/>
          <w:bCs/>
        </w:rPr>
        <w:t>ORM</w:t>
      </w:r>
      <w:r>
        <w:tab/>
        <w:t xml:space="preserve">Object </w:t>
      </w:r>
      <w:proofErr w:type="spellStart"/>
      <w:r>
        <w:t>Relational</w:t>
      </w:r>
      <w:proofErr w:type="spellEnd"/>
      <w:r>
        <w:t xml:space="preserve"> </w:t>
      </w:r>
      <w:proofErr w:type="spellStart"/>
      <w:r>
        <w:t>Mapping</w:t>
      </w:r>
      <w:proofErr w:type="spellEnd"/>
    </w:p>
    <w:p w14:paraId="553E7057" w14:textId="7E0110AC" w:rsidR="00FC1E8D" w:rsidRDefault="00FC1E8D" w:rsidP="00E8656D">
      <w:pPr>
        <w:pStyle w:val="Literatwykaz"/>
        <w:tabs>
          <w:tab w:val="clear" w:pos="567"/>
          <w:tab w:val="left" w:pos="1134"/>
        </w:tabs>
        <w:spacing w:after="120"/>
        <w:ind w:left="0" w:firstLine="0"/>
        <w:jc w:val="left"/>
      </w:pPr>
      <w:r w:rsidRPr="00BA265F">
        <w:rPr>
          <w:b/>
          <w:bCs/>
        </w:rPr>
        <w:t>POM</w:t>
      </w:r>
      <w:r>
        <w:tab/>
        <w:t>Project Object Model</w:t>
      </w:r>
    </w:p>
    <w:p w14:paraId="09E990B2" w14:textId="3D69BEE6" w:rsidR="007D0157" w:rsidRDefault="007D0157" w:rsidP="00E8656D">
      <w:pPr>
        <w:pStyle w:val="Literatwykaz"/>
        <w:tabs>
          <w:tab w:val="clear" w:pos="567"/>
          <w:tab w:val="left" w:pos="1134"/>
        </w:tabs>
        <w:spacing w:after="120"/>
        <w:ind w:left="0" w:firstLine="0"/>
        <w:jc w:val="left"/>
        <w:rPr>
          <w:i/>
          <w:iCs/>
        </w:rPr>
      </w:pPr>
      <w:r w:rsidRPr="00BA265F">
        <w:rPr>
          <w:b/>
          <w:bCs/>
        </w:rPr>
        <w:t>MVC</w:t>
      </w:r>
      <w:r>
        <w:tab/>
      </w:r>
      <w:r w:rsidR="00E7443F">
        <w:t xml:space="preserve">model-widok-kontroler (ang. </w:t>
      </w:r>
      <w:r w:rsidR="00E7443F">
        <w:rPr>
          <w:i/>
          <w:iCs/>
        </w:rPr>
        <w:t>Model-</w:t>
      </w:r>
      <w:proofErr w:type="spellStart"/>
      <w:r w:rsidR="00E7443F">
        <w:rPr>
          <w:i/>
          <w:iCs/>
        </w:rPr>
        <w:t>View</w:t>
      </w:r>
      <w:proofErr w:type="spellEnd"/>
      <w:r w:rsidR="00E7443F">
        <w:rPr>
          <w:i/>
          <w:iCs/>
        </w:rPr>
        <w:t>-Controller)</w:t>
      </w:r>
    </w:p>
    <w:p w14:paraId="1CCD43D7" w14:textId="403A5D29" w:rsidR="005D13FF" w:rsidRDefault="005D13FF" w:rsidP="00E8656D">
      <w:pPr>
        <w:pStyle w:val="Literatwykaz"/>
        <w:tabs>
          <w:tab w:val="clear" w:pos="567"/>
          <w:tab w:val="left" w:pos="1134"/>
        </w:tabs>
        <w:spacing w:after="120"/>
        <w:ind w:left="0" w:firstLine="0"/>
        <w:jc w:val="left"/>
      </w:pPr>
      <w:r w:rsidRPr="00BA265F">
        <w:rPr>
          <w:b/>
          <w:bCs/>
        </w:rPr>
        <w:t>DTO</w:t>
      </w:r>
      <w:r>
        <w:tab/>
        <w:t>Data Transfer Object</w:t>
      </w:r>
    </w:p>
    <w:p w14:paraId="1A14B5E7" w14:textId="40C46C3F" w:rsidR="0007530B" w:rsidRDefault="0007530B" w:rsidP="00E8656D">
      <w:pPr>
        <w:pStyle w:val="Literatwykaz"/>
        <w:tabs>
          <w:tab w:val="clear" w:pos="567"/>
          <w:tab w:val="left" w:pos="1134"/>
        </w:tabs>
        <w:spacing w:after="120"/>
        <w:ind w:left="0" w:firstLine="0"/>
        <w:jc w:val="left"/>
      </w:pPr>
      <w:r w:rsidRPr="00BA265F">
        <w:rPr>
          <w:b/>
          <w:bCs/>
        </w:rPr>
        <w:t>JDK</w:t>
      </w:r>
      <w:r>
        <w:tab/>
        <w:t>Java Development Kit</w:t>
      </w:r>
    </w:p>
    <w:p w14:paraId="4A7994F6" w14:textId="484EF3EE" w:rsidR="008A45F8" w:rsidRDefault="008A45F8" w:rsidP="00E8656D">
      <w:pPr>
        <w:pStyle w:val="Literatwykaz"/>
        <w:tabs>
          <w:tab w:val="clear" w:pos="567"/>
          <w:tab w:val="left" w:pos="1134"/>
        </w:tabs>
        <w:spacing w:after="120"/>
        <w:ind w:left="0" w:firstLine="0"/>
        <w:jc w:val="left"/>
      </w:pPr>
      <w:r w:rsidRPr="00BA265F">
        <w:rPr>
          <w:b/>
          <w:bCs/>
        </w:rPr>
        <w:t>SQL</w:t>
      </w:r>
      <w:r>
        <w:tab/>
      </w:r>
      <w:r w:rsidR="00DE7F8B">
        <w:t>strukturalny język zapytań (</w:t>
      </w:r>
      <w:r w:rsidR="004A4966">
        <w:t xml:space="preserve">ang. </w:t>
      </w:r>
      <w:proofErr w:type="spellStart"/>
      <w:r w:rsidR="00DE7F8B" w:rsidRPr="004A4966">
        <w:rPr>
          <w:i/>
          <w:iCs/>
        </w:rPr>
        <w:t>Structured</w:t>
      </w:r>
      <w:proofErr w:type="spellEnd"/>
      <w:r w:rsidR="00DE7F8B" w:rsidRPr="004A4966">
        <w:rPr>
          <w:i/>
          <w:iCs/>
        </w:rPr>
        <w:t xml:space="preserve"> Query Language</w:t>
      </w:r>
      <w:r w:rsidR="00DE7F8B">
        <w:t>)</w:t>
      </w:r>
    </w:p>
    <w:p w14:paraId="75208364" w14:textId="41361BD2" w:rsidR="00887DA5" w:rsidRDefault="00887DA5" w:rsidP="00E8656D">
      <w:pPr>
        <w:pStyle w:val="Literatwykaz"/>
        <w:tabs>
          <w:tab w:val="clear" w:pos="567"/>
          <w:tab w:val="left" w:pos="1134"/>
        </w:tabs>
        <w:spacing w:after="120"/>
        <w:ind w:left="0" w:firstLine="0"/>
        <w:jc w:val="left"/>
      </w:pPr>
      <w:r w:rsidRPr="00BA265F">
        <w:rPr>
          <w:b/>
          <w:bCs/>
        </w:rPr>
        <w:t>RAM</w:t>
      </w:r>
      <w:r w:rsidR="00ED7C3C">
        <w:tab/>
        <w:t>pamięć o dostępie swobodnym (</w:t>
      </w:r>
      <w:r w:rsidR="004A4966">
        <w:t>ang</w:t>
      </w:r>
      <w:r w:rsidR="004A4966" w:rsidRPr="004A4966">
        <w:rPr>
          <w:i/>
          <w:iCs/>
        </w:rPr>
        <w:t xml:space="preserve">. </w:t>
      </w:r>
      <w:proofErr w:type="spellStart"/>
      <w:r w:rsidR="00ED7C3C" w:rsidRPr="004A4966">
        <w:rPr>
          <w:i/>
          <w:iCs/>
        </w:rPr>
        <w:t>Random</w:t>
      </w:r>
      <w:proofErr w:type="spellEnd"/>
      <w:r w:rsidR="00ED7C3C" w:rsidRPr="004A4966">
        <w:rPr>
          <w:i/>
          <w:iCs/>
        </w:rPr>
        <w:t xml:space="preserve"> Access Memory</w:t>
      </w:r>
      <w:r w:rsidR="00ED7C3C">
        <w:t>)</w:t>
      </w:r>
    </w:p>
    <w:p w14:paraId="026B9855" w14:textId="07DEFA2D" w:rsidR="00033B06" w:rsidRDefault="00887DA5" w:rsidP="007E1B73">
      <w:pPr>
        <w:pStyle w:val="Literatwykaz"/>
        <w:tabs>
          <w:tab w:val="clear" w:pos="567"/>
          <w:tab w:val="left" w:pos="1134"/>
        </w:tabs>
        <w:spacing w:after="120"/>
        <w:ind w:left="0" w:firstLine="0"/>
        <w:jc w:val="left"/>
      </w:pPr>
      <w:r w:rsidRPr="00BA265F">
        <w:rPr>
          <w:b/>
          <w:bCs/>
        </w:rPr>
        <w:t>HDD</w:t>
      </w:r>
      <w:r w:rsidR="00ED7C3C">
        <w:tab/>
        <w:t>dysk komputerowy (</w:t>
      </w:r>
      <w:r w:rsidR="004A4966">
        <w:t xml:space="preserve">ang. </w:t>
      </w:r>
      <w:r w:rsidR="00ED7C3C" w:rsidRPr="004A4966">
        <w:rPr>
          <w:i/>
          <w:iCs/>
        </w:rPr>
        <w:t xml:space="preserve">hard </w:t>
      </w:r>
      <w:proofErr w:type="spellStart"/>
      <w:r w:rsidR="00ED7C3C" w:rsidRPr="004A4966">
        <w:rPr>
          <w:i/>
          <w:iCs/>
        </w:rPr>
        <w:t>disk</w:t>
      </w:r>
      <w:proofErr w:type="spellEnd"/>
      <w:r w:rsidR="00ED7C3C" w:rsidRPr="004A4966">
        <w:rPr>
          <w:i/>
          <w:iCs/>
        </w:rPr>
        <w:t xml:space="preserve"> </w:t>
      </w:r>
      <w:proofErr w:type="spellStart"/>
      <w:r w:rsidR="00ED7C3C" w:rsidRPr="004A4966">
        <w:rPr>
          <w:i/>
          <w:iCs/>
        </w:rPr>
        <w:t>drive</w:t>
      </w:r>
      <w:proofErr w:type="spellEnd"/>
      <w:r w:rsidR="00ED7C3C">
        <w:t>)</w:t>
      </w:r>
    </w:p>
    <w:p w14:paraId="7BA89E4A" w14:textId="44821F48" w:rsidR="0082762F" w:rsidRDefault="00033B06" w:rsidP="007E1B73">
      <w:pPr>
        <w:pStyle w:val="Literatwykaz"/>
        <w:tabs>
          <w:tab w:val="clear" w:pos="567"/>
          <w:tab w:val="left" w:pos="1134"/>
        </w:tabs>
        <w:spacing w:after="120"/>
        <w:ind w:left="0" w:firstLine="0"/>
        <w:jc w:val="left"/>
        <w:rPr>
          <w:i/>
          <w:iCs/>
        </w:rPr>
      </w:pPr>
      <w:r w:rsidRPr="00BA265F">
        <w:rPr>
          <w:b/>
          <w:bCs/>
        </w:rPr>
        <w:t>TDD</w:t>
      </w:r>
      <w:r>
        <w:tab/>
      </w:r>
      <w:r w:rsidR="004A4966">
        <w:t xml:space="preserve">podejście do programowania w oparciu o testy (ang. </w:t>
      </w:r>
      <w:r w:rsidR="004A4966">
        <w:rPr>
          <w:i/>
          <w:iCs/>
        </w:rPr>
        <w:t xml:space="preserve">Test </w:t>
      </w:r>
      <w:proofErr w:type="spellStart"/>
      <w:r w:rsidR="004A4966">
        <w:rPr>
          <w:i/>
          <w:iCs/>
        </w:rPr>
        <w:t>Driven</w:t>
      </w:r>
      <w:proofErr w:type="spellEnd"/>
      <w:r w:rsidR="004A4966">
        <w:rPr>
          <w:i/>
          <w:iCs/>
        </w:rPr>
        <w:t xml:space="preserve"> Devel</w:t>
      </w:r>
      <w:r w:rsidR="0082762F">
        <w:rPr>
          <w:i/>
          <w:iCs/>
        </w:rPr>
        <w:t>o</w:t>
      </w:r>
      <w:r w:rsidR="004A4966">
        <w:rPr>
          <w:i/>
          <w:iCs/>
        </w:rPr>
        <w:t>pment)</w:t>
      </w:r>
    </w:p>
    <w:p w14:paraId="56E3DF3B" w14:textId="77777777" w:rsidR="00A12862" w:rsidRDefault="00A12862" w:rsidP="007E1B73">
      <w:pPr>
        <w:pStyle w:val="Literatwykaz"/>
        <w:tabs>
          <w:tab w:val="clear" w:pos="567"/>
          <w:tab w:val="left" w:pos="1134"/>
        </w:tabs>
        <w:spacing w:after="120"/>
        <w:ind w:left="0" w:firstLine="0"/>
        <w:jc w:val="left"/>
        <w:rPr>
          <w:i/>
          <w:iCs/>
        </w:rPr>
      </w:pPr>
      <w:r>
        <w:lastRenderedPageBreak/>
        <w:t xml:space="preserve">      </w:t>
      </w:r>
      <w:r w:rsidR="0082762F" w:rsidRPr="00BA265F">
        <w:rPr>
          <w:b/>
          <w:bCs/>
        </w:rPr>
        <w:t>IDE</w:t>
      </w:r>
      <w:r>
        <w:tab/>
      </w:r>
      <w:r>
        <w:tab/>
      </w:r>
      <w:r w:rsidR="0082762F">
        <w:t xml:space="preserve">zintegrowane środowisko programistyczne (ang. </w:t>
      </w:r>
      <w:proofErr w:type="spellStart"/>
      <w:r w:rsidR="0082762F">
        <w:rPr>
          <w:i/>
          <w:iCs/>
        </w:rPr>
        <w:t>Integrated</w:t>
      </w:r>
      <w:proofErr w:type="spellEnd"/>
      <w:r w:rsidR="0082762F">
        <w:rPr>
          <w:i/>
          <w:iCs/>
        </w:rPr>
        <w:t xml:space="preserve"> Development Environment)</w:t>
      </w:r>
    </w:p>
    <w:p w14:paraId="6319CD83" w14:textId="3B866C1A" w:rsidR="007E4EF9" w:rsidRDefault="00A12862" w:rsidP="007E1B73">
      <w:pPr>
        <w:pStyle w:val="Literatwykaz"/>
        <w:tabs>
          <w:tab w:val="clear" w:pos="567"/>
          <w:tab w:val="left" w:pos="1134"/>
        </w:tabs>
        <w:spacing w:after="120"/>
        <w:ind w:left="0" w:firstLine="0"/>
        <w:jc w:val="left"/>
        <w:rPr>
          <w:i/>
          <w:iCs/>
        </w:rPr>
      </w:pPr>
      <w:r>
        <w:rPr>
          <w:i/>
          <w:iCs/>
        </w:rPr>
        <w:t xml:space="preserve">     </w:t>
      </w:r>
      <w:r w:rsidRPr="00BA265F">
        <w:rPr>
          <w:b/>
          <w:bCs/>
        </w:rPr>
        <w:t>UML</w:t>
      </w:r>
      <w:r>
        <w:tab/>
      </w:r>
      <w:r>
        <w:tab/>
        <w:t xml:space="preserve">zunifikowany język modelowania (ang. </w:t>
      </w:r>
      <w:proofErr w:type="spellStart"/>
      <w:r>
        <w:rPr>
          <w:i/>
          <w:iCs/>
        </w:rPr>
        <w:t>Unified</w:t>
      </w:r>
      <w:proofErr w:type="spellEnd"/>
      <w:r>
        <w:rPr>
          <w:i/>
          <w:iCs/>
        </w:rPr>
        <w:t xml:space="preserve"> Modeling Language)</w:t>
      </w:r>
    </w:p>
    <w:p w14:paraId="7B85E8E9" w14:textId="39F2F069" w:rsidR="007E4EF9" w:rsidRDefault="007E4EF9" w:rsidP="007E4EF9">
      <w:pPr>
        <w:pStyle w:val="Literatwykaz"/>
        <w:tabs>
          <w:tab w:val="clear" w:pos="567"/>
          <w:tab w:val="left" w:pos="1134"/>
        </w:tabs>
        <w:spacing w:after="120"/>
        <w:ind w:left="0" w:firstLine="0"/>
        <w:jc w:val="left"/>
        <w:rPr>
          <w:i/>
          <w:iCs/>
        </w:rPr>
      </w:pPr>
      <w:r>
        <w:rPr>
          <w:i/>
          <w:iCs/>
        </w:rPr>
        <w:t xml:space="preserve">     </w:t>
      </w:r>
      <w:r w:rsidRPr="00BA265F">
        <w:rPr>
          <w:b/>
          <w:bCs/>
        </w:rPr>
        <w:t>AMQP</w:t>
      </w:r>
      <w:r>
        <w:tab/>
      </w:r>
      <w:r>
        <w:tab/>
        <w:t xml:space="preserve"> (ang. </w:t>
      </w:r>
      <w:r>
        <w:rPr>
          <w:i/>
          <w:iCs/>
        </w:rPr>
        <w:t xml:space="preserve">Advanced Message </w:t>
      </w:r>
      <w:proofErr w:type="spellStart"/>
      <w:r>
        <w:rPr>
          <w:i/>
          <w:iCs/>
        </w:rPr>
        <w:t>Que</w:t>
      </w:r>
      <w:r w:rsidR="006221B3">
        <w:rPr>
          <w:i/>
          <w:iCs/>
        </w:rPr>
        <w:t>uing</w:t>
      </w:r>
      <w:proofErr w:type="spellEnd"/>
      <w:r w:rsidR="006221B3">
        <w:rPr>
          <w:i/>
          <w:iCs/>
        </w:rPr>
        <w:t xml:space="preserve"> </w:t>
      </w:r>
      <w:proofErr w:type="spellStart"/>
      <w:r w:rsidR="006221B3">
        <w:rPr>
          <w:i/>
          <w:iCs/>
        </w:rPr>
        <w:t>Protocol</w:t>
      </w:r>
      <w:proofErr w:type="spellEnd"/>
      <w:r>
        <w:rPr>
          <w:i/>
          <w:iCs/>
        </w:rPr>
        <w:t>)</w:t>
      </w:r>
    </w:p>
    <w:p w14:paraId="2EEE0015" w14:textId="77777777" w:rsidR="007E4EF9" w:rsidRDefault="007E4EF9" w:rsidP="007E1B73">
      <w:pPr>
        <w:pStyle w:val="Literatwykaz"/>
        <w:tabs>
          <w:tab w:val="clear" w:pos="567"/>
          <w:tab w:val="left" w:pos="1134"/>
        </w:tabs>
        <w:spacing w:after="120"/>
        <w:ind w:left="0" w:firstLine="0"/>
        <w:jc w:val="left"/>
        <w:rPr>
          <w:i/>
          <w:iCs/>
        </w:rPr>
      </w:pPr>
    </w:p>
    <w:p w14:paraId="3F605F63" w14:textId="1B673C5A" w:rsidR="009E291E" w:rsidRPr="007E1B73" w:rsidRDefault="009E291E" w:rsidP="007E1B73">
      <w:pPr>
        <w:pStyle w:val="Literatwykaz"/>
        <w:tabs>
          <w:tab w:val="clear" w:pos="567"/>
          <w:tab w:val="left" w:pos="1134"/>
        </w:tabs>
        <w:spacing w:after="120"/>
        <w:ind w:left="0" w:firstLine="0"/>
        <w:jc w:val="left"/>
      </w:pPr>
      <w:r>
        <w:br w:type="page"/>
      </w:r>
    </w:p>
    <w:p w14:paraId="3F605F64" w14:textId="77777777" w:rsidR="009E291E" w:rsidRPr="009E291E" w:rsidRDefault="009E291E" w:rsidP="009E291E">
      <w:pPr>
        <w:pStyle w:val="Nagwek1"/>
        <w:numPr>
          <w:ilvl w:val="0"/>
          <w:numId w:val="0"/>
        </w:numPr>
        <w:spacing w:after="0"/>
        <w:rPr>
          <w:sz w:val="24"/>
          <w:szCs w:val="24"/>
        </w:rPr>
      </w:pPr>
    </w:p>
    <w:p w14:paraId="3F605F65" w14:textId="77777777" w:rsidR="00B97622" w:rsidRPr="005E07A9" w:rsidRDefault="006525AD" w:rsidP="008D21A5">
      <w:pPr>
        <w:pStyle w:val="Nagwek1"/>
        <w:numPr>
          <w:ilvl w:val="0"/>
          <w:numId w:val="0"/>
        </w:numPr>
        <w:ind w:left="363"/>
      </w:pPr>
      <w:bookmarkStart w:id="50" w:name="_Toc92213943"/>
      <w:r>
        <w:t>Lista dodatkowych plików, uzupełniających tekst pracy</w:t>
      </w:r>
      <w:bookmarkEnd w:id="50"/>
    </w:p>
    <w:p w14:paraId="3F605F66" w14:textId="77777777" w:rsidR="00B97622" w:rsidRDefault="006525AD" w:rsidP="004F3E9B">
      <w:pPr>
        <w:pStyle w:val="Tekstpods"/>
      </w:pPr>
      <w:r>
        <w:t>W systemie, do pracy dołączono dodatkowe pliki</w:t>
      </w:r>
      <w:r w:rsidR="00E90BF1">
        <w:t xml:space="preserve"> zawierające</w:t>
      </w:r>
      <w:r w:rsidR="009E291E">
        <w:t>:</w:t>
      </w:r>
    </w:p>
    <w:p w14:paraId="3F605F67" w14:textId="62939283" w:rsidR="00B97622" w:rsidRDefault="00B97622" w:rsidP="00371654">
      <w:pPr>
        <w:pStyle w:val="Tekstpods"/>
        <w:numPr>
          <w:ilvl w:val="0"/>
          <w:numId w:val="3"/>
        </w:numPr>
        <w:ind w:left="709" w:hanging="357"/>
      </w:pPr>
      <w:r>
        <w:t>źródła programu,</w:t>
      </w:r>
    </w:p>
    <w:p w14:paraId="526899D9" w14:textId="4FA54B2B" w:rsidR="00B01EE9" w:rsidRDefault="00B01EE9" w:rsidP="00371654">
      <w:pPr>
        <w:pStyle w:val="Tekstpods"/>
        <w:numPr>
          <w:ilvl w:val="0"/>
          <w:numId w:val="3"/>
        </w:numPr>
        <w:ind w:left="709" w:hanging="357"/>
      </w:pPr>
      <w:r>
        <w:t>wygenerowaną dokumentację</w:t>
      </w:r>
    </w:p>
    <w:p w14:paraId="3F605F6A" w14:textId="7CF7FC2D" w:rsidR="004F3E9B" w:rsidRDefault="00E90BF1" w:rsidP="00686A72">
      <w:pPr>
        <w:pStyle w:val="Tekstpods"/>
        <w:numPr>
          <w:ilvl w:val="0"/>
          <w:numId w:val="3"/>
        </w:numPr>
        <w:ind w:left="709" w:hanging="357"/>
      </w:pPr>
      <w:r>
        <w:t>film pokazujący działanie opracowanego oprogramow</w:t>
      </w:r>
      <w:r w:rsidR="007747D0">
        <w:t>ania</w:t>
      </w:r>
    </w:p>
    <w:p w14:paraId="3F605F6B" w14:textId="77777777" w:rsidR="00B97622" w:rsidRPr="005E07A9" w:rsidRDefault="00B97622" w:rsidP="00B97622">
      <w:pPr>
        <w:overflowPunct/>
        <w:autoSpaceDE/>
        <w:autoSpaceDN/>
        <w:adjustRightInd/>
        <w:textAlignment w:val="auto"/>
        <w:rPr>
          <w:spacing w:val="-3"/>
        </w:rPr>
      </w:pPr>
      <w:r w:rsidRPr="005E07A9">
        <w:br w:type="page"/>
      </w:r>
    </w:p>
    <w:p w14:paraId="3F605F6C" w14:textId="77777777" w:rsidR="004148FD" w:rsidRPr="00174E3D" w:rsidRDefault="004148FD" w:rsidP="004148FD">
      <w:pPr>
        <w:pStyle w:val="Tekstpods"/>
      </w:pPr>
    </w:p>
    <w:p w14:paraId="3F605F6D" w14:textId="77777777" w:rsidR="00721100" w:rsidRDefault="00721100" w:rsidP="001F24F6">
      <w:pPr>
        <w:pStyle w:val="Nagwek1"/>
        <w:numPr>
          <w:ilvl w:val="0"/>
          <w:numId w:val="0"/>
        </w:numPr>
        <w:ind w:left="363"/>
      </w:pPr>
      <w:bookmarkStart w:id="51" w:name="_Toc74074304"/>
      <w:bookmarkStart w:id="52" w:name="_Toc92213944"/>
      <w:r w:rsidRPr="008F36EE">
        <w:t>Spis rysunków</w:t>
      </w:r>
      <w:bookmarkEnd w:id="51"/>
      <w:bookmarkEnd w:id="52"/>
    </w:p>
    <w:p w14:paraId="74E6C32B" w14:textId="7D66A7BD" w:rsidR="00E373C5" w:rsidRDefault="00822D5E" w:rsidP="00D86EAF">
      <w:pPr>
        <w:pStyle w:val="Spistreci2"/>
      </w:pPr>
      <w:r>
        <w:t>2</w:t>
      </w:r>
      <w:r w:rsidR="009E291E">
        <w:t>.1</w:t>
      </w:r>
      <w:r w:rsidR="009E291E">
        <w:tab/>
      </w:r>
      <w:r w:rsidR="009E291E">
        <w:tab/>
      </w:r>
      <w:r w:rsidRPr="00822D5E">
        <w:t>Najpopularniejsze usługi oferowane w obiektach służących poprawie kondycji fizycznej</w:t>
      </w:r>
    </w:p>
    <w:p w14:paraId="76339039" w14:textId="6587C494" w:rsidR="00822D5E" w:rsidRDefault="00822D5E" w:rsidP="00822D5E">
      <w:pPr>
        <w:pStyle w:val="Spistreci2"/>
      </w:pPr>
      <w:r>
        <w:t>2.2</w:t>
      </w:r>
      <w:r>
        <w:tab/>
      </w:r>
      <w:r>
        <w:tab/>
      </w:r>
      <w:r w:rsidRPr="00822D5E">
        <w:t xml:space="preserve">Widok grafiku aplikacji </w:t>
      </w:r>
      <w:proofErr w:type="spellStart"/>
      <w:r w:rsidRPr="00822D5E">
        <w:t>GymCity</w:t>
      </w:r>
      <w:proofErr w:type="spellEnd"/>
    </w:p>
    <w:p w14:paraId="3330D6DD" w14:textId="12B109D1" w:rsidR="00822D5E" w:rsidRDefault="00822D5E" w:rsidP="00822D5E">
      <w:pPr>
        <w:pStyle w:val="Spistreci2"/>
      </w:pPr>
      <w:r>
        <w:t>2.3</w:t>
      </w:r>
      <w:r>
        <w:tab/>
      </w:r>
      <w:r>
        <w:tab/>
      </w:r>
      <w:r w:rsidRPr="00822D5E">
        <w:t>Wpis informujący o zajęciach w klubie Top Fitness, Facebook</w:t>
      </w:r>
    </w:p>
    <w:p w14:paraId="73AFB55F" w14:textId="50EDCA6E" w:rsidR="00822D5E" w:rsidRDefault="00822D5E" w:rsidP="00822D5E">
      <w:pPr>
        <w:pStyle w:val="Spistreci2"/>
      </w:pPr>
      <w:r>
        <w:t>2.4</w:t>
      </w:r>
      <w:r>
        <w:tab/>
      </w:r>
      <w:r>
        <w:tab/>
      </w:r>
      <w:r w:rsidRPr="00822D5E">
        <w:t>Wpis informujący o odwołanych zajęciach, Facebook</w:t>
      </w:r>
    </w:p>
    <w:p w14:paraId="36CDFC97" w14:textId="7450EE1F" w:rsidR="00822D5E" w:rsidRDefault="00822D5E" w:rsidP="00822D5E">
      <w:pPr>
        <w:pStyle w:val="Spistreci2"/>
      </w:pPr>
      <w:r>
        <w:t>2.5</w:t>
      </w:r>
      <w:r>
        <w:tab/>
      </w:r>
      <w:r>
        <w:tab/>
      </w:r>
      <w:r w:rsidRPr="00822D5E">
        <w:t>Strona Top Fitness, ekran zakupu karnetu</w:t>
      </w:r>
    </w:p>
    <w:p w14:paraId="17600918" w14:textId="4DA47FD9" w:rsidR="00822D5E" w:rsidRDefault="00822D5E" w:rsidP="00822D5E">
      <w:pPr>
        <w:pStyle w:val="Spistreci2"/>
      </w:pPr>
      <w:r>
        <w:t>2.6</w:t>
      </w:r>
      <w:r>
        <w:tab/>
      </w:r>
      <w:r>
        <w:tab/>
      </w:r>
      <w:r w:rsidRPr="00822D5E">
        <w:t xml:space="preserve">Strona startowa, Smart </w:t>
      </w:r>
      <w:proofErr w:type="spellStart"/>
      <w:r w:rsidRPr="00822D5E">
        <w:t>Gym</w:t>
      </w:r>
      <w:proofErr w:type="spellEnd"/>
    </w:p>
    <w:p w14:paraId="6F4BD0EB" w14:textId="584E7C3C" w:rsidR="00822D5E" w:rsidRDefault="00822D5E" w:rsidP="00822D5E">
      <w:pPr>
        <w:pStyle w:val="Spistreci2"/>
      </w:pPr>
      <w:r>
        <w:t>2.7</w:t>
      </w:r>
      <w:r>
        <w:tab/>
      </w:r>
      <w:r>
        <w:tab/>
      </w:r>
      <w:r w:rsidRPr="00822D5E">
        <w:t xml:space="preserve">Widok grafiku zajęć, Smart </w:t>
      </w:r>
      <w:proofErr w:type="spellStart"/>
      <w:r w:rsidRPr="00822D5E">
        <w:t>Gym</w:t>
      </w:r>
      <w:proofErr w:type="spellEnd"/>
    </w:p>
    <w:p w14:paraId="1B85C717" w14:textId="2DB0B63B" w:rsidR="00822D5E" w:rsidRPr="00822D5E" w:rsidRDefault="00822D5E" w:rsidP="00822D5E">
      <w:pPr>
        <w:pStyle w:val="Spistreci2"/>
      </w:pPr>
      <w:r>
        <w:t>3.1</w:t>
      </w:r>
      <w:r>
        <w:tab/>
      </w:r>
      <w:r>
        <w:tab/>
        <w:t>Diagram przypadków użycia, domena użytkowników</w:t>
      </w:r>
    </w:p>
    <w:p w14:paraId="7985A439" w14:textId="065B6199" w:rsidR="00F22BFF" w:rsidRDefault="00F22BFF" w:rsidP="00F22BFF">
      <w:pPr>
        <w:pStyle w:val="Spistreci2"/>
      </w:pPr>
      <w:r>
        <w:t>3.2</w:t>
      </w:r>
      <w:r>
        <w:tab/>
      </w:r>
      <w:r>
        <w:tab/>
        <w:t>Diagram przypadków użycia, domena wyposażenia</w:t>
      </w:r>
    </w:p>
    <w:p w14:paraId="16FA0A28" w14:textId="0AA41D07" w:rsidR="00F22BFF" w:rsidRDefault="00F22BFF" w:rsidP="00F22BFF">
      <w:pPr>
        <w:pStyle w:val="Spistreci2"/>
      </w:pPr>
      <w:r>
        <w:t>3.3</w:t>
      </w:r>
      <w:r>
        <w:tab/>
      </w:r>
      <w:r>
        <w:tab/>
        <w:t>Diagram przypadków użycia, domena siłowni</w:t>
      </w:r>
    </w:p>
    <w:p w14:paraId="1164664B" w14:textId="676DF600" w:rsidR="00F22BFF" w:rsidRDefault="00F22BFF" w:rsidP="00F22BFF">
      <w:pPr>
        <w:pStyle w:val="Spistreci2"/>
      </w:pPr>
      <w:r>
        <w:t>3.4</w:t>
      </w:r>
      <w:r>
        <w:tab/>
      </w:r>
      <w:r>
        <w:tab/>
        <w:t>Diagram przypadków użycia, domena aktywności</w:t>
      </w:r>
    </w:p>
    <w:p w14:paraId="16CE0AEB" w14:textId="3396F85E" w:rsidR="00F22BFF" w:rsidRPr="00F22BFF" w:rsidRDefault="00F22BFF" w:rsidP="00F22BFF">
      <w:pPr>
        <w:pStyle w:val="Spistreci2"/>
      </w:pPr>
      <w:r>
        <w:t>4.1</w:t>
      </w:r>
      <w:r>
        <w:tab/>
      </w:r>
      <w:r>
        <w:tab/>
        <w:t xml:space="preserve">Utworzenie nowej bazy danych w narzędziu </w:t>
      </w:r>
      <w:proofErr w:type="spellStart"/>
      <w:r>
        <w:t>pgAdmin</w:t>
      </w:r>
      <w:proofErr w:type="spellEnd"/>
    </w:p>
    <w:p w14:paraId="7DB8BFC9" w14:textId="2F33EBA5" w:rsidR="007E1B73" w:rsidRDefault="007E1B73" w:rsidP="007E1B73">
      <w:pPr>
        <w:ind w:firstLine="240"/>
      </w:pPr>
      <w:r>
        <w:t xml:space="preserve">4.2 </w:t>
      </w:r>
      <w:r>
        <w:tab/>
      </w:r>
      <w:r>
        <w:tab/>
        <w:t>Ekran logowania</w:t>
      </w:r>
    </w:p>
    <w:p w14:paraId="33A27DBA" w14:textId="428A0F7D" w:rsidR="007E1B73" w:rsidRDefault="007E1B73" w:rsidP="007E1B73">
      <w:pPr>
        <w:ind w:firstLine="240"/>
      </w:pPr>
      <w:r>
        <w:t xml:space="preserve">4.3 </w:t>
      </w:r>
      <w:r>
        <w:tab/>
      </w:r>
      <w:r>
        <w:tab/>
        <w:t>Ekran rejestracji</w:t>
      </w:r>
    </w:p>
    <w:p w14:paraId="7BBE1E36" w14:textId="7F8B6EEC" w:rsidR="007E1B73" w:rsidRDefault="007E1B73" w:rsidP="007E1B73">
      <w:pPr>
        <w:ind w:firstLine="240"/>
      </w:pPr>
      <w:r>
        <w:t xml:space="preserve">4.4 </w:t>
      </w:r>
      <w:r>
        <w:tab/>
      </w:r>
      <w:r>
        <w:tab/>
        <w:t>Ekran startowy</w:t>
      </w:r>
    </w:p>
    <w:p w14:paraId="4799EF0F" w14:textId="4FBBB5E2" w:rsidR="007E1B73" w:rsidRDefault="007E1B73" w:rsidP="007E1B73">
      <w:pPr>
        <w:ind w:firstLine="240"/>
      </w:pPr>
      <w:r>
        <w:t xml:space="preserve">4.5 </w:t>
      </w:r>
      <w:r>
        <w:tab/>
      </w:r>
      <w:r>
        <w:tab/>
        <w:t>Ekran widoku listy siłowni</w:t>
      </w:r>
    </w:p>
    <w:p w14:paraId="7774EC96" w14:textId="24F95FDA" w:rsidR="007E1B73" w:rsidRDefault="007E1B73" w:rsidP="007E1B73">
      <w:pPr>
        <w:ind w:firstLine="240"/>
      </w:pPr>
      <w:r>
        <w:t xml:space="preserve">4.6 </w:t>
      </w:r>
      <w:r>
        <w:tab/>
      </w:r>
      <w:r>
        <w:tab/>
        <w:t>Ekran widoku grafiku</w:t>
      </w:r>
    </w:p>
    <w:p w14:paraId="5BA52409" w14:textId="3F809BBC" w:rsidR="007E1B73" w:rsidRDefault="007E1B73" w:rsidP="007E1B73">
      <w:pPr>
        <w:ind w:firstLine="240"/>
      </w:pPr>
      <w:r>
        <w:t xml:space="preserve">4.7 </w:t>
      </w:r>
      <w:r>
        <w:tab/>
      </w:r>
      <w:r>
        <w:tab/>
        <w:t>Ekran dodawania aktywności</w:t>
      </w:r>
    </w:p>
    <w:p w14:paraId="69645CB0" w14:textId="04F51DFE" w:rsidR="007E1B73" w:rsidRDefault="007E1B73" w:rsidP="007E1B73">
      <w:pPr>
        <w:ind w:firstLine="240"/>
      </w:pPr>
      <w:r>
        <w:t xml:space="preserve">4.8 </w:t>
      </w:r>
      <w:r>
        <w:tab/>
      </w:r>
      <w:r>
        <w:tab/>
        <w:t>Ekran dodawania definicji wyposażenia</w:t>
      </w:r>
    </w:p>
    <w:p w14:paraId="4A44A999" w14:textId="02B13BB4" w:rsidR="007E1B73" w:rsidRDefault="007E1B73" w:rsidP="007E1B73">
      <w:pPr>
        <w:ind w:firstLine="240"/>
      </w:pPr>
      <w:r>
        <w:t xml:space="preserve">4.9 </w:t>
      </w:r>
      <w:r>
        <w:tab/>
      </w:r>
      <w:r>
        <w:tab/>
        <w:t>Ekran listy definicji aktywności</w:t>
      </w:r>
    </w:p>
    <w:p w14:paraId="472B2E5E" w14:textId="3D6C50C5" w:rsidR="007E1B73" w:rsidRDefault="007E1B73" w:rsidP="007E1B73">
      <w:pPr>
        <w:ind w:firstLine="240"/>
      </w:pPr>
      <w:r>
        <w:t xml:space="preserve">4.10 </w:t>
      </w:r>
      <w:r>
        <w:tab/>
        <w:t>Ekran dodawania aktywności</w:t>
      </w:r>
    </w:p>
    <w:p w14:paraId="5E9EB98B" w14:textId="7F6374A6" w:rsidR="007E1B73" w:rsidRDefault="007E1B73" w:rsidP="007E1B73">
      <w:pPr>
        <w:ind w:firstLine="240"/>
      </w:pPr>
      <w:r>
        <w:t xml:space="preserve">4.11 </w:t>
      </w:r>
      <w:r>
        <w:tab/>
        <w:t>Widok dodanych zajęć</w:t>
      </w:r>
    </w:p>
    <w:p w14:paraId="0A40EAD5" w14:textId="257EF167" w:rsidR="007E1B73" w:rsidRDefault="007E1B73" w:rsidP="007E1B73">
      <w:pPr>
        <w:ind w:firstLine="240"/>
      </w:pPr>
      <w:r>
        <w:t xml:space="preserve">4.12 </w:t>
      </w:r>
      <w:r>
        <w:tab/>
        <w:t>Ekran zakupu karnetu</w:t>
      </w:r>
    </w:p>
    <w:p w14:paraId="777D9EFA" w14:textId="11FFC1E1" w:rsidR="007E1B73" w:rsidRDefault="007E1B73" w:rsidP="007E1B73">
      <w:pPr>
        <w:ind w:firstLine="240"/>
      </w:pPr>
      <w:r>
        <w:t xml:space="preserve">4.13 </w:t>
      </w:r>
      <w:r>
        <w:tab/>
        <w:t>Widok aktywności z dostępną opcją zapisania się</w:t>
      </w:r>
    </w:p>
    <w:p w14:paraId="2948E677" w14:textId="177BD92C" w:rsidR="007E1B73" w:rsidRDefault="007E1B73" w:rsidP="007E1B73">
      <w:pPr>
        <w:ind w:firstLine="240"/>
      </w:pPr>
      <w:r>
        <w:t>4.14</w:t>
      </w:r>
      <w:r>
        <w:tab/>
      </w:r>
      <w:r>
        <w:tab/>
        <w:t>Udany zapis na zajęcia</w:t>
      </w:r>
    </w:p>
    <w:p w14:paraId="6CBE30A1" w14:textId="1BBD96D4" w:rsidR="007E1B73" w:rsidRDefault="007E1B73" w:rsidP="007E1B73">
      <w:pPr>
        <w:ind w:firstLine="240"/>
      </w:pPr>
      <w:r>
        <w:t xml:space="preserve">4.15 </w:t>
      </w:r>
      <w:r>
        <w:tab/>
        <w:t>Ekran informujący o aktualnym obłożeniu siłowni</w:t>
      </w:r>
    </w:p>
    <w:p w14:paraId="575C82AE" w14:textId="1689BEE0" w:rsidR="007E1B73" w:rsidRDefault="007E1B73" w:rsidP="007E1B73">
      <w:pPr>
        <w:ind w:firstLine="240"/>
      </w:pPr>
      <w:r>
        <w:t xml:space="preserve">4.16 </w:t>
      </w:r>
      <w:r>
        <w:tab/>
        <w:t>Ekran zapisania wizyty klienta na siłowni</w:t>
      </w:r>
    </w:p>
    <w:p w14:paraId="130E2029" w14:textId="33712A98" w:rsidR="007E1B73" w:rsidRDefault="007E1B73" w:rsidP="007E1B73">
      <w:pPr>
        <w:ind w:firstLine="240"/>
      </w:pPr>
      <w:r>
        <w:t>4.17</w:t>
      </w:r>
      <w:r>
        <w:tab/>
        <w:t xml:space="preserve">      Ekran potwierdzania obecności na zajęciach</w:t>
      </w:r>
    </w:p>
    <w:p w14:paraId="0CA68745" w14:textId="3B000821" w:rsidR="007E1B73" w:rsidRPr="007E1B73" w:rsidRDefault="007E1B73" w:rsidP="007E1B73">
      <w:pPr>
        <w:ind w:firstLine="240"/>
      </w:pPr>
      <w:r>
        <w:t>4.18</w:t>
      </w:r>
      <w:r>
        <w:tab/>
      </w:r>
      <w:r>
        <w:tab/>
        <w:t>Ekran profilu użytkownika</w:t>
      </w:r>
    </w:p>
    <w:p w14:paraId="43E89BD1" w14:textId="6D7A4584" w:rsidR="000B6769" w:rsidRDefault="00E373C5" w:rsidP="00E373C5">
      <w:pPr>
        <w:pStyle w:val="Spistreci2"/>
      </w:pPr>
      <w:r>
        <w:t>5.1</w:t>
      </w:r>
      <w:r>
        <w:tab/>
      </w:r>
      <w:r>
        <w:tab/>
        <w:t>Struktura pakietów warstwy prezentacji</w:t>
      </w:r>
      <w:r>
        <w:tab/>
      </w:r>
      <w:r>
        <w:tab/>
      </w:r>
      <w:r>
        <w:tab/>
      </w:r>
      <w:r w:rsidR="009E291E">
        <w:tab/>
      </w:r>
      <w:r w:rsidR="009E291E">
        <w:tab/>
      </w:r>
    </w:p>
    <w:p w14:paraId="4B43C41D" w14:textId="77777777" w:rsidR="00122DE1" w:rsidRDefault="000B6769" w:rsidP="000B6769">
      <w:pPr>
        <w:pStyle w:val="Spistreci2"/>
      </w:pPr>
      <w:r>
        <w:t>5.2</w:t>
      </w:r>
      <w:r>
        <w:tab/>
      </w:r>
      <w:r>
        <w:tab/>
        <w:t>Struktura pakietów warstwy serwera</w:t>
      </w:r>
      <w:r>
        <w:tab/>
      </w:r>
      <w:r>
        <w:tab/>
      </w:r>
      <w:r>
        <w:tab/>
      </w:r>
    </w:p>
    <w:p w14:paraId="01C75CDD" w14:textId="40AC663A" w:rsidR="00122DE1" w:rsidRPr="00EA7DE2" w:rsidRDefault="00122DE1" w:rsidP="00122DE1">
      <w:pPr>
        <w:pStyle w:val="Spistreci2"/>
      </w:pPr>
      <w:r>
        <w:t>5.3</w:t>
      </w:r>
      <w:r>
        <w:tab/>
      </w:r>
      <w:r>
        <w:tab/>
        <w:t>Struktura bazy danych</w:t>
      </w:r>
      <w:r>
        <w:tab/>
      </w:r>
      <w:r>
        <w:tab/>
      </w:r>
      <w:r>
        <w:tab/>
      </w:r>
      <w:r>
        <w:tab/>
      </w:r>
      <w:r>
        <w:tab/>
      </w:r>
      <w:r>
        <w:tab/>
      </w:r>
      <w:r>
        <w:tab/>
      </w:r>
      <w:r>
        <w:tab/>
      </w:r>
      <w:r>
        <w:tab/>
      </w:r>
    </w:p>
    <w:p w14:paraId="4DAE73DF" w14:textId="2D5FB231" w:rsidR="000B6769" w:rsidRPr="00EA7DE2" w:rsidRDefault="000B6769" w:rsidP="000B6769">
      <w:pPr>
        <w:pStyle w:val="Spistreci2"/>
      </w:pPr>
      <w:r>
        <w:tab/>
      </w:r>
      <w:r>
        <w:tab/>
      </w:r>
      <w:r>
        <w:tab/>
      </w:r>
      <w:r>
        <w:tab/>
      </w:r>
      <w:r>
        <w:tab/>
      </w:r>
      <w:r>
        <w:tab/>
      </w:r>
      <w:r>
        <w:tab/>
      </w:r>
    </w:p>
    <w:p w14:paraId="3F605F75" w14:textId="694272D2" w:rsidR="004148FD" w:rsidRDefault="009E291E" w:rsidP="007E1B73">
      <w:pPr>
        <w:pStyle w:val="Spistreci2"/>
      </w:pPr>
      <w:r>
        <w:tab/>
      </w:r>
      <w:r>
        <w:tab/>
      </w:r>
      <w:r>
        <w:tab/>
      </w:r>
      <w:r>
        <w:tab/>
      </w:r>
      <w:r>
        <w:tab/>
      </w:r>
      <w:r>
        <w:tab/>
      </w:r>
      <w:r>
        <w:tab/>
      </w:r>
    </w:p>
    <w:p w14:paraId="353BC917" w14:textId="519E5949" w:rsidR="00ED381E" w:rsidRDefault="00ED381E" w:rsidP="00ED381E"/>
    <w:p w14:paraId="4EA10FED" w14:textId="13ECE7F1" w:rsidR="00ED381E" w:rsidRDefault="00ED381E" w:rsidP="00ED381E"/>
    <w:p w14:paraId="028AD129" w14:textId="2286C5BF" w:rsidR="00ED381E" w:rsidRDefault="00ED381E" w:rsidP="00ED381E"/>
    <w:p w14:paraId="359DCFEC" w14:textId="27B0C148" w:rsidR="00ED381E" w:rsidRDefault="00ED381E" w:rsidP="00ED381E">
      <w:pPr>
        <w:pStyle w:val="Nagwek1"/>
        <w:numPr>
          <w:ilvl w:val="0"/>
          <w:numId w:val="0"/>
        </w:numPr>
        <w:ind w:left="363"/>
      </w:pPr>
      <w:bookmarkStart w:id="53" w:name="_Toc92213945"/>
      <w:r w:rsidRPr="008F36EE">
        <w:t xml:space="preserve">Spis </w:t>
      </w:r>
      <w:r w:rsidR="0056632C">
        <w:t>kodów</w:t>
      </w:r>
      <w:bookmarkEnd w:id="53"/>
    </w:p>
    <w:p w14:paraId="3E21F5BB" w14:textId="09D62A48" w:rsidR="003366D4" w:rsidRPr="003366D4" w:rsidRDefault="003366D4" w:rsidP="003366D4">
      <w:pPr>
        <w:pStyle w:val="Spistreci2"/>
        <w:ind w:firstLine="120"/>
        <w:rPr>
          <w:i/>
          <w:iCs/>
        </w:rPr>
      </w:pPr>
      <w:r>
        <w:t xml:space="preserve">5.1 </w:t>
      </w:r>
      <w:r>
        <w:tab/>
        <w:t xml:space="preserve">Fragment klasy </w:t>
      </w:r>
      <w:proofErr w:type="spellStart"/>
      <w:r w:rsidRPr="003366D4">
        <w:rPr>
          <w:i/>
          <w:iCs/>
        </w:rPr>
        <w:t>app</w:t>
      </w:r>
      <w:proofErr w:type="spellEnd"/>
      <w:r w:rsidRPr="003366D4">
        <w:rPr>
          <w:i/>
          <w:iCs/>
        </w:rPr>
        <w:t>-routing-</w:t>
      </w:r>
      <w:proofErr w:type="spellStart"/>
      <w:r w:rsidRPr="003366D4">
        <w:rPr>
          <w:i/>
          <w:iCs/>
        </w:rPr>
        <w:t>module.ts</w:t>
      </w:r>
      <w:proofErr w:type="spellEnd"/>
    </w:p>
    <w:p w14:paraId="37DCE951" w14:textId="12B537F1" w:rsidR="003366D4" w:rsidRDefault="003366D4" w:rsidP="003366D4">
      <w:pPr>
        <w:pStyle w:val="Spistreci2"/>
        <w:ind w:firstLine="120"/>
      </w:pPr>
      <w:r>
        <w:t xml:space="preserve">5.2 </w:t>
      </w:r>
      <w:r>
        <w:tab/>
        <w:t xml:space="preserve">Fragment klasy </w:t>
      </w:r>
      <w:proofErr w:type="spellStart"/>
      <w:r w:rsidRPr="003366D4">
        <w:rPr>
          <w:i/>
          <w:iCs/>
        </w:rPr>
        <w:t>GymService</w:t>
      </w:r>
      <w:proofErr w:type="spellEnd"/>
    </w:p>
    <w:p w14:paraId="30EF8EDC" w14:textId="6F141221" w:rsidR="003366D4" w:rsidRDefault="003366D4" w:rsidP="003366D4">
      <w:pPr>
        <w:pStyle w:val="Spistreci2"/>
        <w:ind w:firstLine="120"/>
      </w:pPr>
      <w:r>
        <w:t>5.3</w:t>
      </w:r>
      <w:r>
        <w:tab/>
        <w:t xml:space="preserve"> </w:t>
      </w:r>
      <w:r>
        <w:tab/>
        <w:t>Przykładowy konstruktor komponentu</w:t>
      </w:r>
    </w:p>
    <w:p w14:paraId="71485DDE" w14:textId="7ED91E06" w:rsidR="003366D4" w:rsidRDefault="003366D4" w:rsidP="003366D4">
      <w:pPr>
        <w:pStyle w:val="Spistreci2"/>
        <w:ind w:firstLine="120"/>
      </w:pPr>
      <w:r>
        <w:t>5.4</w:t>
      </w:r>
      <w:r>
        <w:tab/>
      </w:r>
      <w:r>
        <w:tab/>
        <w:t>Kod pobierający listę siłowni</w:t>
      </w:r>
    </w:p>
    <w:p w14:paraId="00460696" w14:textId="2A430539" w:rsidR="003366D4" w:rsidRDefault="003366D4" w:rsidP="003366D4">
      <w:pPr>
        <w:pStyle w:val="Spistreci2"/>
        <w:ind w:firstLine="120"/>
      </w:pPr>
      <w:r>
        <w:t xml:space="preserve">5.5 </w:t>
      </w:r>
      <w:r>
        <w:tab/>
        <w:t>Metoda zapisująca obiekt siłowni</w:t>
      </w:r>
    </w:p>
    <w:p w14:paraId="19776290" w14:textId="31A55C75" w:rsidR="003366D4" w:rsidRDefault="003366D4" w:rsidP="003366D4">
      <w:pPr>
        <w:pStyle w:val="Spistreci2"/>
        <w:ind w:firstLine="120"/>
      </w:pPr>
      <w:r>
        <w:t xml:space="preserve">5.6 </w:t>
      </w:r>
      <w:r>
        <w:tab/>
        <w:t>Przykładowe pole formularza</w:t>
      </w:r>
    </w:p>
    <w:p w14:paraId="140CFF64" w14:textId="2FD8C67A" w:rsidR="003366D4" w:rsidRDefault="003366D4" w:rsidP="003366D4">
      <w:pPr>
        <w:pStyle w:val="Spistreci2"/>
        <w:ind w:firstLine="120"/>
      </w:pPr>
      <w:r>
        <w:t>5.7</w:t>
      </w:r>
      <w:r>
        <w:tab/>
        <w:t xml:space="preserve"> </w:t>
      </w:r>
      <w:r>
        <w:tab/>
        <w:t>Metoda sprawdzająca rolę użytkownika</w:t>
      </w:r>
    </w:p>
    <w:p w14:paraId="51AE4F56" w14:textId="6D792995" w:rsidR="003366D4" w:rsidRDefault="003366D4" w:rsidP="003366D4">
      <w:pPr>
        <w:pStyle w:val="Spistreci2"/>
        <w:ind w:firstLine="120"/>
      </w:pPr>
      <w:r>
        <w:t xml:space="preserve">5.8 </w:t>
      </w:r>
      <w:r>
        <w:tab/>
        <w:t>Użycie metody sprawdzającej rolę w komponencie</w:t>
      </w:r>
    </w:p>
    <w:p w14:paraId="2726887E" w14:textId="7FC6174F" w:rsidR="003366D4" w:rsidRDefault="003366D4" w:rsidP="003366D4">
      <w:pPr>
        <w:pStyle w:val="Spistreci2"/>
        <w:ind w:firstLine="120"/>
      </w:pPr>
      <w:r>
        <w:t xml:space="preserve">5.9 </w:t>
      </w:r>
      <w:r>
        <w:tab/>
      </w:r>
      <w:proofErr w:type="spellStart"/>
      <w:r w:rsidRPr="003366D4">
        <w:rPr>
          <w:i/>
          <w:iCs/>
        </w:rPr>
        <w:t>AuthGuard</w:t>
      </w:r>
      <w:proofErr w:type="spellEnd"/>
      <w:r>
        <w:t xml:space="preserve"> dla roli Właściciela</w:t>
      </w:r>
    </w:p>
    <w:p w14:paraId="0C4F0532" w14:textId="4B5E67EF" w:rsidR="003366D4" w:rsidRDefault="003366D4" w:rsidP="003366D4">
      <w:pPr>
        <w:pStyle w:val="Spistreci2"/>
        <w:ind w:firstLine="120"/>
      </w:pPr>
      <w:r>
        <w:t xml:space="preserve">5.10 </w:t>
      </w:r>
      <w:r>
        <w:tab/>
        <w:t>Metoda klasy kontrolera</w:t>
      </w:r>
    </w:p>
    <w:p w14:paraId="4E870436" w14:textId="4F45FF42" w:rsidR="003366D4" w:rsidRDefault="003366D4" w:rsidP="003366D4">
      <w:pPr>
        <w:pStyle w:val="Spistreci2"/>
        <w:ind w:firstLine="120"/>
      </w:pPr>
      <w:r>
        <w:t xml:space="preserve">5.11 </w:t>
      </w:r>
      <w:r>
        <w:tab/>
        <w:t>Metoda klasy serwisu</w:t>
      </w:r>
    </w:p>
    <w:p w14:paraId="2CB97C89" w14:textId="69752CD6" w:rsidR="003366D4" w:rsidRDefault="003366D4" w:rsidP="003366D4">
      <w:pPr>
        <w:pStyle w:val="Spistreci2"/>
        <w:ind w:firstLine="120"/>
      </w:pPr>
      <w:r>
        <w:t xml:space="preserve">5.12 </w:t>
      </w:r>
      <w:r>
        <w:tab/>
        <w:t>Użycie obiektu wartości</w:t>
      </w:r>
    </w:p>
    <w:p w14:paraId="62EB6357" w14:textId="76139CD9" w:rsidR="003366D4" w:rsidRDefault="003366D4" w:rsidP="003366D4">
      <w:pPr>
        <w:pStyle w:val="Spistreci2"/>
        <w:ind w:firstLine="120"/>
      </w:pPr>
      <w:r>
        <w:t xml:space="preserve">5.13 </w:t>
      </w:r>
      <w:r>
        <w:tab/>
        <w:t>Metoda inicjalizująca obiekt wartości</w:t>
      </w:r>
    </w:p>
    <w:p w14:paraId="7B4EFD0F" w14:textId="76FA2969" w:rsidR="003366D4" w:rsidRPr="003366D4" w:rsidRDefault="003366D4" w:rsidP="003366D4">
      <w:pPr>
        <w:pStyle w:val="Spistreci2"/>
        <w:ind w:firstLine="120"/>
        <w:rPr>
          <w:i/>
          <w:iCs/>
        </w:rPr>
      </w:pPr>
      <w:r>
        <w:t xml:space="preserve">5.14 </w:t>
      </w:r>
      <w:r>
        <w:tab/>
        <w:t xml:space="preserve">Metoda domenowa potwierdzania obecności obiektu </w:t>
      </w:r>
      <w:r w:rsidRPr="003366D4">
        <w:rPr>
          <w:i/>
          <w:iCs/>
        </w:rPr>
        <w:t>Activity</w:t>
      </w:r>
    </w:p>
    <w:p w14:paraId="204F1D57" w14:textId="2C092C6D" w:rsidR="003366D4" w:rsidRPr="003366D4" w:rsidRDefault="003366D4" w:rsidP="003366D4">
      <w:pPr>
        <w:pStyle w:val="Spistreci2"/>
        <w:ind w:firstLine="120"/>
        <w:rPr>
          <w:i/>
          <w:iCs/>
        </w:rPr>
      </w:pPr>
      <w:r>
        <w:t xml:space="preserve">5.15 </w:t>
      </w:r>
      <w:r>
        <w:tab/>
        <w:t xml:space="preserve">Metoda domenowa potwierdzania obecności obiektu </w:t>
      </w:r>
      <w:proofErr w:type="spellStart"/>
      <w:r w:rsidRPr="003366D4">
        <w:rPr>
          <w:i/>
          <w:iCs/>
        </w:rPr>
        <w:t>Attendance</w:t>
      </w:r>
      <w:proofErr w:type="spellEnd"/>
    </w:p>
    <w:p w14:paraId="162553DF" w14:textId="100BB41B" w:rsidR="003366D4" w:rsidRDefault="003366D4" w:rsidP="003366D4">
      <w:pPr>
        <w:pStyle w:val="Spistreci2"/>
        <w:ind w:firstLine="120"/>
      </w:pPr>
      <w:r>
        <w:t xml:space="preserve">5.16 </w:t>
      </w:r>
      <w:r>
        <w:tab/>
        <w:t>Metoda autoryzująca użytkownika w systemie</w:t>
      </w:r>
    </w:p>
    <w:p w14:paraId="310F4D82" w14:textId="430E20C3" w:rsidR="003366D4" w:rsidRDefault="003366D4" w:rsidP="003366D4">
      <w:pPr>
        <w:pStyle w:val="Spistreci2"/>
        <w:ind w:firstLine="120"/>
      </w:pPr>
      <w:r>
        <w:t xml:space="preserve">6.1 </w:t>
      </w:r>
      <w:r>
        <w:tab/>
        <w:t>Test jednostkowy tworzenia adresu</w:t>
      </w:r>
    </w:p>
    <w:p w14:paraId="331D303F" w14:textId="268B24C3" w:rsidR="003366D4" w:rsidRDefault="003366D4" w:rsidP="003366D4">
      <w:pPr>
        <w:pStyle w:val="Spistreci2"/>
        <w:ind w:firstLine="120"/>
      </w:pPr>
      <w:r>
        <w:t xml:space="preserve">6.2 </w:t>
      </w:r>
      <w:r>
        <w:tab/>
        <w:t>Test jednostkowy symulowana katastrofa</w:t>
      </w:r>
    </w:p>
    <w:p w14:paraId="01D0A753" w14:textId="02E1ABDE" w:rsidR="003366D4" w:rsidRDefault="003366D4" w:rsidP="003366D4">
      <w:pPr>
        <w:pStyle w:val="Spistreci2"/>
        <w:ind w:firstLine="120"/>
      </w:pPr>
      <w:r>
        <w:t xml:space="preserve">6.3 </w:t>
      </w:r>
      <w:r>
        <w:tab/>
        <w:t xml:space="preserve">Test jednostkowy metody </w:t>
      </w:r>
      <w:proofErr w:type="spellStart"/>
      <w:r w:rsidRPr="003366D4">
        <w:rPr>
          <w:i/>
          <w:iCs/>
        </w:rPr>
        <w:t>confirmAttendance</w:t>
      </w:r>
      <w:proofErr w:type="spellEnd"/>
    </w:p>
    <w:p w14:paraId="3CAFC4BD" w14:textId="76C51C75" w:rsidR="003366D4" w:rsidRDefault="003366D4" w:rsidP="003366D4">
      <w:pPr>
        <w:pStyle w:val="Spistreci2"/>
        <w:ind w:firstLine="120"/>
      </w:pPr>
      <w:r>
        <w:t xml:space="preserve">6.4 </w:t>
      </w:r>
      <w:r>
        <w:tab/>
        <w:t>Test integracyjny tworzenia siłowni</w:t>
      </w:r>
    </w:p>
    <w:p w14:paraId="275CFE8B" w14:textId="37208CC4" w:rsidR="00ED381E" w:rsidRPr="00ED381E" w:rsidRDefault="003366D4" w:rsidP="003366D4">
      <w:pPr>
        <w:pStyle w:val="Spistreci2"/>
        <w:ind w:firstLine="120"/>
      </w:pPr>
      <w:r>
        <w:t xml:space="preserve">6.5 </w:t>
      </w:r>
      <w:r>
        <w:tab/>
        <w:t>Test integracyjny zmiany statusu aktywności</w:t>
      </w:r>
    </w:p>
    <w:sectPr w:rsidR="00ED381E" w:rsidRPr="00ED381E" w:rsidSect="00C11B24">
      <w:headerReference w:type="even" r:id="rId67"/>
      <w:headerReference w:type="default" r:id="rId68"/>
      <w:pgSz w:w="11907" w:h="16840" w:code="9"/>
      <w:pgMar w:top="1418" w:right="1418" w:bottom="1418" w:left="1701" w:header="1814" w:footer="1814" w:gutter="0"/>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1E0AF" w14:textId="77777777" w:rsidR="00692412" w:rsidRDefault="00692412">
      <w:r>
        <w:separator/>
      </w:r>
    </w:p>
    <w:p w14:paraId="21E55764" w14:textId="77777777" w:rsidR="00692412" w:rsidRDefault="00692412"/>
  </w:endnote>
  <w:endnote w:type="continuationSeparator" w:id="0">
    <w:p w14:paraId="6C68B9FD" w14:textId="77777777" w:rsidR="00692412" w:rsidRDefault="00692412">
      <w:r>
        <w:continuationSeparator/>
      </w:r>
    </w:p>
    <w:p w14:paraId="08B420EA" w14:textId="77777777" w:rsidR="00692412" w:rsidRDefault="006924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C" w14:textId="77777777" w:rsidR="0004418F" w:rsidRDefault="0004418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96756" w14:textId="77777777" w:rsidR="00692412" w:rsidRDefault="00692412">
      <w:r>
        <w:separator/>
      </w:r>
    </w:p>
    <w:p w14:paraId="4BFDFEF2" w14:textId="77777777" w:rsidR="00692412" w:rsidRDefault="00692412"/>
  </w:footnote>
  <w:footnote w:type="continuationSeparator" w:id="0">
    <w:p w14:paraId="77A37063" w14:textId="77777777" w:rsidR="00692412" w:rsidRDefault="00692412">
      <w:r>
        <w:continuationSeparator/>
      </w:r>
    </w:p>
    <w:p w14:paraId="541B6CB1" w14:textId="77777777" w:rsidR="00692412" w:rsidRDefault="00692412"/>
  </w:footnote>
  <w:footnote w:id="1">
    <w:p w14:paraId="502AF61E" w14:textId="21E03F7A" w:rsidR="0044475E" w:rsidRDefault="0044475E">
      <w:pPr>
        <w:pStyle w:val="Tekstprzypisudolnego"/>
      </w:pPr>
      <w:r>
        <w:rPr>
          <w:rStyle w:val="Odwoanieprzypisudolnego"/>
        </w:rPr>
        <w:footnoteRef/>
      </w:r>
      <w:r>
        <w:t xml:space="preserve"> </w:t>
      </w:r>
      <w:r w:rsidR="00052BEB">
        <w:t>Urząd Statystyczny w Rzeszowie, 2021, s. 1</w:t>
      </w:r>
    </w:p>
  </w:footnote>
  <w:footnote w:id="2">
    <w:p w14:paraId="1794B464" w14:textId="18CE9254" w:rsidR="00E04432" w:rsidRDefault="00E04432">
      <w:pPr>
        <w:pStyle w:val="Tekstprzypisudolnego"/>
      </w:pPr>
      <w:r>
        <w:rPr>
          <w:rStyle w:val="Odwoanieprzypisudolnego"/>
        </w:rPr>
        <w:footnoteRef/>
      </w:r>
      <w:r>
        <w:t xml:space="preserve"> </w:t>
      </w:r>
      <w:r>
        <w:t xml:space="preserve">Eric Evans. </w:t>
      </w:r>
      <w:r>
        <w:rPr>
          <w:i/>
          <w:iCs/>
        </w:rPr>
        <w:t xml:space="preserve">Domain-Driven-Design. </w:t>
      </w:r>
      <w:r>
        <w:t>Helion, Gliwice 2015, s. 32</w:t>
      </w:r>
    </w:p>
  </w:footnote>
  <w:footnote w:id="3">
    <w:p w14:paraId="3BF93C2F" w14:textId="77777777" w:rsidR="00E517E4" w:rsidRDefault="00E517E4" w:rsidP="00E517E4">
      <w:pPr>
        <w:pStyle w:val="Tekstprzypisudolnego"/>
      </w:pPr>
      <w:r>
        <w:rPr>
          <w:rStyle w:val="Odwoanieprzypisudolnego"/>
        </w:rPr>
        <w:footnoteRef/>
      </w:r>
      <w:r>
        <w:t xml:space="preserve"> Kent Beck. </w:t>
      </w:r>
      <w:r>
        <w:rPr>
          <w:i/>
          <w:iCs/>
        </w:rPr>
        <w:t xml:space="preserve">TDD. Sztuka tworzenia dobrego kodu. </w:t>
      </w:r>
      <w:r>
        <w:t>Helion, Gliwice 2020, s. 7</w:t>
      </w:r>
    </w:p>
  </w:footnote>
  <w:footnote w:id="4">
    <w:p w14:paraId="793E1093" w14:textId="20F3AE6C" w:rsidR="00722A6F" w:rsidRDefault="00722A6F">
      <w:pPr>
        <w:pStyle w:val="Tekstprzypisudolnego"/>
      </w:pPr>
      <w:r>
        <w:rPr>
          <w:rStyle w:val="Odwoanieprzypisudolnego"/>
        </w:rPr>
        <w:footnoteRef/>
      </w:r>
      <w:r>
        <w:t xml:space="preserve"> Robert C. Martin, </w:t>
      </w:r>
      <w:r>
        <w:rPr>
          <w:i/>
          <w:iCs/>
        </w:rPr>
        <w:t>Czysty Agile. Powrót do podstaw</w:t>
      </w:r>
      <w:r>
        <w:t>. Helion, Gliwice 2020, s. 42</w:t>
      </w:r>
    </w:p>
  </w:footnote>
  <w:footnote w:id="5">
    <w:p w14:paraId="4F5966AE" w14:textId="340354E4" w:rsidR="00E56A55" w:rsidRPr="00E56A55" w:rsidRDefault="00E56A55">
      <w:pPr>
        <w:pStyle w:val="Tekstprzypisudolnego"/>
      </w:pPr>
      <w:r>
        <w:rPr>
          <w:rStyle w:val="Odwoanieprzypisudolnego"/>
        </w:rPr>
        <w:footnoteRef/>
      </w:r>
      <w:r>
        <w:t xml:space="preserve"> Robert C. Martin. </w:t>
      </w:r>
      <w:r>
        <w:rPr>
          <w:i/>
          <w:iCs/>
        </w:rPr>
        <w:t xml:space="preserve">Czysta architektura. </w:t>
      </w:r>
      <w:r>
        <w:t>Helion, Gliwice 2018, s. 28</w:t>
      </w:r>
    </w:p>
  </w:footnote>
  <w:footnote w:id="6">
    <w:p w14:paraId="2D41B1A8" w14:textId="049118D9" w:rsidR="00B71C5C" w:rsidRPr="00B71C5C" w:rsidRDefault="00B71C5C">
      <w:pPr>
        <w:pStyle w:val="Tekstprzypisudolnego"/>
      </w:pPr>
      <w:r>
        <w:rPr>
          <w:rStyle w:val="Odwoanieprzypisudolnego"/>
        </w:rPr>
        <w:footnoteRef/>
      </w:r>
      <w:r>
        <w:t xml:space="preserve"> Robert C. Martin. </w:t>
      </w:r>
      <w:r>
        <w:rPr>
          <w:i/>
          <w:iCs/>
        </w:rPr>
        <w:t>Czysty kod</w:t>
      </w:r>
      <w:r>
        <w:t>. Helion, Gliwice 2014, s. 30</w:t>
      </w:r>
    </w:p>
  </w:footnote>
  <w:footnote w:id="7">
    <w:p w14:paraId="6882D7FC" w14:textId="47ACF4DF" w:rsidR="00925C59" w:rsidRPr="00FD5DBE" w:rsidRDefault="00925C59">
      <w:pPr>
        <w:pStyle w:val="Tekstprzypisudolnego"/>
      </w:pPr>
      <w:r>
        <w:rPr>
          <w:rStyle w:val="Odwoanieprzypisudolnego"/>
        </w:rPr>
        <w:footnoteRef/>
      </w:r>
      <w:r>
        <w:t xml:space="preserve"> Dokumentacja </w:t>
      </w:r>
      <w:r>
        <w:t>PostgreSQL, wymagania sprz</w:t>
      </w:r>
      <w:r w:rsidR="00FD5DBE">
        <w:t xml:space="preserve">ętowe </w:t>
      </w:r>
      <w:r w:rsidR="00FD5DBE" w:rsidRPr="00FD5DBE">
        <w:t>https://www.enterprisedb.com/docs/supported-open-source/postgresql/installer/01_requirements_overview/</w:t>
      </w:r>
    </w:p>
  </w:footnote>
  <w:footnote w:id="8">
    <w:p w14:paraId="463D54AC" w14:textId="5599F707" w:rsidR="00E85551" w:rsidRDefault="00E85551" w:rsidP="00756992">
      <w:pPr>
        <w:pStyle w:val="Tekstprzypisudolnego"/>
        <w:ind w:firstLine="360"/>
      </w:pPr>
      <w:r>
        <w:rPr>
          <w:rStyle w:val="Odwoanieprzypisudolnego"/>
        </w:rPr>
        <w:footnoteRef/>
      </w:r>
      <w:r>
        <w:t xml:space="preserve"> Oficjalna dokumentacja </w:t>
      </w:r>
      <w:r w:rsidR="000D4446">
        <w:t xml:space="preserve">Angular </w:t>
      </w:r>
      <w:r w:rsidRPr="000D4446">
        <w:t>https</w:t>
      </w:r>
      <w:r w:rsidRPr="00E85551">
        <w:t>://angular.io/docs</w:t>
      </w:r>
    </w:p>
  </w:footnote>
  <w:footnote w:id="9">
    <w:p w14:paraId="29142394" w14:textId="27B852A7" w:rsidR="00756992" w:rsidRDefault="00756992">
      <w:pPr>
        <w:pStyle w:val="Tekstprzypisudolnego"/>
      </w:pPr>
      <w:r>
        <w:rPr>
          <w:rStyle w:val="Odwoanieprzypisudolnego"/>
        </w:rPr>
        <w:footnoteRef/>
      </w:r>
      <w:r>
        <w:t xml:space="preserve"> Oficjalna dokumentacja </w:t>
      </w:r>
      <w:r>
        <w:t xml:space="preserve">TypeScript </w:t>
      </w:r>
      <w:r w:rsidRPr="00756992">
        <w:t>https://www.typescriptlang.org/docs/</w:t>
      </w:r>
    </w:p>
  </w:footnote>
  <w:footnote w:id="10">
    <w:p w14:paraId="27C83707" w14:textId="515DFF93" w:rsidR="00702029" w:rsidRDefault="00702029">
      <w:pPr>
        <w:pStyle w:val="Tekstprzypisudolnego"/>
      </w:pPr>
      <w:r>
        <w:rPr>
          <w:rStyle w:val="Odwoanieprzypisudolnego"/>
        </w:rPr>
        <w:footnoteRef/>
      </w:r>
      <w:r>
        <w:t xml:space="preserve"> </w:t>
      </w:r>
      <w:r w:rsidR="00303854">
        <w:t xml:space="preserve">Oficjalna dokumentacja biblioteki </w:t>
      </w:r>
      <w:r w:rsidR="00303854">
        <w:t xml:space="preserve">Bootstrap w wersji 5 </w:t>
      </w:r>
      <w:r w:rsidR="001F4FCF" w:rsidRPr="001F4FCF">
        <w:t>https://getbootstrap.com/docs/5.0/getting-started/introduction/</w:t>
      </w:r>
    </w:p>
  </w:footnote>
  <w:footnote w:id="11">
    <w:p w14:paraId="696A6597" w14:textId="5925178D" w:rsidR="002244BE" w:rsidRDefault="002244BE">
      <w:pPr>
        <w:pStyle w:val="Tekstprzypisudolnego"/>
      </w:pPr>
      <w:r>
        <w:rPr>
          <w:rStyle w:val="Odwoanieprzypisudolnego"/>
        </w:rPr>
        <w:footnoteRef/>
      </w:r>
      <w:r>
        <w:t xml:space="preserve"> Dokumentacja </w:t>
      </w:r>
      <w:r>
        <w:t xml:space="preserve">Angular, rozdział o obiekcie Observable </w:t>
      </w:r>
      <w:r w:rsidRPr="002244BE">
        <w:t>https://angular.io/guide/observables-in-angular</w:t>
      </w:r>
    </w:p>
  </w:footnote>
  <w:footnote w:id="12">
    <w:p w14:paraId="3B5230DE" w14:textId="2F9E3B79" w:rsidR="00276681" w:rsidRDefault="00276681">
      <w:pPr>
        <w:pStyle w:val="Tekstprzypisudolnego"/>
      </w:pPr>
      <w:r>
        <w:rPr>
          <w:rStyle w:val="Odwoanieprzypisudolnego"/>
        </w:rPr>
        <w:footnoteRef/>
      </w:r>
      <w:r>
        <w:t xml:space="preserve"> Dokumentacja </w:t>
      </w:r>
      <w:r w:rsidR="005429A5">
        <w:t>A</w:t>
      </w:r>
      <w:r>
        <w:t xml:space="preserve">ngular, rozdział OnInit </w:t>
      </w:r>
      <w:r w:rsidRPr="00276681">
        <w:t>https://angular.io/api/core/OnInit</w:t>
      </w:r>
    </w:p>
  </w:footnote>
  <w:footnote w:id="13">
    <w:p w14:paraId="43DF85E7" w14:textId="4B021E3A" w:rsidR="00F46FA2" w:rsidRDefault="00F46FA2">
      <w:pPr>
        <w:pStyle w:val="Tekstprzypisudolnego"/>
      </w:pPr>
      <w:r>
        <w:rPr>
          <w:rStyle w:val="Odwoanieprzypisudolnego"/>
        </w:rPr>
        <w:footnoteRef/>
      </w:r>
      <w:r>
        <w:t xml:space="preserve"> </w:t>
      </w:r>
      <w:r w:rsidR="009A0BE3">
        <w:t xml:space="preserve">Dokumentacja Spring </w:t>
      </w:r>
      <w:r w:rsidR="009A0BE3">
        <w:t xml:space="preserve">Boot, </w:t>
      </w:r>
      <w:r w:rsidR="009A0BE3" w:rsidRPr="009A0BE3">
        <w:t>https://docs.spring.io/spring-boot/docs/current/reference/htmlsingle/</w:t>
      </w:r>
    </w:p>
  </w:footnote>
  <w:footnote w:id="14">
    <w:p w14:paraId="72451A2E" w14:textId="0FCC46F9" w:rsidR="00E234B5" w:rsidRDefault="00E234B5">
      <w:pPr>
        <w:pStyle w:val="Tekstprzypisudolnego"/>
      </w:pPr>
      <w:r>
        <w:rPr>
          <w:rStyle w:val="Odwoanieprzypisudolnego"/>
        </w:rPr>
        <w:footnoteRef/>
      </w:r>
      <w:r>
        <w:t xml:space="preserve"> Oficjalna strona </w:t>
      </w:r>
      <w:r>
        <w:t xml:space="preserve">Hibernate </w:t>
      </w:r>
      <w:r w:rsidRPr="00E234B5">
        <w:t>https://hibernate.org/</w:t>
      </w:r>
    </w:p>
  </w:footnote>
  <w:footnote w:id="15">
    <w:p w14:paraId="3FBF0BA2" w14:textId="750B3947" w:rsidR="00F12341" w:rsidRDefault="00F12341">
      <w:pPr>
        <w:pStyle w:val="Tekstprzypisudolnego"/>
      </w:pPr>
      <w:r>
        <w:rPr>
          <w:rStyle w:val="Odwoanieprzypisudolnego"/>
        </w:rPr>
        <w:footnoteRef/>
      </w:r>
      <w:r>
        <w:t xml:space="preserve"> Oficjalna strona Apache </w:t>
      </w:r>
      <w:r>
        <w:t xml:space="preserve">Maven </w:t>
      </w:r>
      <w:r w:rsidRPr="00F12341">
        <w:t>https://maven.apache.org/</w:t>
      </w:r>
    </w:p>
  </w:footnote>
  <w:footnote w:id="16">
    <w:p w14:paraId="1DFF57BA" w14:textId="375FEB3B" w:rsidR="00A7530A" w:rsidRPr="00A7530A" w:rsidRDefault="00A7530A">
      <w:pPr>
        <w:pStyle w:val="Tekstprzypisudolnego"/>
      </w:pPr>
      <w:r>
        <w:rPr>
          <w:rStyle w:val="Odwoanieprzypisudolnego"/>
        </w:rPr>
        <w:footnoteRef/>
      </w:r>
      <w:r>
        <w:t xml:space="preserve"> </w:t>
      </w:r>
      <w:r>
        <w:t xml:space="preserve">Eric Evans. </w:t>
      </w:r>
      <w:r>
        <w:rPr>
          <w:i/>
          <w:iCs/>
        </w:rPr>
        <w:t xml:space="preserve">Domain-Driven-Design. </w:t>
      </w:r>
      <w:r w:rsidR="00180199">
        <w:t>s</w:t>
      </w:r>
      <w:r w:rsidR="00FC5D61">
        <w:t>.</w:t>
      </w:r>
      <w:r w:rsidR="00180199">
        <w:t xml:space="preserve"> 155</w:t>
      </w:r>
    </w:p>
  </w:footnote>
  <w:footnote w:id="17">
    <w:p w14:paraId="5BCC24A5" w14:textId="12038B41" w:rsidR="004F0F1B" w:rsidRPr="00F33E07" w:rsidRDefault="004F0F1B">
      <w:pPr>
        <w:pStyle w:val="Tekstprzypisudolnego"/>
      </w:pPr>
      <w:r>
        <w:rPr>
          <w:rStyle w:val="Odwoanieprzypisudolnego"/>
        </w:rPr>
        <w:footnoteRef/>
      </w:r>
      <w:r>
        <w:t xml:space="preserve"> </w:t>
      </w:r>
      <w:r>
        <w:t>Eric Evans</w:t>
      </w:r>
      <w:r w:rsidR="00F33E07">
        <w:t xml:space="preserve">. </w:t>
      </w:r>
      <w:r w:rsidR="00F33E07">
        <w:rPr>
          <w:i/>
          <w:iCs/>
        </w:rPr>
        <w:t xml:space="preserve">Domain-Driven-Design. </w:t>
      </w:r>
      <w:r w:rsidR="002536BB">
        <w:t>s.</w:t>
      </w:r>
      <w:r w:rsidR="00BD2A5F">
        <w:t xml:space="preserve"> 126</w:t>
      </w:r>
      <w:r w:rsidR="002536BB">
        <w:t xml:space="preserve"> </w:t>
      </w:r>
    </w:p>
  </w:footnote>
  <w:footnote w:id="18">
    <w:p w14:paraId="63FBAF49" w14:textId="67115A96" w:rsidR="00A7530A" w:rsidRPr="00A7530A" w:rsidRDefault="00A7530A">
      <w:pPr>
        <w:pStyle w:val="Tekstprzypisudolnego"/>
      </w:pPr>
      <w:r>
        <w:rPr>
          <w:rStyle w:val="Odwoanieprzypisudolnego"/>
        </w:rPr>
        <w:footnoteRef/>
      </w:r>
      <w:r>
        <w:t xml:space="preserve"> </w:t>
      </w:r>
      <w:r>
        <w:t xml:space="preserve">Eric Evans. </w:t>
      </w:r>
      <w:r>
        <w:rPr>
          <w:i/>
          <w:iCs/>
        </w:rPr>
        <w:t>Domain-Driven-Design.</w:t>
      </w:r>
      <w:r>
        <w:t xml:space="preserve"> </w:t>
      </w:r>
      <w:r w:rsidR="002536BB">
        <w:t>s.</w:t>
      </w:r>
      <w:r w:rsidR="00750773">
        <w:t xml:space="preserve"> 293</w:t>
      </w:r>
    </w:p>
  </w:footnote>
  <w:footnote w:id="19">
    <w:p w14:paraId="7E508476" w14:textId="541357E4" w:rsidR="006E4803" w:rsidRPr="008F2C2E" w:rsidRDefault="006E4803">
      <w:pPr>
        <w:pStyle w:val="Tekstprzypisudolnego"/>
      </w:pPr>
      <w:r>
        <w:rPr>
          <w:rStyle w:val="Odwoanieprzypisudolnego"/>
        </w:rPr>
        <w:footnoteRef/>
      </w:r>
      <w:r>
        <w:t xml:space="preserve"> Kent Beck. </w:t>
      </w:r>
      <w:r>
        <w:rPr>
          <w:i/>
          <w:iCs/>
        </w:rPr>
        <w:t>TDD. Sztuka tworzenia dobrego kodu</w:t>
      </w:r>
      <w:r w:rsidR="008F2C2E">
        <w:rPr>
          <w:i/>
          <w:iCs/>
        </w:rPr>
        <w:t xml:space="preserve">. </w:t>
      </w:r>
      <w:r w:rsidR="008F2C2E">
        <w:t>s. 157</w:t>
      </w:r>
    </w:p>
  </w:footnote>
  <w:footnote w:id="20">
    <w:p w14:paraId="67D064BF" w14:textId="15A208C6" w:rsidR="00CA374A" w:rsidRPr="00CA374A" w:rsidRDefault="00CA374A">
      <w:pPr>
        <w:pStyle w:val="Tekstprzypisudolnego"/>
      </w:pPr>
      <w:r>
        <w:rPr>
          <w:rStyle w:val="Odwoanieprzypisudolnego"/>
        </w:rPr>
        <w:footnoteRef/>
      </w:r>
      <w:r>
        <w:t xml:space="preserve"> Kent Beck. </w:t>
      </w:r>
      <w:r>
        <w:rPr>
          <w:i/>
          <w:iCs/>
        </w:rPr>
        <w:t xml:space="preserve">TDD. Sztuka tworzenia dobrego kodu. </w:t>
      </w:r>
      <w:r>
        <w:t>s 154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BB432" w14:textId="37527B31" w:rsidR="00790D13" w:rsidRPr="001D381A" w:rsidRDefault="00692412" w:rsidP="008D3CC3">
    <w:pPr>
      <w:pStyle w:val="Nagwek"/>
      <w:tabs>
        <w:tab w:val="clear" w:pos="9027"/>
        <w:tab w:val="right" w:pos="8789"/>
      </w:tabs>
    </w:pPr>
    <w:sdt>
      <w:sdtPr>
        <w:rPr>
          <w:rStyle w:val="Numerstrony"/>
        </w:rPr>
        <w:alias w:val="Autor"/>
        <w:tag w:val=""/>
        <w:id w:val="-814866079"/>
        <w:placeholder>
          <w:docPart w:val="1AE24C55F60B4468975E1B32F41D1DB0"/>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AD742B">
          <w:rPr>
            <w:rStyle w:val="Numerstrony"/>
          </w:rPr>
          <w:t>Dawid Danel</w:t>
        </w:r>
      </w:sdtContent>
    </w:sdt>
    <w:r w:rsidR="00AD742B">
      <w:rPr>
        <w:rStyle w:val="Numerstrony"/>
      </w:rPr>
      <w:tab/>
    </w:r>
    <w:r w:rsidR="00E75E09">
      <w:rPr>
        <w:rStyle w:val="Numerstrony"/>
      </w:rPr>
      <w:t>Wstęp</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E" w14:textId="6D2788CE" w:rsidR="00E40D7B" w:rsidRDefault="00692412" w:rsidP="00C11B24">
    <w:pPr>
      <w:pStyle w:val="Nagwek"/>
      <w:tabs>
        <w:tab w:val="clear" w:pos="9027"/>
        <w:tab w:val="right" w:pos="8789"/>
      </w:tabs>
    </w:pPr>
    <w:sdt>
      <w:sdtPr>
        <w:rPr>
          <w:rStyle w:val="Numerstrony"/>
        </w:rPr>
        <w:alias w:val="Autor"/>
        <w:tag w:val=""/>
        <w:id w:val="-954705526"/>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1549CF">
          <w:rPr>
            <w:rStyle w:val="Numerstrony"/>
          </w:rPr>
          <w:t>Dawid Danel</w:t>
        </w:r>
      </w:sdtContent>
    </w:sdt>
    <w:r w:rsidR="00E40D7B">
      <w:rPr>
        <w:rStyle w:val="Numerstrony"/>
      </w:rPr>
      <w:tab/>
    </w:r>
    <w:r w:rsidR="00E40D7B">
      <w:rPr>
        <w:rStyle w:val="Numerstrony"/>
      </w:rPr>
      <w:fldChar w:fldCharType="begin"/>
    </w:r>
    <w:r w:rsidR="00E40D7B">
      <w:rPr>
        <w:rStyle w:val="Numerstrony"/>
      </w:rPr>
      <w:instrText xml:space="preserve"> PAGE </w:instrText>
    </w:r>
    <w:r w:rsidR="00E40D7B">
      <w:rPr>
        <w:rStyle w:val="Numerstrony"/>
      </w:rPr>
      <w:fldChar w:fldCharType="separate"/>
    </w:r>
    <w:r w:rsidR="004F3E9B">
      <w:rPr>
        <w:rStyle w:val="Numerstrony"/>
        <w:noProof/>
      </w:rPr>
      <w:t>11</w:t>
    </w:r>
    <w:r w:rsidR="00E40D7B">
      <w:rPr>
        <w:rStyle w:val="Numerstrony"/>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90" w14:textId="732B180C" w:rsidR="00E40D7B" w:rsidRDefault="00E40D7B" w:rsidP="00C11B24">
    <w:pPr>
      <w:pStyle w:val="Nagwek"/>
      <w:tabs>
        <w:tab w:val="clear" w:pos="9027"/>
        <w:tab w:val="left" w:pos="3075"/>
        <w:tab w:val="right" w:pos="8789"/>
      </w:tabs>
    </w:pPr>
    <w:r>
      <w:rPr>
        <w:rStyle w:val="Numerstrony"/>
      </w:rPr>
      <w:fldChar w:fldCharType="begin"/>
    </w:r>
    <w:r>
      <w:rPr>
        <w:rStyle w:val="Numerstrony"/>
      </w:rPr>
      <w:instrText xml:space="preserve"> PAGE </w:instrText>
    </w:r>
    <w:r>
      <w:rPr>
        <w:rStyle w:val="Numerstrony"/>
      </w:rPr>
      <w:fldChar w:fldCharType="separate"/>
    </w:r>
    <w:r w:rsidR="004F3E9B">
      <w:rPr>
        <w:rStyle w:val="Numerstrony"/>
        <w:noProof/>
      </w:rPr>
      <w:t>18</w:t>
    </w:r>
    <w:r>
      <w:rPr>
        <w:rStyle w:val="Numerstrony"/>
      </w:rPr>
      <w:fldChar w:fldCharType="end"/>
    </w:r>
    <w:r>
      <w:tab/>
    </w:r>
    <w:r>
      <w:tab/>
    </w:r>
    <w:r w:rsidR="00C80B87">
      <w:t>Specyfikacja zewnętrzna</w:t>
    </w:r>
  </w:p>
  <w:p w14:paraId="3F605F91" w14:textId="77777777" w:rsidR="00ED2918" w:rsidRDefault="00ED291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92" w14:textId="57A426B9" w:rsidR="00007369" w:rsidRDefault="00692412" w:rsidP="00C11B24">
    <w:pPr>
      <w:pStyle w:val="Nagwek"/>
      <w:tabs>
        <w:tab w:val="clear" w:pos="9027"/>
        <w:tab w:val="right" w:pos="8789"/>
      </w:tabs>
    </w:pPr>
    <w:sdt>
      <w:sdtPr>
        <w:rPr>
          <w:rStyle w:val="Numerstrony"/>
        </w:rPr>
        <w:alias w:val="Autor"/>
        <w:tag w:val=""/>
        <w:id w:val="2046328351"/>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1549CF">
          <w:rPr>
            <w:rStyle w:val="Numerstrony"/>
          </w:rPr>
          <w:t>Dawid Danel</w:t>
        </w:r>
      </w:sdtContent>
    </w:sdt>
    <w:r w:rsidR="00007369">
      <w:rPr>
        <w:rStyle w:val="Numerstrony"/>
      </w:rPr>
      <w:tab/>
    </w:r>
    <w:r w:rsidR="00007369">
      <w:rPr>
        <w:rStyle w:val="Numerstrony"/>
      </w:rPr>
      <w:fldChar w:fldCharType="begin"/>
    </w:r>
    <w:r w:rsidR="00007369">
      <w:rPr>
        <w:rStyle w:val="Numerstrony"/>
      </w:rPr>
      <w:instrText xml:space="preserve"> PAGE </w:instrText>
    </w:r>
    <w:r w:rsidR="00007369">
      <w:rPr>
        <w:rStyle w:val="Numerstrony"/>
      </w:rPr>
      <w:fldChar w:fldCharType="separate"/>
    </w:r>
    <w:r w:rsidR="004F3E9B">
      <w:rPr>
        <w:rStyle w:val="Numerstrony"/>
        <w:noProof/>
      </w:rPr>
      <w:t>19</w:t>
    </w:r>
    <w:r w:rsidR="00007369">
      <w:rPr>
        <w:rStyle w:val="Numerstrony"/>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A5CD" w14:textId="557F146A" w:rsidR="00C80B87" w:rsidRDefault="00C80B87" w:rsidP="00C11B24">
    <w:pPr>
      <w:pStyle w:val="Nagwek"/>
      <w:tabs>
        <w:tab w:val="clear" w:pos="9027"/>
        <w:tab w:val="left" w:pos="3075"/>
        <w:tab w:val="right" w:pos="8789"/>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Specyfikacja wewnętrzna</w:t>
    </w:r>
  </w:p>
  <w:p w14:paraId="1691A0C3" w14:textId="77777777" w:rsidR="00C80B87" w:rsidRDefault="00C80B8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5CBF" w14:textId="77777777" w:rsidR="00C80B87" w:rsidRDefault="00C80B87" w:rsidP="00C11B24">
    <w:pPr>
      <w:pStyle w:val="Nagwek"/>
      <w:tabs>
        <w:tab w:val="clear" w:pos="9027"/>
        <w:tab w:val="left" w:pos="3075"/>
        <w:tab w:val="right" w:pos="8789"/>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Weryfikacja i walidacja</w:t>
    </w:r>
  </w:p>
  <w:p w14:paraId="68D1BE0A" w14:textId="77777777" w:rsidR="00C80B87" w:rsidRDefault="00C80B87"/>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81736" w14:textId="50306D11" w:rsidR="00C80B87" w:rsidRDefault="00C80B87" w:rsidP="00C11B24">
    <w:pPr>
      <w:pStyle w:val="Nagwek"/>
      <w:tabs>
        <w:tab w:val="clear" w:pos="9027"/>
        <w:tab w:val="left" w:pos="3075"/>
        <w:tab w:val="right" w:pos="8789"/>
      </w:tabs>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 i wnioski</w:t>
    </w:r>
  </w:p>
  <w:p w14:paraId="659F3EBE" w14:textId="77777777" w:rsidR="00C80B87" w:rsidRDefault="00C80B87"/>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93" w14:textId="77777777" w:rsidR="00E40D7B" w:rsidRDefault="00E40D7B" w:rsidP="009E291E">
    <w:pPr>
      <w:pStyle w:val="Nagwek"/>
      <w:tabs>
        <w:tab w:val="left" w:pos="3075"/>
      </w:tabs>
    </w:pPr>
    <w:r>
      <w:rPr>
        <w:rStyle w:val="Numerstrony"/>
      </w:rPr>
      <w:fldChar w:fldCharType="begin"/>
    </w:r>
    <w:r>
      <w:rPr>
        <w:rStyle w:val="Numerstrony"/>
      </w:rPr>
      <w:instrText xml:space="preserve"> PAGE </w:instrText>
    </w:r>
    <w:r>
      <w:rPr>
        <w:rStyle w:val="Numerstrony"/>
      </w:rPr>
      <w:fldChar w:fldCharType="separate"/>
    </w:r>
    <w:r w:rsidR="004F3E9B">
      <w:rPr>
        <w:rStyle w:val="Numerstrony"/>
        <w:noProof/>
      </w:rPr>
      <w:t>viii</w:t>
    </w:r>
    <w:r>
      <w:rPr>
        <w:rStyle w:val="Numerstrony"/>
      </w:rPr>
      <w:fldChar w:fldCharType="end"/>
    </w:r>
    <w: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94" w14:textId="77777777" w:rsidR="00E40D7B" w:rsidRDefault="00E40D7B" w:rsidP="00C11B24">
    <w:pPr>
      <w:pStyle w:val="Nagwek"/>
      <w:tabs>
        <w:tab w:val="clear" w:pos="9027"/>
        <w:tab w:val="right" w:pos="8789"/>
      </w:tabs>
    </w:pPr>
    <w:r>
      <w:rPr>
        <w:rStyle w:val="Numerstrony"/>
      </w:rPr>
      <w:tab/>
    </w:r>
    <w:r>
      <w:rPr>
        <w:rStyle w:val="Numerstrony"/>
      </w:rPr>
      <w:fldChar w:fldCharType="begin"/>
    </w:r>
    <w:r>
      <w:rPr>
        <w:rStyle w:val="Numerstrony"/>
      </w:rPr>
      <w:instrText xml:space="preserve"> PAGE </w:instrText>
    </w:r>
    <w:r>
      <w:rPr>
        <w:rStyle w:val="Numerstrony"/>
      </w:rPr>
      <w:fldChar w:fldCharType="separate"/>
    </w:r>
    <w:r w:rsidR="004F3E9B">
      <w:rPr>
        <w:rStyle w:val="Numerstrony"/>
        <w:noProof/>
      </w:rPr>
      <w:t>vii</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1" w14:textId="77777777" w:rsidR="00E76F8C" w:rsidRPr="008F2D23" w:rsidRDefault="00E76F8C" w:rsidP="008F2D23">
    <w:pPr>
      <w:pStyle w:val="Nagwek"/>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6315A" w14:textId="1A747F04" w:rsidR="00E75E09" w:rsidRPr="001D381A" w:rsidRDefault="00692412" w:rsidP="008D3CC3">
    <w:pPr>
      <w:pStyle w:val="Nagwek"/>
      <w:tabs>
        <w:tab w:val="clear" w:pos="9027"/>
        <w:tab w:val="right" w:pos="8789"/>
      </w:tabs>
    </w:pPr>
    <w:sdt>
      <w:sdtPr>
        <w:rPr>
          <w:rStyle w:val="Numerstrony"/>
        </w:rPr>
        <w:alias w:val="Autor"/>
        <w:tag w:val=""/>
        <w:id w:val="-849638392"/>
        <w:placeholder>
          <w:docPart w:val="0B48D86CED584C718C54081E4AD8E3FC"/>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75E09">
          <w:rPr>
            <w:rStyle w:val="Numerstrony"/>
          </w:rPr>
          <w:t>Dawid Danel</w:t>
        </w:r>
      </w:sdtContent>
    </w:sdt>
    <w:r w:rsidR="00E75E09">
      <w:rPr>
        <w:rStyle w:val="Numerstrony"/>
      </w:rPr>
      <w:tab/>
      <w:t>Analiza tematu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5" w14:textId="0AE9D99B" w:rsidR="00D65389" w:rsidRDefault="00692412" w:rsidP="00C11B24">
    <w:pPr>
      <w:pStyle w:val="Nagwek"/>
      <w:tabs>
        <w:tab w:val="clear" w:pos="9027"/>
        <w:tab w:val="right" w:pos="8789"/>
      </w:tabs>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1549CF">
          <w:rPr>
            <w:rStyle w:val="Numerstrony"/>
          </w:rPr>
          <w:t>Dawid Danel</w:t>
        </w:r>
      </w:sdtContent>
    </w:sdt>
    <w:r w:rsidR="00D65389">
      <w:rPr>
        <w:rStyle w:val="Numerstrony"/>
      </w:rPr>
      <w:tab/>
    </w:r>
    <w:r w:rsidR="00D65389">
      <w:rPr>
        <w:rStyle w:val="Numerstrony"/>
      </w:rPr>
      <w:fldChar w:fldCharType="begin"/>
    </w:r>
    <w:r w:rsidR="00D65389">
      <w:rPr>
        <w:rStyle w:val="Numerstrony"/>
      </w:rPr>
      <w:instrText xml:space="preserve"> PAGE </w:instrText>
    </w:r>
    <w:r w:rsidR="00D65389">
      <w:rPr>
        <w:rStyle w:val="Numerstrony"/>
      </w:rPr>
      <w:fldChar w:fldCharType="separate"/>
    </w:r>
    <w:r w:rsidR="004F3E9B">
      <w:rPr>
        <w:rStyle w:val="Numerstrony"/>
        <w:noProof/>
      </w:rPr>
      <w:t>5</w:t>
    </w:r>
    <w:r w:rsidR="00D65389">
      <w:rPr>
        <w:rStyle w:val="Numerstrony"/>
      </w:rPr>
      <w:fldChar w:fldCharType="end"/>
    </w:r>
  </w:p>
  <w:p w14:paraId="3F605F86" w14:textId="77777777" w:rsidR="00D65389" w:rsidRDefault="00D6538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A254" w14:textId="77777777" w:rsidR="00E75E09" w:rsidRPr="001D381A" w:rsidRDefault="00692412" w:rsidP="008D3CC3">
    <w:pPr>
      <w:pStyle w:val="Nagwek"/>
      <w:tabs>
        <w:tab w:val="clear" w:pos="9027"/>
        <w:tab w:val="right" w:pos="8789"/>
      </w:tabs>
    </w:pPr>
    <w:sdt>
      <w:sdtPr>
        <w:rPr>
          <w:rStyle w:val="Numerstrony"/>
        </w:rPr>
        <w:alias w:val="Autor"/>
        <w:tag w:val=""/>
        <w:id w:val="-1205785078"/>
        <w:placeholder>
          <w:docPart w:val="7698187767FE461B80FA537B81EAF754"/>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E75E09">
          <w:rPr>
            <w:rStyle w:val="Numerstrony"/>
          </w:rPr>
          <w:t>Dawid Danel</w:t>
        </w:r>
      </w:sdtContent>
    </w:sdt>
    <w:r w:rsidR="00E75E09">
      <w:rPr>
        <w:rStyle w:val="Numerstrony"/>
      </w:rPr>
      <w:tab/>
      <w:t>Analiza tematu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2D70" w14:textId="2E06E423" w:rsidR="00790D13" w:rsidRDefault="00692412" w:rsidP="00790D13">
    <w:pPr>
      <w:pStyle w:val="Nagwek"/>
      <w:tabs>
        <w:tab w:val="clear" w:pos="9027"/>
        <w:tab w:val="right" w:pos="8789"/>
      </w:tabs>
    </w:pPr>
    <w:sdt>
      <w:sdtPr>
        <w:rPr>
          <w:rStyle w:val="Numerstrony"/>
        </w:rPr>
        <w:alias w:val="Autor"/>
        <w:tag w:val=""/>
        <w:id w:val="-1490168156"/>
        <w:placeholder>
          <w:docPart w:val="167464806114481EAA066542EA814245"/>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790D13">
          <w:rPr>
            <w:rStyle w:val="Numerstrony"/>
          </w:rPr>
          <w:t>Dawid Danel</w:t>
        </w:r>
      </w:sdtContent>
    </w:sdt>
    <w:r w:rsidR="00790D13">
      <w:rPr>
        <w:rStyle w:val="Numerstrony"/>
      </w:rPr>
      <w:tab/>
    </w:r>
    <w:r w:rsidR="00790D13">
      <w:rPr>
        <w:rStyle w:val="Numerstrony"/>
      </w:rPr>
      <w:fldChar w:fldCharType="begin"/>
    </w:r>
    <w:r w:rsidR="00790D13">
      <w:rPr>
        <w:rStyle w:val="Numerstrony"/>
      </w:rPr>
      <w:instrText xml:space="preserve"> PAGE </w:instrText>
    </w:r>
    <w:r w:rsidR="00790D13">
      <w:rPr>
        <w:rStyle w:val="Numerstrony"/>
      </w:rPr>
      <w:fldChar w:fldCharType="separate"/>
    </w:r>
    <w:r w:rsidR="00790D13">
      <w:rPr>
        <w:rStyle w:val="Numerstrony"/>
      </w:rPr>
      <w:t>63</w:t>
    </w:r>
    <w:r w:rsidR="00790D13">
      <w:rPr>
        <w:rStyle w:val="Numerstrony"/>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8" w14:textId="77777777" w:rsidR="0004418F" w:rsidRDefault="0004418F" w:rsidP="00C11B24">
    <w:pPr>
      <w:pStyle w:val="Nagwek"/>
      <w:tabs>
        <w:tab w:val="clear" w:pos="9027"/>
        <w:tab w:val="right" w:pos="8789"/>
      </w:tabs>
    </w:pPr>
    <w:r>
      <w:rPr>
        <w:rStyle w:val="Numerstrony"/>
      </w:rPr>
      <w:fldChar w:fldCharType="begin"/>
    </w:r>
    <w:r>
      <w:rPr>
        <w:rStyle w:val="Numerstrony"/>
      </w:rPr>
      <w:instrText xml:space="preserve"> PAGE </w:instrText>
    </w:r>
    <w:r>
      <w:rPr>
        <w:rStyle w:val="Numerstrony"/>
      </w:rPr>
      <w:fldChar w:fldCharType="separate"/>
    </w:r>
    <w:r w:rsidR="004F3E9B">
      <w:rPr>
        <w:rStyle w:val="Numerstrony"/>
        <w:noProof/>
      </w:rPr>
      <w:t>8</w:t>
    </w:r>
    <w:r>
      <w:rPr>
        <w:rStyle w:val="Numerstrony"/>
      </w:rPr>
      <w:fldChar w:fldCharType="end"/>
    </w:r>
    <w:r>
      <w:tab/>
      <w:t>[</w:t>
    </w:r>
    <w:r w:rsidR="00C11B24">
      <w:t>Tytuł rozdziału</w:t>
    </w:r>
    <w:r>
      <w:t>]</w:t>
    </w:r>
  </w:p>
  <w:p w14:paraId="3F605F89" w14:textId="77777777" w:rsidR="0004418F" w:rsidRDefault="0004418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A" w14:textId="4848C007" w:rsidR="0004418F" w:rsidRDefault="00692412" w:rsidP="00C11B24">
    <w:pPr>
      <w:pStyle w:val="Nagwek"/>
      <w:tabs>
        <w:tab w:val="clear" w:pos="9027"/>
        <w:tab w:val="right" w:pos="8789"/>
      </w:tabs>
    </w:pPr>
    <w:sdt>
      <w:sdtPr>
        <w:rPr>
          <w:rStyle w:val="Numerstrony"/>
        </w:rPr>
        <w:alias w:val="Autor"/>
        <w:tag w:val=""/>
        <w:id w:val="42644995"/>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EndPr>
        <w:rPr>
          <w:rStyle w:val="Numerstrony"/>
        </w:rPr>
      </w:sdtEndPr>
      <w:sdtContent>
        <w:r w:rsidR="001549CF">
          <w:rPr>
            <w:rStyle w:val="Numerstrony"/>
          </w:rPr>
          <w:t>Dawid Danel</w:t>
        </w:r>
      </w:sdtContent>
    </w:sdt>
    <w:r w:rsidR="0004418F">
      <w:rPr>
        <w:rStyle w:val="Numerstrony"/>
      </w:rPr>
      <w:tab/>
    </w:r>
    <w:r w:rsidR="0004418F">
      <w:rPr>
        <w:rStyle w:val="Numerstrony"/>
      </w:rPr>
      <w:fldChar w:fldCharType="begin"/>
    </w:r>
    <w:r w:rsidR="0004418F">
      <w:rPr>
        <w:rStyle w:val="Numerstrony"/>
      </w:rPr>
      <w:instrText xml:space="preserve"> PAGE </w:instrText>
    </w:r>
    <w:r w:rsidR="0004418F">
      <w:rPr>
        <w:rStyle w:val="Numerstrony"/>
      </w:rPr>
      <w:fldChar w:fldCharType="separate"/>
    </w:r>
    <w:r w:rsidR="004F3E9B">
      <w:rPr>
        <w:rStyle w:val="Numerstrony"/>
        <w:noProof/>
      </w:rPr>
      <w:t>9</w:t>
    </w:r>
    <w:r w:rsidR="0004418F">
      <w:rPr>
        <w:rStyle w:val="Numerstrony"/>
      </w:rPr>
      <w:fldChar w:fldCharType="end"/>
    </w:r>
  </w:p>
  <w:p w14:paraId="3F605F8B" w14:textId="77777777" w:rsidR="0004418F" w:rsidRDefault="0004418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05F8D" w14:textId="24CC9EC1" w:rsidR="00165DA0" w:rsidRDefault="00165DA0" w:rsidP="00C11B24">
    <w:pPr>
      <w:pStyle w:val="Nagwek"/>
      <w:tabs>
        <w:tab w:val="clear" w:pos="9027"/>
        <w:tab w:val="left" w:pos="3075"/>
        <w:tab w:val="left" w:pos="5340"/>
        <w:tab w:val="right" w:pos="8789"/>
      </w:tabs>
    </w:pPr>
    <w:r>
      <w:rPr>
        <w:rStyle w:val="Numerstrony"/>
      </w:rPr>
      <w:fldChar w:fldCharType="begin"/>
    </w:r>
    <w:r>
      <w:rPr>
        <w:rStyle w:val="Numerstrony"/>
      </w:rPr>
      <w:instrText xml:space="preserve"> PAGE </w:instrText>
    </w:r>
    <w:r>
      <w:rPr>
        <w:rStyle w:val="Numerstrony"/>
      </w:rPr>
      <w:fldChar w:fldCharType="separate"/>
    </w:r>
    <w:r w:rsidR="004F3E9B">
      <w:rPr>
        <w:rStyle w:val="Numerstrony"/>
        <w:noProof/>
      </w:rPr>
      <w:t>12</w:t>
    </w:r>
    <w:r>
      <w:rPr>
        <w:rStyle w:val="Numerstrony"/>
      </w:rPr>
      <w:fldChar w:fldCharType="end"/>
    </w:r>
    <w:r>
      <w:tab/>
    </w:r>
    <w:r>
      <w:tab/>
    </w:r>
    <w:r>
      <w:tab/>
    </w:r>
    <w:r w:rsidR="001E3949">
      <w:t>Wymagania i narzędzia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AC85B12"/>
    <w:lvl w:ilvl="0">
      <w:start w:val="1"/>
      <w:numFmt w:val="decimal"/>
      <w:pStyle w:val="Nagwek1"/>
      <w:lvlText w:val="%1."/>
      <w:legacy w:legacy="1" w:legacySpace="113" w:legacyIndent="0"/>
      <w:lvlJc w:val="left"/>
      <w:rPr>
        <w:rFonts w:cs="Times New Roman"/>
      </w:rPr>
    </w:lvl>
    <w:lvl w:ilvl="1">
      <w:start w:val="1"/>
      <w:numFmt w:val="decimal"/>
      <w:pStyle w:val="Nagwek2"/>
      <w:lvlText w:val="%1.%2."/>
      <w:legacy w:legacy="1" w:legacySpace="113" w:legacyIndent="0"/>
      <w:lvlJc w:val="left"/>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87592F"/>
    <w:multiLevelType w:val="hybridMultilevel"/>
    <w:tmpl w:val="3B1E44B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 w15:restartNumberingAfterBreak="0">
    <w:nsid w:val="0571746D"/>
    <w:multiLevelType w:val="hybridMultilevel"/>
    <w:tmpl w:val="79623580"/>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 w15:restartNumberingAfterBreak="0">
    <w:nsid w:val="08F95814"/>
    <w:multiLevelType w:val="hybridMultilevel"/>
    <w:tmpl w:val="687A706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5" w15:restartNumberingAfterBreak="0">
    <w:nsid w:val="0A725919"/>
    <w:multiLevelType w:val="hybridMultilevel"/>
    <w:tmpl w:val="B4B8A41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6" w15:restartNumberingAfterBreak="0">
    <w:nsid w:val="0AC43C46"/>
    <w:multiLevelType w:val="hybridMultilevel"/>
    <w:tmpl w:val="38E617C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7" w15:restartNumberingAfterBreak="0">
    <w:nsid w:val="0CE01F5A"/>
    <w:multiLevelType w:val="hybridMultilevel"/>
    <w:tmpl w:val="D4647D7C"/>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8" w15:restartNumberingAfterBreak="0">
    <w:nsid w:val="0EEA535A"/>
    <w:multiLevelType w:val="hybridMultilevel"/>
    <w:tmpl w:val="B5669FF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9" w15:restartNumberingAfterBreak="0">
    <w:nsid w:val="0F085D3E"/>
    <w:multiLevelType w:val="multilevel"/>
    <w:tmpl w:val="CB32BABA"/>
    <w:lvl w:ilvl="0">
      <w:start w:val="1"/>
      <w:numFmt w:val="bullet"/>
      <w:lvlText w:val=""/>
      <w:lvlJc w:val="left"/>
      <w:pPr>
        <w:ind w:left="723" w:hanging="360"/>
      </w:pPr>
      <w:rPr>
        <w:rFonts w:ascii="Symbol" w:hAnsi="Symbol" w:hint="default"/>
      </w:rPr>
    </w:lvl>
    <w:lvl w:ilvl="1">
      <w:start w:val="3"/>
      <w:numFmt w:val="decimal"/>
      <w:isLgl/>
      <w:lvlText w:val="%1.%2"/>
      <w:lvlJc w:val="left"/>
      <w:pPr>
        <w:ind w:left="963" w:hanging="60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083" w:hanging="720"/>
      </w:pPr>
      <w:rPr>
        <w:rFonts w:hint="default"/>
      </w:rPr>
    </w:lvl>
    <w:lvl w:ilvl="4">
      <w:start w:val="1"/>
      <w:numFmt w:val="decimal"/>
      <w:isLgl/>
      <w:lvlText w:val="%1.%2.%3.%4.%5"/>
      <w:lvlJc w:val="left"/>
      <w:pPr>
        <w:ind w:left="1443" w:hanging="1080"/>
      </w:pPr>
      <w:rPr>
        <w:rFonts w:hint="default"/>
      </w:rPr>
    </w:lvl>
    <w:lvl w:ilvl="5">
      <w:start w:val="1"/>
      <w:numFmt w:val="decimal"/>
      <w:isLgl/>
      <w:lvlText w:val="%1.%2.%3.%4.%5.%6"/>
      <w:lvlJc w:val="left"/>
      <w:pPr>
        <w:ind w:left="1443"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3" w:hanging="1440"/>
      </w:pPr>
      <w:rPr>
        <w:rFonts w:hint="default"/>
      </w:rPr>
    </w:lvl>
    <w:lvl w:ilvl="8">
      <w:start w:val="1"/>
      <w:numFmt w:val="decimal"/>
      <w:isLgl/>
      <w:lvlText w:val="%1.%2.%3.%4.%5.%6.%7.%8.%9"/>
      <w:lvlJc w:val="left"/>
      <w:pPr>
        <w:ind w:left="2163" w:hanging="1800"/>
      </w:pPr>
      <w:rPr>
        <w:rFonts w:hint="default"/>
      </w:rPr>
    </w:lvl>
  </w:abstractNum>
  <w:abstractNum w:abstractNumId="10" w15:restartNumberingAfterBreak="0">
    <w:nsid w:val="0F2F4075"/>
    <w:multiLevelType w:val="hybridMultilevel"/>
    <w:tmpl w:val="1FA09F5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1" w15:restartNumberingAfterBreak="0">
    <w:nsid w:val="106D5EB7"/>
    <w:multiLevelType w:val="hybridMultilevel"/>
    <w:tmpl w:val="A62A4738"/>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2" w15:restartNumberingAfterBreak="0">
    <w:nsid w:val="13E155C5"/>
    <w:multiLevelType w:val="hybridMultilevel"/>
    <w:tmpl w:val="697067A0"/>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3" w15:restartNumberingAfterBreak="0">
    <w:nsid w:val="1C5C2797"/>
    <w:multiLevelType w:val="hybridMultilevel"/>
    <w:tmpl w:val="EB6A07F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4" w15:restartNumberingAfterBreak="0">
    <w:nsid w:val="1D6C7F97"/>
    <w:multiLevelType w:val="hybridMultilevel"/>
    <w:tmpl w:val="29F896F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5" w15:restartNumberingAfterBreak="0">
    <w:nsid w:val="21BE3E4B"/>
    <w:multiLevelType w:val="hybridMultilevel"/>
    <w:tmpl w:val="FC68C59E"/>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6" w15:restartNumberingAfterBreak="0">
    <w:nsid w:val="25D35600"/>
    <w:multiLevelType w:val="hybridMultilevel"/>
    <w:tmpl w:val="E7CC076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1E84A6C"/>
    <w:multiLevelType w:val="hybridMultilevel"/>
    <w:tmpl w:val="B76091A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8" w15:restartNumberingAfterBreak="0">
    <w:nsid w:val="371311AB"/>
    <w:multiLevelType w:val="hybridMultilevel"/>
    <w:tmpl w:val="E70C481E"/>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19" w15:restartNumberingAfterBreak="0">
    <w:nsid w:val="3ADF493B"/>
    <w:multiLevelType w:val="hybridMultilevel"/>
    <w:tmpl w:val="43904660"/>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0" w15:restartNumberingAfterBreak="0">
    <w:nsid w:val="3DCF7B26"/>
    <w:multiLevelType w:val="hybridMultilevel"/>
    <w:tmpl w:val="5EC2993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1" w15:restartNumberingAfterBreak="0">
    <w:nsid w:val="467E1E40"/>
    <w:multiLevelType w:val="hybridMultilevel"/>
    <w:tmpl w:val="444A5C6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2" w15:restartNumberingAfterBreak="0">
    <w:nsid w:val="497434E5"/>
    <w:multiLevelType w:val="hybridMultilevel"/>
    <w:tmpl w:val="E942401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3" w15:restartNumberingAfterBreak="0">
    <w:nsid w:val="4C7603C4"/>
    <w:multiLevelType w:val="hybridMultilevel"/>
    <w:tmpl w:val="3F7CC1C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4" w15:restartNumberingAfterBreak="0">
    <w:nsid w:val="51C54BA6"/>
    <w:multiLevelType w:val="hybridMultilevel"/>
    <w:tmpl w:val="B042844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5" w15:restartNumberingAfterBreak="0">
    <w:nsid w:val="56596710"/>
    <w:multiLevelType w:val="hybridMultilevel"/>
    <w:tmpl w:val="F8C41242"/>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6" w15:restartNumberingAfterBreak="0">
    <w:nsid w:val="5CF85B81"/>
    <w:multiLevelType w:val="hybridMultilevel"/>
    <w:tmpl w:val="688C4720"/>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7" w15:restartNumberingAfterBreak="0">
    <w:nsid w:val="5DBC4A3E"/>
    <w:multiLevelType w:val="hybridMultilevel"/>
    <w:tmpl w:val="D8E20A9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8" w15:restartNumberingAfterBreak="0">
    <w:nsid w:val="626E6CFA"/>
    <w:multiLevelType w:val="hybridMultilevel"/>
    <w:tmpl w:val="E30CF67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29" w15:restartNumberingAfterBreak="0">
    <w:nsid w:val="666D3226"/>
    <w:multiLevelType w:val="hybridMultilevel"/>
    <w:tmpl w:val="312853FA"/>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0" w15:restartNumberingAfterBreak="0">
    <w:nsid w:val="6AF57B73"/>
    <w:multiLevelType w:val="hybridMultilevel"/>
    <w:tmpl w:val="5E52C998"/>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1" w15:restartNumberingAfterBreak="0">
    <w:nsid w:val="6F735B3E"/>
    <w:multiLevelType w:val="hybridMultilevel"/>
    <w:tmpl w:val="4784E7B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2" w15:restartNumberingAfterBreak="0">
    <w:nsid w:val="7269748A"/>
    <w:multiLevelType w:val="multilevel"/>
    <w:tmpl w:val="CB32BABA"/>
    <w:styleLink w:val="Biecalista1"/>
    <w:lvl w:ilvl="0">
      <w:start w:val="1"/>
      <w:numFmt w:val="bullet"/>
      <w:lvlText w:val=""/>
      <w:lvlJc w:val="left"/>
      <w:pPr>
        <w:ind w:left="723" w:hanging="360"/>
      </w:pPr>
      <w:rPr>
        <w:rFonts w:ascii="Symbol" w:hAnsi="Symbol" w:hint="default"/>
      </w:rPr>
    </w:lvl>
    <w:lvl w:ilvl="1">
      <w:start w:val="3"/>
      <w:numFmt w:val="decimal"/>
      <w:isLgl/>
      <w:lvlText w:val="%1.%2"/>
      <w:lvlJc w:val="left"/>
      <w:pPr>
        <w:ind w:left="963" w:hanging="600"/>
      </w:pPr>
      <w:rPr>
        <w:rFonts w:hint="default"/>
      </w:rPr>
    </w:lvl>
    <w:lvl w:ilvl="2">
      <w:start w:val="1"/>
      <w:numFmt w:val="decimal"/>
      <w:isLgl/>
      <w:lvlText w:val="%1.%2.%3"/>
      <w:lvlJc w:val="left"/>
      <w:pPr>
        <w:ind w:left="1083" w:hanging="720"/>
      </w:pPr>
      <w:rPr>
        <w:rFonts w:hint="default"/>
      </w:rPr>
    </w:lvl>
    <w:lvl w:ilvl="3">
      <w:start w:val="1"/>
      <w:numFmt w:val="decimal"/>
      <w:isLgl/>
      <w:lvlText w:val="%1.%2.%3.%4"/>
      <w:lvlJc w:val="left"/>
      <w:pPr>
        <w:ind w:left="1083" w:hanging="720"/>
      </w:pPr>
      <w:rPr>
        <w:rFonts w:hint="default"/>
      </w:rPr>
    </w:lvl>
    <w:lvl w:ilvl="4">
      <w:start w:val="1"/>
      <w:numFmt w:val="decimal"/>
      <w:isLgl/>
      <w:lvlText w:val="%1.%2.%3.%4.%5"/>
      <w:lvlJc w:val="left"/>
      <w:pPr>
        <w:ind w:left="1443" w:hanging="1080"/>
      </w:pPr>
      <w:rPr>
        <w:rFonts w:hint="default"/>
      </w:rPr>
    </w:lvl>
    <w:lvl w:ilvl="5">
      <w:start w:val="1"/>
      <w:numFmt w:val="decimal"/>
      <w:isLgl/>
      <w:lvlText w:val="%1.%2.%3.%4.%5.%6"/>
      <w:lvlJc w:val="left"/>
      <w:pPr>
        <w:ind w:left="1443"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3" w:hanging="1440"/>
      </w:pPr>
      <w:rPr>
        <w:rFonts w:hint="default"/>
      </w:rPr>
    </w:lvl>
    <w:lvl w:ilvl="8">
      <w:start w:val="1"/>
      <w:numFmt w:val="decimal"/>
      <w:isLgl/>
      <w:lvlText w:val="%1.%2.%3.%4.%5.%6.%7.%8.%9"/>
      <w:lvlJc w:val="left"/>
      <w:pPr>
        <w:ind w:left="2163" w:hanging="1800"/>
      </w:pPr>
      <w:rPr>
        <w:rFonts w:hint="default"/>
      </w:rPr>
    </w:lvl>
  </w:abstractNum>
  <w:abstractNum w:abstractNumId="33"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4" w15:restartNumberingAfterBreak="0">
    <w:nsid w:val="77060590"/>
    <w:multiLevelType w:val="hybridMultilevel"/>
    <w:tmpl w:val="3DE25094"/>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5" w15:restartNumberingAfterBreak="0">
    <w:nsid w:val="785E04C0"/>
    <w:multiLevelType w:val="multilevel"/>
    <w:tmpl w:val="DAF6A1D8"/>
    <w:lvl w:ilvl="0">
      <w:start w:val="4"/>
      <w:numFmt w:val="decimal"/>
      <w:lvlText w:val="%1"/>
      <w:lvlJc w:val="left"/>
      <w:pPr>
        <w:ind w:left="500" w:hanging="500"/>
      </w:pPr>
      <w:rPr>
        <w:rFonts w:hint="default"/>
      </w:rPr>
    </w:lvl>
    <w:lvl w:ilvl="1">
      <w:start w:val="3"/>
      <w:numFmt w:val="decimal"/>
      <w:lvlText w:val="%1.%2"/>
      <w:lvlJc w:val="left"/>
      <w:pPr>
        <w:ind w:left="1083" w:hanging="720"/>
      </w:pPr>
      <w:rPr>
        <w:rFonts w:hint="default"/>
      </w:rPr>
    </w:lvl>
    <w:lvl w:ilvl="2">
      <w:start w:val="1"/>
      <w:numFmt w:val="decimal"/>
      <w:lvlText w:val="%1.%2.%3"/>
      <w:lvlJc w:val="left"/>
      <w:pPr>
        <w:ind w:left="1806" w:hanging="1080"/>
      </w:pPr>
      <w:rPr>
        <w:rFonts w:hint="default"/>
      </w:rPr>
    </w:lvl>
    <w:lvl w:ilvl="3">
      <w:start w:val="1"/>
      <w:numFmt w:val="decimal"/>
      <w:lvlText w:val="%1.%2.%3.%4"/>
      <w:lvlJc w:val="left"/>
      <w:pPr>
        <w:ind w:left="2529" w:hanging="1440"/>
      </w:pPr>
      <w:rPr>
        <w:rFonts w:hint="default"/>
      </w:rPr>
    </w:lvl>
    <w:lvl w:ilvl="4">
      <w:start w:val="1"/>
      <w:numFmt w:val="decimal"/>
      <w:lvlText w:val="%1.%2.%3.%4.%5"/>
      <w:lvlJc w:val="left"/>
      <w:pPr>
        <w:ind w:left="2892" w:hanging="1440"/>
      </w:pPr>
      <w:rPr>
        <w:rFonts w:hint="default"/>
      </w:rPr>
    </w:lvl>
    <w:lvl w:ilvl="5">
      <w:start w:val="1"/>
      <w:numFmt w:val="decimal"/>
      <w:lvlText w:val="%1.%2.%3.%4.%5.%6"/>
      <w:lvlJc w:val="left"/>
      <w:pPr>
        <w:ind w:left="3615" w:hanging="1800"/>
      </w:pPr>
      <w:rPr>
        <w:rFonts w:hint="default"/>
      </w:rPr>
    </w:lvl>
    <w:lvl w:ilvl="6">
      <w:start w:val="1"/>
      <w:numFmt w:val="decimal"/>
      <w:lvlText w:val="%1.%2.%3.%4.%5.%6.%7"/>
      <w:lvlJc w:val="left"/>
      <w:pPr>
        <w:ind w:left="4338" w:hanging="2160"/>
      </w:pPr>
      <w:rPr>
        <w:rFonts w:hint="default"/>
      </w:rPr>
    </w:lvl>
    <w:lvl w:ilvl="7">
      <w:start w:val="1"/>
      <w:numFmt w:val="decimal"/>
      <w:lvlText w:val="%1.%2.%3.%4.%5.%6.%7.%8"/>
      <w:lvlJc w:val="left"/>
      <w:pPr>
        <w:ind w:left="5061" w:hanging="2520"/>
      </w:pPr>
      <w:rPr>
        <w:rFonts w:hint="default"/>
      </w:rPr>
    </w:lvl>
    <w:lvl w:ilvl="8">
      <w:start w:val="1"/>
      <w:numFmt w:val="decimal"/>
      <w:lvlText w:val="%1.%2.%3.%4.%5.%6.%7.%8.%9"/>
      <w:lvlJc w:val="left"/>
      <w:pPr>
        <w:ind w:left="5784" w:hanging="2880"/>
      </w:pPr>
      <w:rPr>
        <w:rFonts w:hint="default"/>
      </w:rPr>
    </w:lvl>
  </w:abstractNum>
  <w:abstractNum w:abstractNumId="36" w15:restartNumberingAfterBreak="0">
    <w:nsid w:val="78CF62AD"/>
    <w:multiLevelType w:val="hybridMultilevel"/>
    <w:tmpl w:val="8730CD9E"/>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7" w15:restartNumberingAfterBreak="0">
    <w:nsid w:val="7A112CD6"/>
    <w:multiLevelType w:val="hybridMultilevel"/>
    <w:tmpl w:val="9DFEC5D4"/>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8" w15:restartNumberingAfterBreak="0">
    <w:nsid w:val="7A4B5B1E"/>
    <w:multiLevelType w:val="hybridMultilevel"/>
    <w:tmpl w:val="C8004EA2"/>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39" w15:restartNumberingAfterBreak="0">
    <w:nsid w:val="7C157D07"/>
    <w:multiLevelType w:val="hybridMultilevel"/>
    <w:tmpl w:val="947A98C4"/>
    <w:lvl w:ilvl="0" w:tplc="04150001">
      <w:start w:val="1"/>
      <w:numFmt w:val="bullet"/>
      <w:lvlText w:val=""/>
      <w:lvlJc w:val="left"/>
      <w:pPr>
        <w:ind w:left="1083" w:hanging="360"/>
      </w:pPr>
      <w:rPr>
        <w:rFonts w:ascii="Symbol" w:hAnsi="Symbol" w:hint="default"/>
      </w:rPr>
    </w:lvl>
    <w:lvl w:ilvl="1" w:tplc="04150003">
      <w:start w:val="1"/>
      <w:numFmt w:val="bullet"/>
      <w:lvlText w:val="o"/>
      <w:lvlJc w:val="left"/>
      <w:pPr>
        <w:ind w:left="1803" w:hanging="360"/>
      </w:pPr>
      <w:rPr>
        <w:rFonts w:ascii="Courier New" w:hAnsi="Courier New" w:cs="Courier New" w:hint="default"/>
      </w:rPr>
    </w:lvl>
    <w:lvl w:ilvl="2" w:tplc="04150005">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0" w15:restartNumberingAfterBreak="0">
    <w:nsid w:val="7E0D7FA9"/>
    <w:multiLevelType w:val="hybridMultilevel"/>
    <w:tmpl w:val="9022D5F4"/>
    <w:lvl w:ilvl="0" w:tplc="C8969D74">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E60915"/>
    <w:multiLevelType w:val="hybridMultilevel"/>
    <w:tmpl w:val="173E0B16"/>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42" w15:restartNumberingAfterBreak="0">
    <w:nsid w:val="7F040263"/>
    <w:multiLevelType w:val="hybridMultilevel"/>
    <w:tmpl w:val="A164F7A2"/>
    <w:lvl w:ilvl="0" w:tplc="04150001">
      <w:start w:val="1"/>
      <w:numFmt w:val="bullet"/>
      <w:lvlText w:val=""/>
      <w:lvlJc w:val="left"/>
      <w:pPr>
        <w:ind w:left="1083"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num w:numId="1">
    <w:abstractNumId w:val="0"/>
  </w:num>
  <w:num w:numId="2">
    <w:abstractNumId w:val="1"/>
  </w:num>
  <w:num w:numId="3">
    <w:abstractNumId w:val="33"/>
  </w:num>
  <w:num w:numId="4">
    <w:abstractNumId w:val="40"/>
  </w:num>
  <w:num w:numId="5">
    <w:abstractNumId w:val="9"/>
  </w:num>
  <w:num w:numId="6">
    <w:abstractNumId w:val="25"/>
  </w:num>
  <w:num w:numId="7">
    <w:abstractNumId w:val="18"/>
  </w:num>
  <w:num w:numId="8">
    <w:abstractNumId w:val="27"/>
  </w:num>
  <w:num w:numId="9">
    <w:abstractNumId w:val="16"/>
  </w:num>
  <w:num w:numId="10">
    <w:abstractNumId w:val="22"/>
  </w:num>
  <w:num w:numId="11">
    <w:abstractNumId w:val="41"/>
  </w:num>
  <w:num w:numId="12">
    <w:abstractNumId w:val="37"/>
  </w:num>
  <w:num w:numId="13">
    <w:abstractNumId w:val="7"/>
  </w:num>
  <w:num w:numId="14">
    <w:abstractNumId w:val="29"/>
  </w:num>
  <w:num w:numId="15">
    <w:abstractNumId w:val="19"/>
  </w:num>
  <w:num w:numId="16">
    <w:abstractNumId w:val="4"/>
  </w:num>
  <w:num w:numId="17">
    <w:abstractNumId w:val="42"/>
  </w:num>
  <w:num w:numId="18">
    <w:abstractNumId w:val="24"/>
  </w:num>
  <w:num w:numId="19">
    <w:abstractNumId w:val="11"/>
  </w:num>
  <w:num w:numId="20">
    <w:abstractNumId w:val="23"/>
  </w:num>
  <w:num w:numId="21">
    <w:abstractNumId w:val="5"/>
  </w:num>
  <w:num w:numId="22">
    <w:abstractNumId w:val="35"/>
  </w:num>
  <w:num w:numId="23">
    <w:abstractNumId w:val="32"/>
  </w:num>
  <w:num w:numId="24">
    <w:abstractNumId w:val="15"/>
  </w:num>
  <w:num w:numId="25">
    <w:abstractNumId w:val="17"/>
  </w:num>
  <w:num w:numId="26">
    <w:abstractNumId w:val="12"/>
  </w:num>
  <w:num w:numId="27">
    <w:abstractNumId w:val="3"/>
  </w:num>
  <w:num w:numId="28">
    <w:abstractNumId w:val="38"/>
  </w:num>
  <w:num w:numId="29">
    <w:abstractNumId w:val="20"/>
  </w:num>
  <w:num w:numId="30">
    <w:abstractNumId w:val="30"/>
  </w:num>
  <w:num w:numId="31">
    <w:abstractNumId w:val="39"/>
  </w:num>
  <w:num w:numId="32">
    <w:abstractNumId w:val="2"/>
  </w:num>
  <w:num w:numId="33">
    <w:abstractNumId w:val="13"/>
  </w:num>
  <w:num w:numId="34">
    <w:abstractNumId w:val="14"/>
  </w:num>
  <w:num w:numId="35">
    <w:abstractNumId w:val="26"/>
  </w:num>
  <w:num w:numId="36">
    <w:abstractNumId w:val="21"/>
  </w:num>
  <w:num w:numId="37">
    <w:abstractNumId w:val="28"/>
  </w:num>
  <w:num w:numId="38">
    <w:abstractNumId w:val="34"/>
  </w:num>
  <w:num w:numId="39">
    <w:abstractNumId w:val="36"/>
  </w:num>
  <w:num w:numId="40">
    <w:abstractNumId w:val="31"/>
  </w:num>
  <w:num w:numId="41">
    <w:abstractNumId w:val="8"/>
  </w:num>
  <w:num w:numId="42">
    <w:abstractNumId w:val="6"/>
  </w:num>
  <w:num w:numId="43">
    <w:abstractNumId w:val="1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attachedTemplate r:id="rId1"/>
  <w:defaultTabStop w:val="360"/>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0EC"/>
    <w:rsid w:val="000005BB"/>
    <w:rsid w:val="000009F8"/>
    <w:rsid w:val="00000F65"/>
    <w:rsid w:val="00005794"/>
    <w:rsid w:val="00007369"/>
    <w:rsid w:val="00007DFF"/>
    <w:rsid w:val="00020A50"/>
    <w:rsid w:val="00022399"/>
    <w:rsid w:val="000234DD"/>
    <w:rsid w:val="00024A97"/>
    <w:rsid w:val="00024CB4"/>
    <w:rsid w:val="00025897"/>
    <w:rsid w:val="0002603B"/>
    <w:rsid w:val="00031835"/>
    <w:rsid w:val="00031B2E"/>
    <w:rsid w:val="000330A9"/>
    <w:rsid w:val="00033B06"/>
    <w:rsid w:val="00035CF8"/>
    <w:rsid w:val="00041367"/>
    <w:rsid w:val="0004418F"/>
    <w:rsid w:val="000445E3"/>
    <w:rsid w:val="00044AAB"/>
    <w:rsid w:val="00047DA6"/>
    <w:rsid w:val="000522E3"/>
    <w:rsid w:val="00052BEB"/>
    <w:rsid w:val="00055EE7"/>
    <w:rsid w:val="00061726"/>
    <w:rsid w:val="00061964"/>
    <w:rsid w:val="00061F4E"/>
    <w:rsid w:val="000655E5"/>
    <w:rsid w:val="00066657"/>
    <w:rsid w:val="00070601"/>
    <w:rsid w:val="00070B15"/>
    <w:rsid w:val="00071414"/>
    <w:rsid w:val="0007457B"/>
    <w:rsid w:val="0007530B"/>
    <w:rsid w:val="000846D2"/>
    <w:rsid w:val="000861E9"/>
    <w:rsid w:val="0008690A"/>
    <w:rsid w:val="000928D2"/>
    <w:rsid w:val="000931ED"/>
    <w:rsid w:val="000A1B04"/>
    <w:rsid w:val="000A2124"/>
    <w:rsid w:val="000A369F"/>
    <w:rsid w:val="000A6681"/>
    <w:rsid w:val="000A6B56"/>
    <w:rsid w:val="000A6BCB"/>
    <w:rsid w:val="000A7500"/>
    <w:rsid w:val="000B044B"/>
    <w:rsid w:val="000B0461"/>
    <w:rsid w:val="000B42E6"/>
    <w:rsid w:val="000B4AE7"/>
    <w:rsid w:val="000B4CD5"/>
    <w:rsid w:val="000B5C9D"/>
    <w:rsid w:val="000B5E7F"/>
    <w:rsid w:val="000B6769"/>
    <w:rsid w:val="000B6B3F"/>
    <w:rsid w:val="000B746B"/>
    <w:rsid w:val="000B77AB"/>
    <w:rsid w:val="000C02CB"/>
    <w:rsid w:val="000C12C5"/>
    <w:rsid w:val="000C2F6D"/>
    <w:rsid w:val="000C4AC0"/>
    <w:rsid w:val="000D015A"/>
    <w:rsid w:val="000D08CE"/>
    <w:rsid w:val="000D0CF0"/>
    <w:rsid w:val="000D3519"/>
    <w:rsid w:val="000D443D"/>
    <w:rsid w:val="000D4446"/>
    <w:rsid w:val="000D667D"/>
    <w:rsid w:val="000E0439"/>
    <w:rsid w:val="000E13DF"/>
    <w:rsid w:val="000E3793"/>
    <w:rsid w:val="000E43F1"/>
    <w:rsid w:val="000E640F"/>
    <w:rsid w:val="000E6AD5"/>
    <w:rsid w:val="000E701A"/>
    <w:rsid w:val="000E70D9"/>
    <w:rsid w:val="000E7D0C"/>
    <w:rsid w:val="000F0917"/>
    <w:rsid w:val="000F219D"/>
    <w:rsid w:val="000F3874"/>
    <w:rsid w:val="000F445A"/>
    <w:rsid w:val="000F5D99"/>
    <w:rsid w:val="000F607E"/>
    <w:rsid w:val="00100677"/>
    <w:rsid w:val="00107DCF"/>
    <w:rsid w:val="00112D2D"/>
    <w:rsid w:val="00120870"/>
    <w:rsid w:val="00120998"/>
    <w:rsid w:val="00121961"/>
    <w:rsid w:val="00122DE1"/>
    <w:rsid w:val="001233BD"/>
    <w:rsid w:val="00127537"/>
    <w:rsid w:val="00134464"/>
    <w:rsid w:val="00134CD9"/>
    <w:rsid w:val="00136C95"/>
    <w:rsid w:val="00136D9E"/>
    <w:rsid w:val="001410C3"/>
    <w:rsid w:val="001414EF"/>
    <w:rsid w:val="00145075"/>
    <w:rsid w:val="00145900"/>
    <w:rsid w:val="00145B32"/>
    <w:rsid w:val="00147C27"/>
    <w:rsid w:val="0015138F"/>
    <w:rsid w:val="001549CF"/>
    <w:rsid w:val="00154F5F"/>
    <w:rsid w:val="00156401"/>
    <w:rsid w:val="00156408"/>
    <w:rsid w:val="00156751"/>
    <w:rsid w:val="0016356F"/>
    <w:rsid w:val="001643B4"/>
    <w:rsid w:val="00165DA0"/>
    <w:rsid w:val="00166762"/>
    <w:rsid w:val="001706F4"/>
    <w:rsid w:val="00170C73"/>
    <w:rsid w:val="00174E3D"/>
    <w:rsid w:val="001769E5"/>
    <w:rsid w:val="00180199"/>
    <w:rsid w:val="001820C3"/>
    <w:rsid w:val="00182EB0"/>
    <w:rsid w:val="00184033"/>
    <w:rsid w:val="0018474F"/>
    <w:rsid w:val="001878D1"/>
    <w:rsid w:val="00191C16"/>
    <w:rsid w:val="001921BA"/>
    <w:rsid w:val="001926B9"/>
    <w:rsid w:val="00193C6C"/>
    <w:rsid w:val="001A098D"/>
    <w:rsid w:val="001A0BFF"/>
    <w:rsid w:val="001A55FB"/>
    <w:rsid w:val="001A679A"/>
    <w:rsid w:val="001A791D"/>
    <w:rsid w:val="001B2688"/>
    <w:rsid w:val="001B2DDA"/>
    <w:rsid w:val="001B53B8"/>
    <w:rsid w:val="001B676A"/>
    <w:rsid w:val="001B70DF"/>
    <w:rsid w:val="001B7EE0"/>
    <w:rsid w:val="001C18CA"/>
    <w:rsid w:val="001C28CF"/>
    <w:rsid w:val="001C6EC9"/>
    <w:rsid w:val="001C741E"/>
    <w:rsid w:val="001C7D45"/>
    <w:rsid w:val="001D0836"/>
    <w:rsid w:val="001D0BC8"/>
    <w:rsid w:val="001D381A"/>
    <w:rsid w:val="001D3F85"/>
    <w:rsid w:val="001D5C27"/>
    <w:rsid w:val="001D69A0"/>
    <w:rsid w:val="001E2842"/>
    <w:rsid w:val="001E3949"/>
    <w:rsid w:val="001E541C"/>
    <w:rsid w:val="001F1110"/>
    <w:rsid w:val="001F1955"/>
    <w:rsid w:val="001F24F6"/>
    <w:rsid w:val="001F405A"/>
    <w:rsid w:val="001F4FCF"/>
    <w:rsid w:val="001F7EF9"/>
    <w:rsid w:val="002047F0"/>
    <w:rsid w:val="00204C3B"/>
    <w:rsid w:val="002066EE"/>
    <w:rsid w:val="002071DA"/>
    <w:rsid w:val="0021065D"/>
    <w:rsid w:val="00213C44"/>
    <w:rsid w:val="00216020"/>
    <w:rsid w:val="002165BE"/>
    <w:rsid w:val="00216CE3"/>
    <w:rsid w:val="00217694"/>
    <w:rsid w:val="00220B37"/>
    <w:rsid w:val="002244BE"/>
    <w:rsid w:val="00224C58"/>
    <w:rsid w:val="002253CC"/>
    <w:rsid w:val="00231052"/>
    <w:rsid w:val="00231F73"/>
    <w:rsid w:val="00232AFE"/>
    <w:rsid w:val="00233616"/>
    <w:rsid w:val="002338BF"/>
    <w:rsid w:val="002352AA"/>
    <w:rsid w:val="002355C8"/>
    <w:rsid w:val="002356F2"/>
    <w:rsid w:val="0023687A"/>
    <w:rsid w:val="00240636"/>
    <w:rsid w:val="00240EB0"/>
    <w:rsid w:val="00241FF7"/>
    <w:rsid w:val="00242513"/>
    <w:rsid w:val="00245483"/>
    <w:rsid w:val="00247CBB"/>
    <w:rsid w:val="00253668"/>
    <w:rsid w:val="002536BB"/>
    <w:rsid w:val="00256F1D"/>
    <w:rsid w:val="00260533"/>
    <w:rsid w:val="00273F1B"/>
    <w:rsid w:val="0027498E"/>
    <w:rsid w:val="002750ED"/>
    <w:rsid w:val="0027530F"/>
    <w:rsid w:val="00276681"/>
    <w:rsid w:val="00281DE8"/>
    <w:rsid w:val="00283FDD"/>
    <w:rsid w:val="002844F7"/>
    <w:rsid w:val="00285DEE"/>
    <w:rsid w:val="002867EF"/>
    <w:rsid w:val="0029097B"/>
    <w:rsid w:val="002932B6"/>
    <w:rsid w:val="002965CB"/>
    <w:rsid w:val="002965FC"/>
    <w:rsid w:val="002A0423"/>
    <w:rsid w:val="002A0852"/>
    <w:rsid w:val="002B146F"/>
    <w:rsid w:val="002B3FB2"/>
    <w:rsid w:val="002B4F74"/>
    <w:rsid w:val="002C1984"/>
    <w:rsid w:val="002C1EF8"/>
    <w:rsid w:val="002C2558"/>
    <w:rsid w:val="002C51FF"/>
    <w:rsid w:val="002C6B19"/>
    <w:rsid w:val="002C7F38"/>
    <w:rsid w:val="002D0DCA"/>
    <w:rsid w:val="002D4E1B"/>
    <w:rsid w:val="002E05EC"/>
    <w:rsid w:val="002E6165"/>
    <w:rsid w:val="002E7B5A"/>
    <w:rsid w:val="002E7BE5"/>
    <w:rsid w:val="002F40ED"/>
    <w:rsid w:val="00301EA9"/>
    <w:rsid w:val="00303854"/>
    <w:rsid w:val="00305AAF"/>
    <w:rsid w:val="00306682"/>
    <w:rsid w:val="00310B35"/>
    <w:rsid w:val="00310D88"/>
    <w:rsid w:val="00312B5D"/>
    <w:rsid w:val="003179F5"/>
    <w:rsid w:val="00320CC2"/>
    <w:rsid w:val="00321541"/>
    <w:rsid w:val="003301DD"/>
    <w:rsid w:val="003303F9"/>
    <w:rsid w:val="00330858"/>
    <w:rsid w:val="00331567"/>
    <w:rsid w:val="00331609"/>
    <w:rsid w:val="00331FA1"/>
    <w:rsid w:val="00331FB1"/>
    <w:rsid w:val="00332F1A"/>
    <w:rsid w:val="003335F1"/>
    <w:rsid w:val="00335B32"/>
    <w:rsid w:val="003360B9"/>
    <w:rsid w:val="003366D4"/>
    <w:rsid w:val="003401CC"/>
    <w:rsid w:val="00343326"/>
    <w:rsid w:val="0034396A"/>
    <w:rsid w:val="003454B4"/>
    <w:rsid w:val="00346735"/>
    <w:rsid w:val="0035050B"/>
    <w:rsid w:val="00350AEC"/>
    <w:rsid w:val="00357E40"/>
    <w:rsid w:val="0036146E"/>
    <w:rsid w:val="003636CB"/>
    <w:rsid w:val="00364005"/>
    <w:rsid w:val="00370368"/>
    <w:rsid w:val="00370E2F"/>
    <w:rsid w:val="00371654"/>
    <w:rsid w:val="00371B86"/>
    <w:rsid w:val="00371D00"/>
    <w:rsid w:val="00373C1C"/>
    <w:rsid w:val="003755AA"/>
    <w:rsid w:val="0038284A"/>
    <w:rsid w:val="00384339"/>
    <w:rsid w:val="00384A39"/>
    <w:rsid w:val="00386B5E"/>
    <w:rsid w:val="00390834"/>
    <w:rsid w:val="00394A69"/>
    <w:rsid w:val="003950B2"/>
    <w:rsid w:val="00396237"/>
    <w:rsid w:val="003A1FA9"/>
    <w:rsid w:val="003A2AC9"/>
    <w:rsid w:val="003A2DDC"/>
    <w:rsid w:val="003B5483"/>
    <w:rsid w:val="003C44CF"/>
    <w:rsid w:val="003C473F"/>
    <w:rsid w:val="003C5E13"/>
    <w:rsid w:val="003C6072"/>
    <w:rsid w:val="003C722E"/>
    <w:rsid w:val="003D0CDB"/>
    <w:rsid w:val="003D0F9C"/>
    <w:rsid w:val="003D446A"/>
    <w:rsid w:val="003D4E47"/>
    <w:rsid w:val="003D5D82"/>
    <w:rsid w:val="003E068B"/>
    <w:rsid w:val="003E0A13"/>
    <w:rsid w:val="003E169E"/>
    <w:rsid w:val="003E4AFB"/>
    <w:rsid w:val="003E5AF9"/>
    <w:rsid w:val="003E5BE3"/>
    <w:rsid w:val="003E69A8"/>
    <w:rsid w:val="003E6EF3"/>
    <w:rsid w:val="003F0D1D"/>
    <w:rsid w:val="003F1B72"/>
    <w:rsid w:val="003F2AC6"/>
    <w:rsid w:val="003F574E"/>
    <w:rsid w:val="003F5DCC"/>
    <w:rsid w:val="003F7CAA"/>
    <w:rsid w:val="00404998"/>
    <w:rsid w:val="00407655"/>
    <w:rsid w:val="00410717"/>
    <w:rsid w:val="00410F5D"/>
    <w:rsid w:val="00412D54"/>
    <w:rsid w:val="00413179"/>
    <w:rsid w:val="004148FD"/>
    <w:rsid w:val="00414C58"/>
    <w:rsid w:val="00416587"/>
    <w:rsid w:val="00421C24"/>
    <w:rsid w:val="00423897"/>
    <w:rsid w:val="00424FD3"/>
    <w:rsid w:val="0042785A"/>
    <w:rsid w:val="00432BAB"/>
    <w:rsid w:val="0043387F"/>
    <w:rsid w:val="00434639"/>
    <w:rsid w:val="004375D0"/>
    <w:rsid w:val="004441D5"/>
    <w:rsid w:val="0044475E"/>
    <w:rsid w:val="00446A95"/>
    <w:rsid w:val="00452657"/>
    <w:rsid w:val="00452B64"/>
    <w:rsid w:val="00453E6B"/>
    <w:rsid w:val="00453E8C"/>
    <w:rsid w:val="00455119"/>
    <w:rsid w:val="004600A5"/>
    <w:rsid w:val="004628E3"/>
    <w:rsid w:val="00463B5F"/>
    <w:rsid w:val="00464795"/>
    <w:rsid w:val="00470762"/>
    <w:rsid w:val="00472227"/>
    <w:rsid w:val="00474B87"/>
    <w:rsid w:val="0047771B"/>
    <w:rsid w:val="0048265D"/>
    <w:rsid w:val="00483337"/>
    <w:rsid w:val="00484934"/>
    <w:rsid w:val="00485DA1"/>
    <w:rsid w:val="004869EB"/>
    <w:rsid w:val="0048724F"/>
    <w:rsid w:val="004973F8"/>
    <w:rsid w:val="004A4966"/>
    <w:rsid w:val="004A5A80"/>
    <w:rsid w:val="004B0993"/>
    <w:rsid w:val="004B38A6"/>
    <w:rsid w:val="004C1955"/>
    <w:rsid w:val="004C221E"/>
    <w:rsid w:val="004C26CB"/>
    <w:rsid w:val="004C32B2"/>
    <w:rsid w:val="004C6300"/>
    <w:rsid w:val="004D0681"/>
    <w:rsid w:val="004D2478"/>
    <w:rsid w:val="004D6C1B"/>
    <w:rsid w:val="004E0243"/>
    <w:rsid w:val="004E31BB"/>
    <w:rsid w:val="004E32A3"/>
    <w:rsid w:val="004F0246"/>
    <w:rsid w:val="004F0758"/>
    <w:rsid w:val="004F0F1B"/>
    <w:rsid w:val="004F3E9B"/>
    <w:rsid w:val="004F5DE9"/>
    <w:rsid w:val="00502100"/>
    <w:rsid w:val="00502F48"/>
    <w:rsid w:val="00503E63"/>
    <w:rsid w:val="00505F9B"/>
    <w:rsid w:val="00507C91"/>
    <w:rsid w:val="005106D8"/>
    <w:rsid w:val="00510719"/>
    <w:rsid w:val="00512761"/>
    <w:rsid w:val="0051280C"/>
    <w:rsid w:val="00512E7A"/>
    <w:rsid w:val="005135C1"/>
    <w:rsid w:val="00515C7D"/>
    <w:rsid w:val="00516FB0"/>
    <w:rsid w:val="0052081D"/>
    <w:rsid w:val="00521E0C"/>
    <w:rsid w:val="00523611"/>
    <w:rsid w:val="00531B81"/>
    <w:rsid w:val="00533E7C"/>
    <w:rsid w:val="005366D1"/>
    <w:rsid w:val="005429A5"/>
    <w:rsid w:val="00545600"/>
    <w:rsid w:val="005458F4"/>
    <w:rsid w:val="005466CF"/>
    <w:rsid w:val="005467B6"/>
    <w:rsid w:val="0055150F"/>
    <w:rsid w:val="00551878"/>
    <w:rsid w:val="00551EF2"/>
    <w:rsid w:val="00552D94"/>
    <w:rsid w:val="00553C67"/>
    <w:rsid w:val="00554E6F"/>
    <w:rsid w:val="00555C7E"/>
    <w:rsid w:val="00555E0F"/>
    <w:rsid w:val="00563199"/>
    <w:rsid w:val="005659BE"/>
    <w:rsid w:val="0056632C"/>
    <w:rsid w:val="0056633B"/>
    <w:rsid w:val="005675DC"/>
    <w:rsid w:val="00567956"/>
    <w:rsid w:val="00567D28"/>
    <w:rsid w:val="005702C4"/>
    <w:rsid w:val="00570674"/>
    <w:rsid w:val="005710E6"/>
    <w:rsid w:val="00572D97"/>
    <w:rsid w:val="0057368E"/>
    <w:rsid w:val="005831FE"/>
    <w:rsid w:val="00583B65"/>
    <w:rsid w:val="00584B6A"/>
    <w:rsid w:val="0058600E"/>
    <w:rsid w:val="00586FBB"/>
    <w:rsid w:val="005907AA"/>
    <w:rsid w:val="00594E02"/>
    <w:rsid w:val="005952AE"/>
    <w:rsid w:val="005A01C9"/>
    <w:rsid w:val="005A0FF5"/>
    <w:rsid w:val="005A2F5E"/>
    <w:rsid w:val="005A638A"/>
    <w:rsid w:val="005A6E0B"/>
    <w:rsid w:val="005A77F5"/>
    <w:rsid w:val="005A7B4C"/>
    <w:rsid w:val="005B10D3"/>
    <w:rsid w:val="005B6E5D"/>
    <w:rsid w:val="005C1383"/>
    <w:rsid w:val="005C555C"/>
    <w:rsid w:val="005D13FF"/>
    <w:rsid w:val="005D1F62"/>
    <w:rsid w:val="005D5086"/>
    <w:rsid w:val="005D538A"/>
    <w:rsid w:val="005D5A6B"/>
    <w:rsid w:val="005D615E"/>
    <w:rsid w:val="005E025C"/>
    <w:rsid w:val="005E07A9"/>
    <w:rsid w:val="005E0F18"/>
    <w:rsid w:val="005E1E8B"/>
    <w:rsid w:val="005E3BBC"/>
    <w:rsid w:val="005E4A73"/>
    <w:rsid w:val="005E5DEB"/>
    <w:rsid w:val="005E61F5"/>
    <w:rsid w:val="005F1AC7"/>
    <w:rsid w:val="005F363B"/>
    <w:rsid w:val="005F64F6"/>
    <w:rsid w:val="005F67EE"/>
    <w:rsid w:val="005F682F"/>
    <w:rsid w:val="005F7523"/>
    <w:rsid w:val="00605604"/>
    <w:rsid w:val="00605AD9"/>
    <w:rsid w:val="00605BFD"/>
    <w:rsid w:val="0061063C"/>
    <w:rsid w:val="00611298"/>
    <w:rsid w:val="00611594"/>
    <w:rsid w:val="00612C18"/>
    <w:rsid w:val="00612E44"/>
    <w:rsid w:val="00613092"/>
    <w:rsid w:val="00614F62"/>
    <w:rsid w:val="00615A49"/>
    <w:rsid w:val="006164DC"/>
    <w:rsid w:val="00616AE3"/>
    <w:rsid w:val="006179E6"/>
    <w:rsid w:val="00621627"/>
    <w:rsid w:val="006221B3"/>
    <w:rsid w:val="00622C41"/>
    <w:rsid w:val="00624200"/>
    <w:rsid w:val="006279E9"/>
    <w:rsid w:val="006344B1"/>
    <w:rsid w:val="00634B35"/>
    <w:rsid w:val="006353BD"/>
    <w:rsid w:val="0063702D"/>
    <w:rsid w:val="006370BC"/>
    <w:rsid w:val="00647936"/>
    <w:rsid w:val="00651688"/>
    <w:rsid w:val="006521A4"/>
    <w:rsid w:val="006525AD"/>
    <w:rsid w:val="006566E9"/>
    <w:rsid w:val="00660900"/>
    <w:rsid w:val="00660ABE"/>
    <w:rsid w:val="00663561"/>
    <w:rsid w:val="00665635"/>
    <w:rsid w:val="00666327"/>
    <w:rsid w:val="00671201"/>
    <w:rsid w:val="0067333A"/>
    <w:rsid w:val="00673450"/>
    <w:rsid w:val="0067702C"/>
    <w:rsid w:val="0068164F"/>
    <w:rsid w:val="006818F4"/>
    <w:rsid w:val="00681956"/>
    <w:rsid w:val="00683AD4"/>
    <w:rsid w:val="00685A30"/>
    <w:rsid w:val="00686A72"/>
    <w:rsid w:val="00690286"/>
    <w:rsid w:val="00692412"/>
    <w:rsid w:val="0069359D"/>
    <w:rsid w:val="006A1236"/>
    <w:rsid w:val="006A41EA"/>
    <w:rsid w:val="006A46AD"/>
    <w:rsid w:val="006A585B"/>
    <w:rsid w:val="006B3BEA"/>
    <w:rsid w:val="006B65B6"/>
    <w:rsid w:val="006C1171"/>
    <w:rsid w:val="006C1947"/>
    <w:rsid w:val="006D042D"/>
    <w:rsid w:val="006D4B37"/>
    <w:rsid w:val="006D4B7A"/>
    <w:rsid w:val="006D6849"/>
    <w:rsid w:val="006E4803"/>
    <w:rsid w:val="006E6493"/>
    <w:rsid w:val="006E680F"/>
    <w:rsid w:val="006E6FA8"/>
    <w:rsid w:val="006F1CCA"/>
    <w:rsid w:val="006F2CA8"/>
    <w:rsid w:val="006F578D"/>
    <w:rsid w:val="006F5DA4"/>
    <w:rsid w:val="006F7513"/>
    <w:rsid w:val="00700BBC"/>
    <w:rsid w:val="00701D68"/>
    <w:rsid w:val="00702029"/>
    <w:rsid w:val="0070300A"/>
    <w:rsid w:val="00705C9F"/>
    <w:rsid w:val="00706066"/>
    <w:rsid w:val="007125BF"/>
    <w:rsid w:val="007138F0"/>
    <w:rsid w:val="00713DE5"/>
    <w:rsid w:val="007141A4"/>
    <w:rsid w:val="00717E13"/>
    <w:rsid w:val="00720D9D"/>
    <w:rsid w:val="00721100"/>
    <w:rsid w:val="00721930"/>
    <w:rsid w:val="007219C0"/>
    <w:rsid w:val="00721A30"/>
    <w:rsid w:val="00722A6F"/>
    <w:rsid w:val="007255DF"/>
    <w:rsid w:val="0073027D"/>
    <w:rsid w:val="0073128A"/>
    <w:rsid w:val="00735CD6"/>
    <w:rsid w:val="00740030"/>
    <w:rsid w:val="00740F18"/>
    <w:rsid w:val="00744706"/>
    <w:rsid w:val="00750773"/>
    <w:rsid w:val="00750D76"/>
    <w:rsid w:val="0075278B"/>
    <w:rsid w:val="00753775"/>
    <w:rsid w:val="00756992"/>
    <w:rsid w:val="00756AB7"/>
    <w:rsid w:val="00757BE2"/>
    <w:rsid w:val="00757BFB"/>
    <w:rsid w:val="00761263"/>
    <w:rsid w:val="00765CAC"/>
    <w:rsid w:val="00767540"/>
    <w:rsid w:val="00767F08"/>
    <w:rsid w:val="00770C65"/>
    <w:rsid w:val="0077149B"/>
    <w:rsid w:val="0077180E"/>
    <w:rsid w:val="00771981"/>
    <w:rsid w:val="007725D6"/>
    <w:rsid w:val="007747D0"/>
    <w:rsid w:val="007749AB"/>
    <w:rsid w:val="00776BE9"/>
    <w:rsid w:val="00777AAC"/>
    <w:rsid w:val="00777AEC"/>
    <w:rsid w:val="00780679"/>
    <w:rsid w:val="00780E4C"/>
    <w:rsid w:val="00783FE3"/>
    <w:rsid w:val="00784EEF"/>
    <w:rsid w:val="00786C93"/>
    <w:rsid w:val="00787DA1"/>
    <w:rsid w:val="007904DE"/>
    <w:rsid w:val="007907B7"/>
    <w:rsid w:val="00790D13"/>
    <w:rsid w:val="00792919"/>
    <w:rsid w:val="00792BF6"/>
    <w:rsid w:val="007938FB"/>
    <w:rsid w:val="00793B66"/>
    <w:rsid w:val="007964C3"/>
    <w:rsid w:val="007A033B"/>
    <w:rsid w:val="007A0A76"/>
    <w:rsid w:val="007A15EA"/>
    <w:rsid w:val="007A68D4"/>
    <w:rsid w:val="007B026C"/>
    <w:rsid w:val="007B051E"/>
    <w:rsid w:val="007B08B1"/>
    <w:rsid w:val="007B0D63"/>
    <w:rsid w:val="007B1B80"/>
    <w:rsid w:val="007B2567"/>
    <w:rsid w:val="007C0764"/>
    <w:rsid w:val="007C42C3"/>
    <w:rsid w:val="007C6659"/>
    <w:rsid w:val="007D0157"/>
    <w:rsid w:val="007D1423"/>
    <w:rsid w:val="007D3AE7"/>
    <w:rsid w:val="007D43CE"/>
    <w:rsid w:val="007D666B"/>
    <w:rsid w:val="007E1B73"/>
    <w:rsid w:val="007E2D26"/>
    <w:rsid w:val="007E4EF9"/>
    <w:rsid w:val="007F3A41"/>
    <w:rsid w:val="007F7CF3"/>
    <w:rsid w:val="00800122"/>
    <w:rsid w:val="008035D4"/>
    <w:rsid w:val="00803D66"/>
    <w:rsid w:val="00816AF9"/>
    <w:rsid w:val="00817FF5"/>
    <w:rsid w:val="00821B27"/>
    <w:rsid w:val="00822D5E"/>
    <w:rsid w:val="00822EDB"/>
    <w:rsid w:val="0082762F"/>
    <w:rsid w:val="0083043B"/>
    <w:rsid w:val="00831E51"/>
    <w:rsid w:val="00832467"/>
    <w:rsid w:val="0083397F"/>
    <w:rsid w:val="0083658C"/>
    <w:rsid w:val="008365D0"/>
    <w:rsid w:val="00837952"/>
    <w:rsid w:val="00843794"/>
    <w:rsid w:val="0084412F"/>
    <w:rsid w:val="008445D2"/>
    <w:rsid w:val="0084491A"/>
    <w:rsid w:val="0084654C"/>
    <w:rsid w:val="00850646"/>
    <w:rsid w:val="008506F9"/>
    <w:rsid w:val="00850EB5"/>
    <w:rsid w:val="00852015"/>
    <w:rsid w:val="00856EF2"/>
    <w:rsid w:val="00857AC9"/>
    <w:rsid w:val="008678B3"/>
    <w:rsid w:val="00867954"/>
    <w:rsid w:val="00867CCC"/>
    <w:rsid w:val="00870CAC"/>
    <w:rsid w:val="00873706"/>
    <w:rsid w:val="00877B2D"/>
    <w:rsid w:val="00880052"/>
    <w:rsid w:val="00883768"/>
    <w:rsid w:val="008852CB"/>
    <w:rsid w:val="008858F1"/>
    <w:rsid w:val="00885BED"/>
    <w:rsid w:val="00887DA5"/>
    <w:rsid w:val="00890375"/>
    <w:rsid w:val="0089065D"/>
    <w:rsid w:val="008957FA"/>
    <w:rsid w:val="00895A7F"/>
    <w:rsid w:val="00896830"/>
    <w:rsid w:val="00897538"/>
    <w:rsid w:val="008A3808"/>
    <w:rsid w:val="008A3A97"/>
    <w:rsid w:val="008A3FBC"/>
    <w:rsid w:val="008A4152"/>
    <w:rsid w:val="008A45F8"/>
    <w:rsid w:val="008A5108"/>
    <w:rsid w:val="008A5781"/>
    <w:rsid w:val="008A6306"/>
    <w:rsid w:val="008B02C7"/>
    <w:rsid w:val="008B0CDC"/>
    <w:rsid w:val="008B1070"/>
    <w:rsid w:val="008B1592"/>
    <w:rsid w:val="008C6824"/>
    <w:rsid w:val="008D21A5"/>
    <w:rsid w:val="008D3CC3"/>
    <w:rsid w:val="008D3E8B"/>
    <w:rsid w:val="008D4601"/>
    <w:rsid w:val="008D7CD9"/>
    <w:rsid w:val="008E0082"/>
    <w:rsid w:val="008E0629"/>
    <w:rsid w:val="008E35C5"/>
    <w:rsid w:val="008E3DB6"/>
    <w:rsid w:val="008E4EDF"/>
    <w:rsid w:val="008E5249"/>
    <w:rsid w:val="008E5328"/>
    <w:rsid w:val="008E57C0"/>
    <w:rsid w:val="008F10E5"/>
    <w:rsid w:val="008F136B"/>
    <w:rsid w:val="008F1A6C"/>
    <w:rsid w:val="008F2C2E"/>
    <w:rsid w:val="008F2D23"/>
    <w:rsid w:val="008F36EE"/>
    <w:rsid w:val="008F4160"/>
    <w:rsid w:val="008F651B"/>
    <w:rsid w:val="008F7502"/>
    <w:rsid w:val="00900058"/>
    <w:rsid w:val="00906DAB"/>
    <w:rsid w:val="00910C15"/>
    <w:rsid w:val="00911122"/>
    <w:rsid w:val="009149FD"/>
    <w:rsid w:val="0091508D"/>
    <w:rsid w:val="00915BB1"/>
    <w:rsid w:val="00916256"/>
    <w:rsid w:val="00920E6C"/>
    <w:rsid w:val="009247C7"/>
    <w:rsid w:val="00925A51"/>
    <w:rsid w:val="00925C59"/>
    <w:rsid w:val="00925C63"/>
    <w:rsid w:val="0092627D"/>
    <w:rsid w:val="009332C9"/>
    <w:rsid w:val="00933C79"/>
    <w:rsid w:val="00933DF2"/>
    <w:rsid w:val="009406F2"/>
    <w:rsid w:val="0094207D"/>
    <w:rsid w:val="00942C8B"/>
    <w:rsid w:val="00945561"/>
    <w:rsid w:val="00945734"/>
    <w:rsid w:val="00947A79"/>
    <w:rsid w:val="009510EA"/>
    <w:rsid w:val="00952781"/>
    <w:rsid w:val="00952C9D"/>
    <w:rsid w:val="00953591"/>
    <w:rsid w:val="00953EC1"/>
    <w:rsid w:val="0095444F"/>
    <w:rsid w:val="009600A9"/>
    <w:rsid w:val="00960257"/>
    <w:rsid w:val="00963A3C"/>
    <w:rsid w:val="0096408E"/>
    <w:rsid w:val="00964566"/>
    <w:rsid w:val="00965955"/>
    <w:rsid w:val="00966A5F"/>
    <w:rsid w:val="009720B9"/>
    <w:rsid w:val="00974C02"/>
    <w:rsid w:val="0097509C"/>
    <w:rsid w:val="00976F2A"/>
    <w:rsid w:val="0097798D"/>
    <w:rsid w:val="00985857"/>
    <w:rsid w:val="009865DC"/>
    <w:rsid w:val="00986C3C"/>
    <w:rsid w:val="00990314"/>
    <w:rsid w:val="00990E77"/>
    <w:rsid w:val="00991D9D"/>
    <w:rsid w:val="00993EFD"/>
    <w:rsid w:val="0099600B"/>
    <w:rsid w:val="00996D22"/>
    <w:rsid w:val="009A0BE3"/>
    <w:rsid w:val="009A2F44"/>
    <w:rsid w:val="009A38D7"/>
    <w:rsid w:val="009B056D"/>
    <w:rsid w:val="009B266C"/>
    <w:rsid w:val="009B2FA1"/>
    <w:rsid w:val="009B335C"/>
    <w:rsid w:val="009B4BAD"/>
    <w:rsid w:val="009C0DC3"/>
    <w:rsid w:val="009C2177"/>
    <w:rsid w:val="009C279A"/>
    <w:rsid w:val="009C4F54"/>
    <w:rsid w:val="009C5ECA"/>
    <w:rsid w:val="009D1774"/>
    <w:rsid w:val="009D1D76"/>
    <w:rsid w:val="009D1E5D"/>
    <w:rsid w:val="009D6DB2"/>
    <w:rsid w:val="009E291E"/>
    <w:rsid w:val="009E3E7A"/>
    <w:rsid w:val="009E66D9"/>
    <w:rsid w:val="009E6CED"/>
    <w:rsid w:val="009F32D8"/>
    <w:rsid w:val="009F5619"/>
    <w:rsid w:val="009F6D1E"/>
    <w:rsid w:val="00A00D87"/>
    <w:rsid w:val="00A01EC3"/>
    <w:rsid w:val="00A023D9"/>
    <w:rsid w:val="00A0377C"/>
    <w:rsid w:val="00A04629"/>
    <w:rsid w:val="00A052A3"/>
    <w:rsid w:val="00A06715"/>
    <w:rsid w:val="00A106D9"/>
    <w:rsid w:val="00A12071"/>
    <w:rsid w:val="00A12862"/>
    <w:rsid w:val="00A1422F"/>
    <w:rsid w:val="00A15E89"/>
    <w:rsid w:val="00A17280"/>
    <w:rsid w:val="00A20EBC"/>
    <w:rsid w:val="00A211BC"/>
    <w:rsid w:val="00A21430"/>
    <w:rsid w:val="00A221E6"/>
    <w:rsid w:val="00A227AB"/>
    <w:rsid w:val="00A26F77"/>
    <w:rsid w:val="00A2719C"/>
    <w:rsid w:val="00A31289"/>
    <w:rsid w:val="00A31A99"/>
    <w:rsid w:val="00A3274A"/>
    <w:rsid w:val="00A32934"/>
    <w:rsid w:val="00A34E83"/>
    <w:rsid w:val="00A37214"/>
    <w:rsid w:val="00A425CA"/>
    <w:rsid w:val="00A44F6A"/>
    <w:rsid w:val="00A450DA"/>
    <w:rsid w:val="00A529EF"/>
    <w:rsid w:val="00A53E9B"/>
    <w:rsid w:val="00A56E3F"/>
    <w:rsid w:val="00A572A5"/>
    <w:rsid w:val="00A57457"/>
    <w:rsid w:val="00A60887"/>
    <w:rsid w:val="00A60F2E"/>
    <w:rsid w:val="00A61409"/>
    <w:rsid w:val="00A61F08"/>
    <w:rsid w:val="00A63652"/>
    <w:rsid w:val="00A64926"/>
    <w:rsid w:val="00A658EA"/>
    <w:rsid w:val="00A67922"/>
    <w:rsid w:val="00A679C7"/>
    <w:rsid w:val="00A70906"/>
    <w:rsid w:val="00A70EA3"/>
    <w:rsid w:val="00A74234"/>
    <w:rsid w:val="00A7530A"/>
    <w:rsid w:val="00A764D1"/>
    <w:rsid w:val="00A7710C"/>
    <w:rsid w:val="00A77244"/>
    <w:rsid w:val="00A85340"/>
    <w:rsid w:val="00A86354"/>
    <w:rsid w:val="00A907B9"/>
    <w:rsid w:val="00A90EE1"/>
    <w:rsid w:val="00A90FD5"/>
    <w:rsid w:val="00A930AB"/>
    <w:rsid w:val="00A9469C"/>
    <w:rsid w:val="00A95127"/>
    <w:rsid w:val="00A9676D"/>
    <w:rsid w:val="00A96E03"/>
    <w:rsid w:val="00AA1AB0"/>
    <w:rsid w:val="00AA32AF"/>
    <w:rsid w:val="00AA487D"/>
    <w:rsid w:val="00AA5081"/>
    <w:rsid w:val="00AA575C"/>
    <w:rsid w:val="00AA579C"/>
    <w:rsid w:val="00AA59DE"/>
    <w:rsid w:val="00AA5CCA"/>
    <w:rsid w:val="00AB20D1"/>
    <w:rsid w:val="00AB4572"/>
    <w:rsid w:val="00AB5C0E"/>
    <w:rsid w:val="00AB66F9"/>
    <w:rsid w:val="00AB77C6"/>
    <w:rsid w:val="00AC1C2E"/>
    <w:rsid w:val="00AC3636"/>
    <w:rsid w:val="00AC42A9"/>
    <w:rsid w:val="00AC5D94"/>
    <w:rsid w:val="00AD0FED"/>
    <w:rsid w:val="00AD11CE"/>
    <w:rsid w:val="00AD41C1"/>
    <w:rsid w:val="00AD452A"/>
    <w:rsid w:val="00AD742B"/>
    <w:rsid w:val="00AE0459"/>
    <w:rsid w:val="00AE0D7D"/>
    <w:rsid w:val="00AE117A"/>
    <w:rsid w:val="00AE1DC3"/>
    <w:rsid w:val="00AE501B"/>
    <w:rsid w:val="00AE5F4C"/>
    <w:rsid w:val="00AE7672"/>
    <w:rsid w:val="00AF12CE"/>
    <w:rsid w:val="00AF1391"/>
    <w:rsid w:val="00AF17DA"/>
    <w:rsid w:val="00AF28FA"/>
    <w:rsid w:val="00AF37C9"/>
    <w:rsid w:val="00AF4158"/>
    <w:rsid w:val="00AF5495"/>
    <w:rsid w:val="00AF74F3"/>
    <w:rsid w:val="00B00620"/>
    <w:rsid w:val="00B01EE9"/>
    <w:rsid w:val="00B02265"/>
    <w:rsid w:val="00B02325"/>
    <w:rsid w:val="00B029A0"/>
    <w:rsid w:val="00B02F4F"/>
    <w:rsid w:val="00B05778"/>
    <w:rsid w:val="00B05C73"/>
    <w:rsid w:val="00B068EA"/>
    <w:rsid w:val="00B1207D"/>
    <w:rsid w:val="00B120F2"/>
    <w:rsid w:val="00B140ED"/>
    <w:rsid w:val="00B14186"/>
    <w:rsid w:val="00B14E65"/>
    <w:rsid w:val="00B152E7"/>
    <w:rsid w:val="00B1653E"/>
    <w:rsid w:val="00B17CDE"/>
    <w:rsid w:val="00B20773"/>
    <w:rsid w:val="00B212C8"/>
    <w:rsid w:val="00B2284A"/>
    <w:rsid w:val="00B24E03"/>
    <w:rsid w:val="00B25772"/>
    <w:rsid w:val="00B30668"/>
    <w:rsid w:val="00B31A28"/>
    <w:rsid w:val="00B3271A"/>
    <w:rsid w:val="00B33A11"/>
    <w:rsid w:val="00B362B2"/>
    <w:rsid w:val="00B4080A"/>
    <w:rsid w:val="00B42C27"/>
    <w:rsid w:val="00B42DFD"/>
    <w:rsid w:val="00B444B4"/>
    <w:rsid w:val="00B46980"/>
    <w:rsid w:val="00B50C04"/>
    <w:rsid w:val="00B520FF"/>
    <w:rsid w:val="00B530E3"/>
    <w:rsid w:val="00B54B72"/>
    <w:rsid w:val="00B55EE8"/>
    <w:rsid w:val="00B601E2"/>
    <w:rsid w:val="00B60676"/>
    <w:rsid w:val="00B653E7"/>
    <w:rsid w:val="00B66797"/>
    <w:rsid w:val="00B71C5C"/>
    <w:rsid w:val="00B722E8"/>
    <w:rsid w:val="00B7498A"/>
    <w:rsid w:val="00B75574"/>
    <w:rsid w:val="00B82363"/>
    <w:rsid w:val="00B82384"/>
    <w:rsid w:val="00B85518"/>
    <w:rsid w:val="00B860E0"/>
    <w:rsid w:val="00B86A00"/>
    <w:rsid w:val="00B86B94"/>
    <w:rsid w:val="00B918B0"/>
    <w:rsid w:val="00B96444"/>
    <w:rsid w:val="00B97622"/>
    <w:rsid w:val="00BA007C"/>
    <w:rsid w:val="00BA265F"/>
    <w:rsid w:val="00BA3DA0"/>
    <w:rsid w:val="00BA57F1"/>
    <w:rsid w:val="00BA64B8"/>
    <w:rsid w:val="00BA6627"/>
    <w:rsid w:val="00BA6B92"/>
    <w:rsid w:val="00BB08B3"/>
    <w:rsid w:val="00BB2E49"/>
    <w:rsid w:val="00BB4C03"/>
    <w:rsid w:val="00BB6C72"/>
    <w:rsid w:val="00BB7609"/>
    <w:rsid w:val="00BC15C9"/>
    <w:rsid w:val="00BC1C2D"/>
    <w:rsid w:val="00BD1668"/>
    <w:rsid w:val="00BD2156"/>
    <w:rsid w:val="00BD2A5F"/>
    <w:rsid w:val="00BD4263"/>
    <w:rsid w:val="00BD56F3"/>
    <w:rsid w:val="00BD5A2A"/>
    <w:rsid w:val="00BD5FBC"/>
    <w:rsid w:val="00BD76AC"/>
    <w:rsid w:val="00BE0A06"/>
    <w:rsid w:val="00BE1140"/>
    <w:rsid w:val="00BE1B42"/>
    <w:rsid w:val="00BE7A29"/>
    <w:rsid w:val="00BF2411"/>
    <w:rsid w:val="00BF2F14"/>
    <w:rsid w:val="00BF30C5"/>
    <w:rsid w:val="00BF3581"/>
    <w:rsid w:val="00BF484F"/>
    <w:rsid w:val="00BF4C07"/>
    <w:rsid w:val="00C00610"/>
    <w:rsid w:val="00C031D6"/>
    <w:rsid w:val="00C036B0"/>
    <w:rsid w:val="00C04028"/>
    <w:rsid w:val="00C059FB"/>
    <w:rsid w:val="00C05D6C"/>
    <w:rsid w:val="00C06093"/>
    <w:rsid w:val="00C11B24"/>
    <w:rsid w:val="00C11F2A"/>
    <w:rsid w:val="00C1348E"/>
    <w:rsid w:val="00C1384C"/>
    <w:rsid w:val="00C145CF"/>
    <w:rsid w:val="00C15A0D"/>
    <w:rsid w:val="00C228EF"/>
    <w:rsid w:val="00C279B3"/>
    <w:rsid w:val="00C3324F"/>
    <w:rsid w:val="00C3524A"/>
    <w:rsid w:val="00C35BA9"/>
    <w:rsid w:val="00C35BEA"/>
    <w:rsid w:val="00C3719A"/>
    <w:rsid w:val="00C4211B"/>
    <w:rsid w:val="00C425B2"/>
    <w:rsid w:val="00C5008D"/>
    <w:rsid w:val="00C50453"/>
    <w:rsid w:val="00C530B8"/>
    <w:rsid w:val="00C55252"/>
    <w:rsid w:val="00C575A1"/>
    <w:rsid w:val="00C607C5"/>
    <w:rsid w:val="00C60B2E"/>
    <w:rsid w:val="00C62811"/>
    <w:rsid w:val="00C63417"/>
    <w:rsid w:val="00C64810"/>
    <w:rsid w:val="00C64F92"/>
    <w:rsid w:val="00C6694D"/>
    <w:rsid w:val="00C70565"/>
    <w:rsid w:val="00C7122E"/>
    <w:rsid w:val="00C72154"/>
    <w:rsid w:val="00C7449F"/>
    <w:rsid w:val="00C75EC0"/>
    <w:rsid w:val="00C76FDC"/>
    <w:rsid w:val="00C80B87"/>
    <w:rsid w:val="00C82D59"/>
    <w:rsid w:val="00C83AFB"/>
    <w:rsid w:val="00C85830"/>
    <w:rsid w:val="00C85A43"/>
    <w:rsid w:val="00C85AE8"/>
    <w:rsid w:val="00C8608F"/>
    <w:rsid w:val="00C8654E"/>
    <w:rsid w:val="00C868F9"/>
    <w:rsid w:val="00C90A6D"/>
    <w:rsid w:val="00C91683"/>
    <w:rsid w:val="00C9178C"/>
    <w:rsid w:val="00C93F01"/>
    <w:rsid w:val="00CA19C5"/>
    <w:rsid w:val="00CA325D"/>
    <w:rsid w:val="00CA336F"/>
    <w:rsid w:val="00CA374A"/>
    <w:rsid w:val="00CA4BD1"/>
    <w:rsid w:val="00CA5374"/>
    <w:rsid w:val="00CA5B25"/>
    <w:rsid w:val="00CB007B"/>
    <w:rsid w:val="00CB0C35"/>
    <w:rsid w:val="00CB0E1A"/>
    <w:rsid w:val="00CB1C51"/>
    <w:rsid w:val="00CB23B7"/>
    <w:rsid w:val="00CB333C"/>
    <w:rsid w:val="00CB64C4"/>
    <w:rsid w:val="00CB7007"/>
    <w:rsid w:val="00CB7046"/>
    <w:rsid w:val="00CC2F57"/>
    <w:rsid w:val="00CC32AF"/>
    <w:rsid w:val="00CC38A4"/>
    <w:rsid w:val="00CC545E"/>
    <w:rsid w:val="00CC69FA"/>
    <w:rsid w:val="00CD2E3B"/>
    <w:rsid w:val="00CD4391"/>
    <w:rsid w:val="00CD5BDB"/>
    <w:rsid w:val="00CD7EB7"/>
    <w:rsid w:val="00CE4BC9"/>
    <w:rsid w:val="00CE5505"/>
    <w:rsid w:val="00CE7E65"/>
    <w:rsid w:val="00CF00AA"/>
    <w:rsid w:val="00CF0DBC"/>
    <w:rsid w:val="00CF15AC"/>
    <w:rsid w:val="00CF4FB1"/>
    <w:rsid w:val="00CF5375"/>
    <w:rsid w:val="00D03A8F"/>
    <w:rsid w:val="00D03AE4"/>
    <w:rsid w:val="00D04C76"/>
    <w:rsid w:val="00D058FC"/>
    <w:rsid w:val="00D1090C"/>
    <w:rsid w:val="00D10F3E"/>
    <w:rsid w:val="00D13904"/>
    <w:rsid w:val="00D1660A"/>
    <w:rsid w:val="00D1716A"/>
    <w:rsid w:val="00D233FE"/>
    <w:rsid w:val="00D23D79"/>
    <w:rsid w:val="00D318E6"/>
    <w:rsid w:val="00D32E24"/>
    <w:rsid w:val="00D35565"/>
    <w:rsid w:val="00D36A94"/>
    <w:rsid w:val="00D40036"/>
    <w:rsid w:val="00D42386"/>
    <w:rsid w:val="00D426F6"/>
    <w:rsid w:val="00D448C8"/>
    <w:rsid w:val="00D5299A"/>
    <w:rsid w:val="00D56301"/>
    <w:rsid w:val="00D56D52"/>
    <w:rsid w:val="00D5703C"/>
    <w:rsid w:val="00D57ADB"/>
    <w:rsid w:val="00D57CE6"/>
    <w:rsid w:val="00D61B4D"/>
    <w:rsid w:val="00D62241"/>
    <w:rsid w:val="00D62C67"/>
    <w:rsid w:val="00D63500"/>
    <w:rsid w:val="00D63882"/>
    <w:rsid w:val="00D65389"/>
    <w:rsid w:val="00D679B1"/>
    <w:rsid w:val="00D70150"/>
    <w:rsid w:val="00D718A4"/>
    <w:rsid w:val="00D7640D"/>
    <w:rsid w:val="00D835F0"/>
    <w:rsid w:val="00D85131"/>
    <w:rsid w:val="00D85959"/>
    <w:rsid w:val="00D86EAF"/>
    <w:rsid w:val="00D9651A"/>
    <w:rsid w:val="00D96AD5"/>
    <w:rsid w:val="00DA22A3"/>
    <w:rsid w:val="00DA2D75"/>
    <w:rsid w:val="00DA5832"/>
    <w:rsid w:val="00DA68ED"/>
    <w:rsid w:val="00DA6F86"/>
    <w:rsid w:val="00DB0281"/>
    <w:rsid w:val="00DB2A48"/>
    <w:rsid w:val="00DB48E6"/>
    <w:rsid w:val="00DB65CC"/>
    <w:rsid w:val="00DB7D83"/>
    <w:rsid w:val="00DC031B"/>
    <w:rsid w:val="00DC0C1C"/>
    <w:rsid w:val="00DC2FBE"/>
    <w:rsid w:val="00DC4246"/>
    <w:rsid w:val="00DD1A70"/>
    <w:rsid w:val="00DD45CE"/>
    <w:rsid w:val="00DD49F8"/>
    <w:rsid w:val="00DD4C09"/>
    <w:rsid w:val="00DD6BBB"/>
    <w:rsid w:val="00DE0EFC"/>
    <w:rsid w:val="00DE2ADC"/>
    <w:rsid w:val="00DE6722"/>
    <w:rsid w:val="00DE70EB"/>
    <w:rsid w:val="00DE7DB2"/>
    <w:rsid w:val="00DE7F8B"/>
    <w:rsid w:val="00DF0B9B"/>
    <w:rsid w:val="00DF13BF"/>
    <w:rsid w:val="00DF2B93"/>
    <w:rsid w:val="00DF42E0"/>
    <w:rsid w:val="00DF431F"/>
    <w:rsid w:val="00DF53D5"/>
    <w:rsid w:val="00DF76E0"/>
    <w:rsid w:val="00E006CC"/>
    <w:rsid w:val="00E01F12"/>
    <w:rsid w:val="00E04432"/>
    <w:rsid w:val="00E06189"/>
    <w:rsid w:val="00E11A71"/>
    <w:rsid w:val="00E130EC"/>
    <w:rsid w:val="00E16A0C"/>
    <w:rsid w:val="00E202AF"/>
    <w:rsid w:val="00E2051A"/>
    <w:rsid w:val="00E21938"/>
    <w:rsid w:val="00E21E87"/>
    <w:rsid w:val="00E234B5"/>
    <w:rsid w:val="00E37090"/>
    <w:rsid w:val="00E373C5"/>
    <w:rsid w:val="00E40D7B"/>
    <w:rsid w:val="00E42D8C"/>
    <w:rsid w:val="00E45A30"/>
    <w:rsid w:val="00E517E4"/>
    <w:rsid w:val="00E537B9"/>
    <w:rsid w:val="00E564E6"/>
    <w:rsid w:val="00E56A55"/>
    <w:rsid w:val="00E57127"/>
    <w:rsid w:val="00E603A5"/>
    <w:rsid w:val="00E62109"/>
    <w:rsid w:val="00E6238B"/>
    <w:rsid w:val="00E6367A"/>
    <w:rsid w:val="00E65327"/>
    <w:rsid w:val="00E6667E"/>
    <w:rsid w:val="00E66961"/>
    <w:rsid w:val="00E71CAB"/>
    <w:rsid w:val="00E725E2"/>
    <w:rsid w:val="00E72C29"/>
    <w:rsid w:val="00E7443F"/>
    <w:rsid w:val="00E75E09"/>
    <w:rsid w:val="00E76667"/>
    <w:rsid w:val="00E76F8C"/>
    <w:rsid w:val="00E81152"/>
    <w:rsid w:val="00E817A7"/>
    <w:rsid w:val="00E83FCE"/>
    <w:rsid w:val="00E85551"/>
    <w:rsid w:val="00E8656D"/>
    <w:rsid w:val="00E87733"/>
    <w:rsid w:val="00E90BF1"/>
    <w:rsid w:val="00E9120F"/>
    <w:rsid w:val="00E91A08"/>
    <w:rsid w:val="00E9554C"/>
    <w:rsid w:val="00EA1962"/>
    <w:rsid w:val="00EA21AD"/>
    <w:rsid w:val="00EA2448"/>
    <w:rsid w:val="00EA24F3"/>
    <w:rsid w:val="00EA32A5"/>
    <w:rsid w:val="00EA52A1"/>
    <w:rsid w:val="00EA7488"/>
    <w:rsid w:val="00EA7C5F"/>
    <w:rsid w:val="00EA7DE2"/>
    <w:rsid w:val="00EB0642"/>
    <w:rsid w:val="00EB3BC2"/>
    <w:rsid w:val="00EB551B"/>
    <w:rsid w:val="00EB59CD"/>
    <w:rsid w:val="00EB5C4C"/>
    <w:rsid w:val="00EC2030"/>
    <w:rsid w:val="00EC2ACF"/>
    <w:rsid w:val="00EC6302"/>
    <w:rsid w:val="00ED2918"/>
    <w:rsid w:val="00ED2E4D"/>
    <w:rsid w:val="00ED381E"/>
    <w:rsid w:val="00ED41F7"/>
    <w:rsid w:val="00ED469B"/>
    <w:rsid w:val="00ED47A7"/>
    <w:rsid w:val="00ED6644"/>
    <w:rsid w:val="00ED7225"/>
    <w:rsid w:val="00ED7C3C"/>
    <w:rsid w:val="00EE2508"/>
    <w:rsid w:val="00EE33C5"/>
    <w:rsid w:val="00EE4983"/>
    <w:rsid w:val="00EE59B6"/>
    <w:rsid w:val="00EE7008"/>
    <w:rsid w:val="00EF09F2"/>
    <w:rsid w:val="00EF3A5D"/>
    <w:rsid w:val="00F002B4"/>
    <w:rsid w:val="00F02830"/>
    <w:rsid w:val="00F0293C"/>
    <w:rsid w:val="00F04B96"/>
    <w:rsid w:val="00F05F2B"/>
    <w:rsid w:val="00F076DA"/>
    <w:rsid w:val="00F10D68"/>
    <w:rsid w:val="00F115CE"/>
    <w:rsid w:val="00F12341"/>
    <w:rsid w:val="00F1390E"/>
    <w:rsid w:val="00F20C16"/>
    <w:rsid w:val="00F22BFF"/>
    <w:rsid w:val="00F2503C"/>
    <w:rsid w:val="00F25E5D"/>
    <w:rsid w:val="00F26D33"/>
    <w:rsid w:val="00F26F26"/>
    <w:rsid w:val="00F277D5"/>
    <w:rsid w:val="00F32852"/>
    <w:rsid w:val="00F337E9"/>
    <w:rsid w:val="00F33E07"/>
    <w:rsid w:val="00F4188F"/>
    <w:rsid w:val="00F44406"/>
    <w:rsid w:val="00F4532C"/>
    <w:rsid w:val="00F46FA2"/>
    <w:rsid w:val="00F516D0"/>
    <w:rsid w:val="00F51F0B"/>
    <w:rsid w:val="00F542A3"/>
    <w:rsid w:val="00F5517C"/>
    <w:rsid w:val="00F55EB7"/>
    <w:rsid w:val="00F5698F"/>
    <w:rsid w:val="00F56A7E"/>
    <w:rsid w:val="00F56B92"/>
    <w:rsid w:val="00F60CD3"/>
    <w:rsid w:val="00F7068F"/>
    <w:rsid w:val="00F7139D"/>
    <w:rsid w:val="00F71688"/>
    <w:rsid w:val="00F77B2A"/>
    <w:rsid w:val="00F80636"/>
    <w:rsid w:val="00F8246E"/>
    <w:rsid w:val="00F82B70"/>
    <w:rsid w:val="00FA3B72"/>
    <w:rsid w:val="00FA46B0"/>
    <w:rsid w:val="00FB07F8"/>
    <w:rsid w:val="00FB260B"/>
    <w:rsid w:val="00FB321C"/>
    <w:rsid w:val="00FB75BC"/>
    <w:rsid w:val="00FC0302"/>
    <w:rsid w:val="00FC105E"/>
    <w:rsid w:val="00FC1E48"/>
    <w:rsid w:val="00FC1E8D"/>
    <w:rsid w:val="00FC2C54"/>
    <w:rsid w:val="00FC3182"/>
    <w:rsid w:val="00FC5D61"/>
    <w:rsid w:val="00FC755F"/>
    <w:rsid w:val="00FD0983"/>
    <w:rsid w:val="00FD1C3F"/>
    <w:rsid w:val="00FD3077"/>
    <w:rsid w:val="00FD402F"/>
    <w:rsid w:val="00FD5DBE"/>
    <w:rsid w:val="00FE0B6A"/>
    <w:rsid w:val="00FE2B97"/>
    <w:rsid w:val="00FE307A"/>
    <w:rsid w:val="00FE3837"/>
    <w:rsid w:val="00FE68C8"/>
    <w:rsid w:val="00FF1F48"/>
    <w:rsid w:val="00FF5831"/>
    <w:rsid w:val="00FF7DF2"/>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605EBE"/>
  <w14:defaultImageDpi w14:val="0"/>
  <w15:docId w15:val="{43DCA5CF-FC73-43BD-B5EA-22F8EF997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overflowPunct w:val="0"/>
      <w:autoSpaceDE w:val="0"/>
      <w:autoSpaceDN w:val="0"/>
      <w:adjustRightInd w:val="0"/>
      <w:textAlignment w:val="baseline"/>
    </w:pPr>
    <w:rPr>
      <w:sz w:val="24"/>
    </w:rPr>
  </w:style>
  <w:style w:type="paragraph" w:styleId="Nagwek1">
    <w:name w:val="heading 1"/>
    <w:basedOn w:val="Normalny"/>
    <w:next w:val="Tekstpods"/>
    <w:link w:val="Nagwek1Znak"/>
    <w:uiPriority w:val="9"/>
    <w:qFormat/>
    <w:rsid w:val="001F24F6"/>
    <w:pPr>
      <w:keepNext/>
      <w:keepLines/>
      <w:numPr>
        <w:numId w:val="1"/>
      </w:numPr>
      <w:spacing w:before="1080" w:after="840"/>
      <w:outlineLvl w:val="0"/>
    </w:pPr>
    <w:rPr>
      <w:b/>
      <w:kern w:val="28"/>
      <w:sz w:val="48"/>
      <w:szCs w:val="48"/>
    </w:rPr>
  </w:style>
  <w:style w:type="paragraph" w:styleId="Nagwek2">
    <w:name w:val="heading 2"/>
    <w:basedOn w:val="Normalny"/>
    <w:next w:val="Tekstpods"/>
    <w:link w:val="Nagwek2Znak"/>
    <w:uiPriority w:val="9"/>
    <w:qFormat/>
    <w:rsid w:val="000B42E6"/>
    <w:pPr>
      <w:keepNext/>
      <w:numPr>
        <w:ilvl w:val="1"/>
        <w:numId w:val="1"/>
      </w:numPr>
      <w:spacing w:before="600" w:after="480"/>
      <w:ind w:left="828" w:hanging="465"/>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ind w:left="1043" w:hanging="680"/>
      <w:outlineLvl w:val="2"/>
    </w:pPr>
    <w:rPr>
      <w:b/>
      <w:sz w:val="32"/>
    </w:rPr>
  </w:style>
  <w:style w:type="paragraph" w:styleId="Nagwek4">
    <w:name w:val="heading 4"/>
    <w:basedOn w:val="Normalny"/>
    <w:next w:val="Normalny"/>
    <w:link w:val="Nagwek4Znak"/>
    <w:uiPriority w:val="9"/>
    <w:pPr>
      <w:keepNext/>
      <w:numPr>
        <w:ilvl w:val="3"/>
        <w:numId w:val="1"/>
      </w:numPr>
      <w:spacing w:before="60" w:after="80"/>
      <w:ind w:left="1214" w:hanging="851"/>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1F24F6"/>
    <w:rPr>
      <w:b/>
      <w:kern w:val="28"/>
      <w:sz w:val="48"/>
      <w:szCs w:val="48"/>
    </w:rPr>
  </w:style>
  <w:style w:type="character" w:customStyle="1" w:styleId="Nagwek2Znak">
    <w:name w:val="Nagłówek 2 Znak"/>
    <w:link w:val="Nagwek2"/>
    <w:uiPriority w:val="9"/>
    <w:rsid w:val="000B42E6"/>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uiPriority w:val="99"/>
    <w:pPr>
      <w:pBdr>
        <w:bottom w:val="single" w:sz="6" w:space="1" w:color="auto"/>
      </w:pBdr>
      <w:tabs>
        <w:tab w:val="right" w:pos="9027"/>
      </w:tabs>
      <w:spacing w:after="20"/>
    </w:pPr>
  </w:style>
  <w:style w:type="character" w:customStyle="1" w:styleId="NagwekZnak">
    <w:name w:val="Nagłówek Znak"/>
    <w:link w:val="Nagwek"/>
    <w:uiPriority w:val="99"/>
    <w:rPr>
      <w:sz w:val="24"/>
    </w:rPr>
  </w:style>
  <w:style w:type="paragraph" w:styleId="Legenda">
    <w:name w:val="caption"/>
    <w:basedOn w:val="Normalny"/>
    <w:next w:val="Normalny"/>
    <w:uiPriority w:val="35"/>
    <w:qFormat/>
  </w:style>
  <w:style w:type="paragraph" w:styleId="Tekstprzypisudolnego">
    <w:name w:val="footnote text"/>
    <w:basedOn w:val="Normalny"/>
    <w:link w:val="TekstprzypisudolnegoZnak"/>
    <w:uiPriority w:val="99"/>
    <w:semiHidden/>
    <w:pPr>
      <w:ind w:firstLine="363"/>
      <w:jc w:val="both"/>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line="312" w:lineRule="auto"/>
      <w:jc w:val="both"/>
    </w:pPr>
  </w:style>
  <w:style w:type="paragraph" w:customStyle="1" w:styleId="Informrecenz">
    <w:name w:val="Inform_recenz"/>
    <w:basedOn w:val="Normalny"/>
    <w:next w:val="Informdata"/>
    <w:pPr>
      <w:keepNext/>
      <w:tabs>
        <w:tab w:val="right" w:pos="9025"/>
      </w:tabs>
      <w:spacing w:before="623" w:after="284" w:line="312" w:lineRule="auto"/>
      <w:jc w:val="both"/>
    </w:pPr>
  </w:style>
  <w:style w:type="paragraph" w:customStyle="1" w:styleId="Streszangkrotkie">
    <w:name w:val="Stresz_ang_krotkie"/>
    <w:basedOn w:val="Normalny"/>
    <w:next w:val="Keywordsang"/>
    <w:pPr>
      <w:ind w:left="720" w:firstLine="357"/>
      <w:jc w:val="both"/>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jc w:val="both"/>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spacing w:line="312" w:lineRule="auto"/>
      <w:ind w:left="567" w:hanging="567"/>
      <w:jc w:val="both"/>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line="312" w:lineRule="auto"/>
      <w:ind w:firstLine="363"/>
      <w:jc w:val="both"/>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spacing w:line="312" w:lineRule="auto"/>
      <w:ind w:left="357" w:hanging="357"/>
      <w:jc w:val="both"/>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numPr>
        <w:numId w:val="0"/>
      </w:num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0F219D"/>
    <w:rPr>
      <w:noProof/>
      <w:lang w:val="en-US"/>
    </w:rPr>
  </w:style>
  <w:style w:type="paragraph" w:styleId="Spistreci2">
    <w:name w:val="toc 2"/>
    <w:basedOn w:val="Normalny"/>
    <w:next w:val="Normalny"/>
    <w:autoRedefine/>
    <w:uiPriority w:val="39"/>
    <w:unhideWhenUsed/>
    <w:qFormat/>
    <w:rsid w:val="000005BB"/>
    <w:pPr>
      <w:ind w:left="240"/>
    </w:pPr>
  </w:style>
  <w:style w:type="paragraph" w:styleId="Spistreci3">
    <w:name w:val="toc 3"/>
    <w:basedOn w:val="Normalny"/>
    <w:next w:val="Normalny"/>
    <w:autoRedefine/>
    <w:uiPriority w:val="39"/>
    <w:unhideWhenUsed/>
    <w:qFormat/>
    <w:rsid w:val="000005BB"/>
    <w:pPr>
      <w:ind w:left="4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2E7BE5"/>
    <w:pPr>
      <w:ind w:left="720"/>
      <w:contextualSpacing/>
    </w:p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2355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rsid w:val="002355C8"/>
    <w:rPr>
      <w:rFonts w:ascii="Courier New" w:hAnsi="Courier New" w:cs="Courier New"/>
    </w:rPr>
  </w:style>
  <w:style w:type="character" w:styleId="Nierozpoznanawzmianka">
    <w:name w:val="Unresolved Mention"/>
    <w:basedOn w:val="Domylnaczcionkaakapitu"/>
    <w:uiPriority w:val="99"/>
    <w:semiHidden/>
    <w:unhideWhenUsed/>
    <w:rsid w:val="00E725E2"/>
    <w:rPr>
      <w:color w:val="605E5C"/>
      <w:shd w:val="clear" w:color="auto" w:fill="E1DFDD"/>
    </w:rPr>
  </w:style>
  <w:style w:type="paragraph" w:styleId="Tytu">
    <w:name w:val="Title"/>
    <w:basedOn w:val="Normalny"/>
    <w:next w:val="Normalny"/>
    <w:link w:val="TytuZnak"/>
    <w:uiPriority w:val="10"/>
    <w:qFormat/>
    <w:rsid w:val="00134464"/>
    <w:pPr>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34464"/>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134464"/>
    <w:pPr>
      <w:spacing w:after="120"/>
    </w:pPr>
  </w:style>
  <w:style w:type="character" w:customStyle="1" w:styleId="TekstpodstawowyZnak">
    <w:name w:val="Tekst podstawowy Znak"/>
    <w:basedOn w:val="Domylnaczcionkaakapitu"/>
    <w:link w:val="Tekstpodstawowy"/>
    <w:uiPriority w:val="99"/>
    <w:rsid w:val="00134464"/>
    <w:rPr>
      <w:sz w:val="24"/>
    </w:rPr>
  </w:style>
  <w:style w:type="paragraph" w:styleId="Podtytu">
    <w:name w:val="Subtitle"/>
    <w:basedOn w:val="Normalny"/>
    <w:next w:val="Normalny"/>
    <w:link w:val="PodtytuZnak"/>
    <w:uiPriority w:val="11"/>
    <w:qFormat/>
    <w:rsid w:val="001344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134464"/>
    <w:rPr>
      <w:rFonts w:asciiTheme="minorHAnsi" w:eastAsiaTheme="minorEastAsia" w:hAnsiTheme="minorHAnsi" w:cstheme="minorBidi"/>
      <w:color w:val="5A5A5A" w:themeColor="text1" w:themeTint="A5"/>
      <w:spacing w:val="15"/>
      <w:sz w:val="22"/>
      <w:szCs w:val="22"/>
    </w:rPr>
  </w:style>
  <w:style w:type="paragraph" w:styleId="Tekstprzypisukocowego">
    <w:name w:val="endnote text"/>
    <w:basedOn w:val="Normalny"/>
    <w:link w:val="TekstprzypisukocowegoZnak"/>
    <w:uiPriority w:val="99"/>
    <w:semiHidden/>
    <w:unhideWhenUsed/>
    <w:rsid w:val="0052081D"/>
    <w:rPr>
      <w:sz w:val="20"/>
    </w:rPr>
  </w:style>
  <w:style w:type="character" w:customStyle="1" w:styleId="TekstprzypisukocowegoZnak">
    <w:name w:val="Tekst przypisu końcowego Znak"/>
    <w:basedOn w:val="Domylnaczcionkaakapitu"/>
    <w:link w:val="Tekstprzypisukocowego"/>
    <w:uiPriority w:val="99"/>
    <w:semiHidden/>
    <w:rsid w:val="0052081D"/>
  </w:style>
  <w:style w:type="character" w:styleId="Odwoanieprzypisukocowego">
    <w:name w:val="endnote reference"/>
    <w:basedOn w:val="Domylnaczcionkaakapitu"/>
    <w:uiPriority w:val="99"/>
    <w:semiHidden/>
    <w:unhideWhenUsed/>
    <w:rsid w:val="0052081D"/>
    <w:rPr>
      <w:vertAlign w:val="superscript"/>
    </w:rPr>
  </w:style>
  <w:style w:type="numbering" w:customStyle="1" w:styleId="Biecalista1">
    <w:name w:val="Bieżąca lista1"/>
    <w:uiPriority w:val="99"/>
    <w:rsid w:val="006279E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3822">
      <w:bodyDiv w:val="1"/>
      <w:marLeft w:val="0"/>
      <w:marRight w:val="0"/>
      <w:marTop w:val="0"/>
      <w:marBottom w:val="0"/>
      <w:divBdr>
        <w:top w:val="none" w:sz="0" w:space="0" w:color="auto"/>
        <w:left w:val="none" w:sz="0" w:space="0" w:color="auto"/>
        <w:bottom w:val="none" w:sz="0" w:space="0" w:color="auto"/>
        <w:right w:val="none" w:sz="0" w:space="0" w:color="auto"/>
      </w:divBdr>
    </w:div>
    <w:div w:id="63379883">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81220001">
      <w:bodyDiv w:val="1"/>
      <w:marLeft w:val="0"/>
      <w:marRight w:val="0"/>
      <w:marTop w:val="0"/>
      <w:marBottom w:val="0"/>
      <w:divBdr>
        <w:top w:val="none" w:sz="0" w:space="0" w:color="auto"/>
        <w:left w:val="none" w:sz="0" w:space="0" w:color="auto"/>
        <w:bottom w:val="none" w:sz="0" w:space="0" w:color="auto"/>
        <w:right w:val="none" w:sz="0" w:space="0" w:color="auto"/>
      </w:divBdr>
    </w:div>
    <w:div w:id="145896824">
      <w:bodyDiv w:val="1"/>
      <w:marLeft w:val="0"/>
      <w:marRight w:val="0"/>
      <w:marTop w:val="0"/>
      <w:marBottom w:val="0"/>
      <w:divBdr>
        <w:top w:val="none" w:sz="0" w:space="0" w:color="auto"/>
        <w:left w:val="none" w:sz="0" w:space="0" w:color="auto"/>
        <w:bottom w:val="none" w:sz="0" w:space="0" w:color="auto"/>
        <w:right w:val="none" w:sz="0" w:space="0" w:color="auto"/>
      </w:divBdr>
    </w:div>
    <w:div w:id="198392995">
      <w:bodyDiv w:val="1"/>
      <w:marLeft w:val="0"/>
      <w:marRight w:val="0"/>
      <w:marTop w:val="0"/>
      <w:marBottom w:val="0"/>
      <w:divBdr>
        <w:top w:val="none" w:sz="0" w:space="0" w:color="auto"/>
        <w:left w:val="none" w:sz="0" w:space="0" w:color="auto"/>
        <w:bottom w:val="none" w:sz="0" w:space="0" w:color="auto"/>
        <w:right w:val="none" w:sz="0" w:space="0" w:color="auto"/>
      </w:divBdr>
    </w:div>
    <w:div w:id="221793356">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0937256">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653473">
      <w:bodyDiv w:val="1"/>
      <w:marLeft w:val="0"/>
      <w:marRight w:val="0"/>
      <w:marTop w:val="0"/>
      <w:marBottom w:val="0"/>
      <w:divBdr>
        <w:top w:val="none" w:sz="0" w:space="0" w:color="auto"/>
        <w:left w:val="none" w:sz="0" w:space="0" w:color="auto"/>
        <w:bottom w:val="none" w:sz="0" w:space="0" w:color="auto"/>
        <w:right w:val="none" w:sz="0" w:space="0" w:color="auto"/>
      </w:divBdr>
    </w:div>
    <w:div w:id="358047840">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60854199">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507719418">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85697334">
      <w:bodyDiv w:val="1"/>
      <w:marLeft w:val="0"/>
      <w:marRight w:val="0"/>
      <w:marTop w:val="0"/>
      <w:marBottom w:val="0"/>
      <w:divBdr>
        <w:top w:val="none" w:sz="0" w:space="0" w:color="auto"/>
        <w:left w:val="none" w:sz="0" w:space="0" w:color="auto"/>
        <w:bottom w:val="none" w:sz="0" w:space="0" w:color="auto"/>
        <w:right w:val="none" w:sz="0" w:space="0" w:color="auto"/>
      </w:divBdr>
    </w:div>
    <w:div w:id="604387976">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48561082">
      <w:bodyDiv w:val="1"/>
      <w:marLeft w:val="0"/>
      <w:marRight w:val="0"/>
      <w:marTop w:val="0"/>
      <w:marBottom w:val="0"/>
      <w:divBdr>
        <w:top w:val="none" w:sz="0" w:space="0" w:color="auto"/>
        <w:left w:val="none" w:sz="0" w:space="0" w:color="auto"/>
        <w:bottom w:val="none" w:sz="0" w:space="0" w:color="auto"/>
        <w:right w:val="none" w:sz="0" w:space="0" w:color="auto"/>
      </w:divBdr>
    </w:div>
    <w:div w:id="686566902">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13428139">
      <w:bodyDiv w:val="1"/>
      <w:marLeft w:val="0"/>
      <w:marRight w:val="0"/>
      <w:marTop w:val="0"/>
      <w:marBottom w:val="0"/>
      <w:divBdr>
        <w:top w:val="none" w:sz="0" w:space="0" w:color="auto"/>
        <w:left w:val="none" w:sz="0" w:space="0" w:color="auto"/>
        <w:bottom w:val="none" w:sz="0" w:space="0" w:color="auto"/>
        <w:right w:val="none" w:sz="0" w:space="0" w:color="auto"/>
      </w:divBdr>
    </w:div>
    <w:div w:id="761336716">
      <w:bodyDiv w:val="1"/>
      <w:marLeft w:val="0"/>
      <w:marRight w:val="0"/>
      <w:marTop w:val="0"/>
      <w:marBottom w:val="0"/>
      <w:divBdr>
        <w:top w:val="none" w:sz="0" w:space="0" w:color="auto"/>
        <w:left w:val="none" w:sz="0" w:space="0" w:color="auto"/>
        <w:bottom w:val="none" w:sz="0" w:space="0" w:color="auto"/>
        <w:right w:val="none" w:sz="0" w:space="0" w:color="auto"/>
      </w:divBdr>
    </w:div>
    <w:div w:id="84574742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102262517">
      <w:bodyDiv w:val="1"/>
      <w:marLeft w:val="0"/>
      <w:marRight w:val="0"/>
      <w:marTop w:val="0"/>
      <w:marBottom w:val="0"/>
      <w:divBdr>
        <w:top w:val="none" w:sz="0" w:space="0" w:color="auto"/>
        <w:left w:val="none" w:sz="0" w:space="0" w:color="auto"/>
        <w:bottom w:val="none" w:sz="0" w:space="0" w:color="auto"/>
        <w:right w:val="none" w:sz="0" w:space="0" w:color="auto"/>
      </w:divBdr>
    </w:div>
    <w:div w:id="1103766021">
      <w:bodyDiv w:val="1"/>
      <w:marLeft w:val="0"/>
      <w:marRight w:val="0"/>
      <w:marTop w:val="0"/>
      <w:marBottom w:val="0"/>
      <w:divBdr>
        <w:top w:val="none" w:sz="0" w:space="0" w:color="auto"/>
        <w:left w:val="none" w:sz="0" w:space="0" w:color="auto"/>
        <w:bottom w:val="none" w:sz="0" w:space="0" w:color="auto"/>
        <w:right w:val="none" w:sz="0" w:space="0" w:color="auto"/>
      </w:divBdr>
    </w:div>
    <w:div w:id="1120489132">
      <w:bodyDiv w:val="1"/>
      <w:marLeft w:val="0"/>
      <w:marRight w:val="0"/>
      <w:marTop w:val="0"/>
      <w:marBottom w:val="0"/>
      <w:divBdr>
        <w:top w:val="none" w:sz="0" w:space="0" w:color="auto"/>
        <w:left w:val="none" w:sz="0" w:space="0" w:color="auto"/>
        <w:bottom w:val="none" w:sz="0" w:space="0" w:color="auto"/>
        <w:right w:val="none" w:sz="0" w:space="0" w:color="auto"/>
      </w:divBdr>
    </w:div>
    <w:div w:id="1129978114">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4470972">
      <w:bodyDiv w:val="1"/>
      <w:marLeft w:val="0"/>
      <w:marRight w:val="0"/>
      <w:marTop w:val="0"/>
      <w:marBottom w:val="0"/>
      <w:divBdr>
        <w:top w:val="none" w:sz="0" w:space="0" w:color="auto"/>
        <w:left w:val="none" w:sz="0" w:space="0" w:color="auto"/>
        <w:bottom w:val="none" w:sz="0" w:space="0" w:color="auto"/>
        <w:right w:val="none" w:sz="0" w:space="0" w:color="auto"/>
      </w:divBdr>
    </w:div>
    <w:div w:id="1149055493">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94615192">
      <w:bodyDiv w:val="1"/>
      <w:marLeft w:val="0"/>
      <w:marRight w:val="0"/>
      <w:marTop w:val="0"/>
      <w:marBottom w:val="0"/>
      <w:divBdr>
        <w:top w:val="none" w:sz="0" w:space="0" w:color="auto"/>
        <w:left w:val="none" w:sz="0" w:space="0" w:color="auto"/>
        <w:bottom w:val="none" w:sz="0" w:space="0" w:color="auto"/>
        <w:right w:val="none" w:sz="0" w:space="0" w:color="auto"/>
      </w:divBdr>
    </w:div>
    <w:div w:id="1309628518">
      <w:bodyDiv w:val="1"/>
      <w:marLeft w:val="0"/>
      <w:marRight w:val="0"/>
      <w:marTop w:val="0"/>
      <w:marBottom w:val="0"/>
      <w:divBdr>
        <w:top w:val="none" w:sz="0" w:space="0" w:color="auto"/>
        <w:left w:val="none" w:sz="0" w:space="0" w:color="auto"/>
        <w:bottom w:val="none" w:sz="0" w:space="0" w:color="auto"/>
        <w:right w:val="none" w:sz="0" w:space="0" w:color="auto"/>
      </w:divBdr>
    </w:div>
    <w:div w:id="1313485263">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52150384">
      <w:bodyDiv w:val="1"/>
      <w:marLeft w:val="0"/>
      <w:marRight w:val="0"/>
      <w:marTop w:val="0"/>
      <w:marBottom w:val="0"/>
      <w:divBdr>
        <w:top w:val="none" w:sz="0" w:space="0" w:color="auto"/>
        <w:left w:val="none" w:sz="0" w:space="0" w:color="auto"/>
        <w:bottom w:val="none" w:sz="0" w:space="0" w:color="auto"/>
        <w:right w:val="none" w:sz="0" w:space="0" w:color="auto"/>
      </w:divBdr>
    </w:div>
    <w:div w:id="1409959790">
      <w:bodyDiv w:val="1"/>
      <w:marLeft w:val="0"/>
      <w:marRight w:val="0"/>
      <w:marTop w:val="0"/>
      <w:marBottom w:val="0"/>
      <w:divBdr>
        <w:top w:val="none" w:sz="0" w:space="0" w:color="auto"/>
        <w:left w:val="none" w:sz="0" w:space="0" w:color="auto"/>
        <w:bottom w:val="none" w:sz="0" w:space="0" w:color="auto"/>
        <w:right w:val="none" w:sz="0" w:space="0" w:color="auto"/>
      </w:divBdr>
    </w:div>
    <w:div w:id="1430613388">
      <w:bodyDiv w:val="1"/>
      <w:marLeft w:val="0"/>
      <w:marRight w:val="0"/>
      <w:marTop w:val="0"/>
      <w:marBottom w:val="0"/>
      <w:divBdr>
        <w:top w:val="none" w:sz="0" w:space="0" w:color="auto"/>
        <w:left w:val="none" w:sz="0" w:space="0" w:color="auto"/>
        <w:bottom w:val="none" w:sz="0" w:space="0" w:color="auto"/>
        <w:right w:val="none" w:sz="0" w:space="0" w:color="auto"/>
      </w:divBdr>
    </w:div>
    <w:div w:id="1442843176">
      <w:bodyDiv w:val="1"/>
      <w:marLeft w:val="0"/>
      <w:marRight w:val="0"/>
      <w:marTop w:val="0"/>
      <w:marBottom w:val="0"/>
      <w:divBdr>
        <w:top w:val="none" w:sz="0" w:space="0" w:color="auto"/>
        <w:left w:val="none" w:sz="0" w:space="0" w:color="auto"/>
        <w:bottom w:val="none" w:sz="0" w:space="0" w:color="auto"/>
        <w:right w:val="none" w:sz="0" w:space="0" w:color="auto"/>
      </w:divBdr>
    </w:div>
    <w:div w:id="1490517062">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1138754">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62329140">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25692309">
      <w:bodyDiv w:val="1"/>
      <w:marLeft w:val="0"/>
      <w:marRight w:val="0"/>
      <w:marTop w:val="0"/>
      <w:marBottom w:val="0"/>
      <w:divBdr>
        <w:top w:val="none" w:sz="0" w:space="0" w:color="auto"/>
        <w:left w:val="none" w:sz="0" w:space="0" w:color="auto"/>
        <w:bottom w:val="none" w:sz="0" w:space="0" w:color="auto"/>
        <w:right w:val="none" w:sz="0" w:space="0" w:color="auto"/>
      </w:divBdr>
    </w:div>
    <w:div w:id="1633435397">
      <w:bodyDiv w:val="1"/>
      <w:marLeft w:val="0"/>
      <w:marRight w:val="0"/>
      <w:marTop w:val="0"/>
      <w:marBottom w:val="0"/>
      <w:divBdr>
        <w:top w:val="none" w:sz="0" w:space="0" w:color="auto"/>
        <w:left w:val="none" w:sz="0" w:space="0" w:color="auto"/>
        <w:bottom w:val="none" w:sz="0" w:space="0" w:color="auto"/>
        <w:right w:val="none" w:sz="0" w:space="0" w:color="auto"/>
      </w:divBdr>
    </w:div>
    <w:div w:id="1641030605">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705402948">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850363914">
      <w:bodyDiv w:val="1"/>
      <w:marLeft w:val="0"/>
      <w:marRight w:val="0"/>
      <w:marTop w:val="0"/>
      <w:marBottom w:val="0"/>
      <w:divBdr>
        <w:top w:val="none" w:sz="0" w:space="0" w:color="auto"/>
        <w:left w:val="none" w:sz="0" w:space="0" w:color="auto"/>
        <w:bottom w:val="none" w:sz="0" w:space="0" w:color="auto"/>
        <w:right w:val="none" w:sz="0" w:space="0" w:color="auto"/>
      </w:divBdr>
    </w:div>
    <w:div w:id="1856966963">
      <w:bodyDiv w:val="1"/>
      <w:marLeft w:val="0"/>
      <w:marRight w:val="0"/>
      <w:marTop w:val="0"/>
      <w:marBottom w:val="0"/>
      <w:divBdr>
        <w:top w:val="none" w:sz="0" w:space="0" w:color="auto"/>
        <w:left w:val="none" w:sz="0" w:space="0" w:color="auto"/>
        <w:bottom w:val="none" w:sz="0" w:space="0" w:color="auto"/>
        <w:right w:val="none" w:sz="0" w:space="0" w:color="auto"/>
      </w:divBdr>
    </w:div>
    <w:div w:id="1894852117">
      <w:bodyDiv w:val="1"/>
      <w:marLeft w:val="0"/>
      <w:marRight w:val="0"/>
      <w:marTop w:val="0"/>
      <w:marBottom w:val="0"/>
      <w:divBdr>
        <w:top w:val="none" w:sz="0" w:space="0" w:color="auto"/>
        <w:left w:val="none" w:sz="0" w:space="0" w:color="auto"/>
        <w:bottom w:val="none" w:sz="0" w:space="0" w:color="auto"/>
        <w:right w:val="none" w:sz="0" w:space="0" w:color="auto"/>
      </w:divBdr>
    </w:div>
    <w:div w:id="1895391985">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getbootstrap.com/docs/5.0/getting-started/introduction/" TargetMode="External"/><Relationship Id="rId68" Type="http://schemas.openxmlformats.org/officeDocument/2006/relationships/header" Target="header17.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2.xml"/><Relationship Id="rId58" Type="http://schemas.openxmlformats.org/officeDocument/2006/relationships/header" Target="header14.xml"/><Relationship Id="rId66" Type="http://schemas.openxmlformats.org/officeDocument/2006/relationships/hyperlink" Target="https://maven.apache.org/" TargetMode="External"/><Relationship Id="rId5" Type="http://schemas.openxmlformats.org/officeDocument/2006/relationships/numbering" Target="numbering.xml"/><Relationship Id="rId61" Type="http://schemas.openxmlformats.org/officeDocument/2006/relationships/hyperlink" Target="https://angular.io/docs" TargetMode="Externa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hyperlink" Target="https://docs.spring.io/spring-boot/docs/current/reference/htmlsingle/" TargetMode="Externa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15.xml"/><Relationship Id="rId67" Type="http://schemas.openxmlformats.org/officeDocument/2006/relationships/header" Target="header16.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www.typescriptlang.org/docs/"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3.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11.xml"/><Relationship Id="rId60" Type="http://schemas.openxmlformats.org/officeDocument/2006/relationships/hyperlink" Target="https://www.enterprisedb.com/docs/supported-open-source/postgresql/installer/01_requirements_overview/" TargetMode="External"/><Relationship Id="rId65" Type="http://schemas.openxmlformats.org/officeDocument/2006/relationships/hyperlink" Target="https://hibernate.org/"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1AE24C55F60B4468975E1B32F41D1DB0"/>
        <w:category>
          <w:name w:val="Ogólne"/>
          <w:gallery w:val="placeholder"/>
        </w:category>
        <w:types>
          <w:type w:val="bbPlcHdr"/>
        </w:types>
        <w:behaviors>
          <w:behavior w:val="content"/>
        </w:behaviors>
        <w:guid w:val="{B770F3D9-8FF3-4F61-8E1D-FCF6431C9769}"/>
      </w:docPartPr>
      <w:docPartBody>
        <w:p w:rsidR="005A6DFB" w:rsidRDefault="00CB337E" w:rsidP="00CB337E">
          <w:pPr>
            <w:pStyle w:val="1AE24C55F60B4468975E1B32F41D1DB0"/>
          </w:pPr>
          <w:r w:rsidRPr="004C4078">
            <w:rPr>
              <w:rStyle w:val="Tekstzastpczy"/>
            </w:rPr>
            <w:t>[Autor]</w:t>
          </w:r>
        </w:p>
      </w:docPartBody>
    </w:docPart>
    <w:docPart>
      <w:docPartPr>
        <w:name w:val="167464806114481EAA066542EA814245"/>
        <w:category>
          <w:name w:val="Ogólne"/>
          <w:gallery w:val="placeholder"/>
        </w:category>
        <w:types>
          <w:type w:val="bbPlcHdr"/>
        </w:types>
        <w:behaviors>
          <w:behavior w:val="content"/>
        </w:behaviors>
        <w:guid w:val="{8DE4F535-4DC3-4B27-B27E-0CDE290FF156}"/>
      </w:docPartPr>
      <w:docPartBody>
        <w:p w:rsidR="005A6DFB" w:rsidRDefault="00CB337E" w:rsidP="00CB337E">
          <w:pPr>
            <w:pStyle w:val="167464806114481EAA066542EA814245"/>
          </w:pPr>
          <w:r w:rsidRPr="004C4078">
            <w:rPr>
              <w:rStyle w:val="Tekstzastpczy"/>
            </w:rPr>
            <w:t>[Autor]</w:t>
          </w:r>
        </w:p>
      </w:docPartBody>
    </w:docPart>
    <w:docPart>
      <w:docPartPr>
        <w:name w:val="0B48D86CED584C718C54081E4AD8E3FC"/>
        <w:category>
          <w:name w:val="Ogólne"/>
          <w:gallery w:val="placeholder"/>
        </w:category>
        <w:types>
          <w:type w:val="bbPlcHdr"/>
        </w:types>
        <w:behaviors>
          <w:behavior w:val="content"/>
        </w:behaviors>
        <w:guid w:val="{94CBFAB0-C3EC-4D5E-A92A-679CAA32967D}"/>
      </w:docPartPr>
      <w:docPartBody>
        <w:p w:rsidR="005A6DFB" w:rsidRDefault="00CB337E" w:rsidP="00CB337E">
          <w:pPr>
            <w:pStyle w:val="0B48D86CED584C718C54081E4AD8E3FC"/>
          </w:pPr>
          <w:r w:rsidRPr="004C4078">
            <w:rPr>
              <w:rStyle w:val="Tekstzastpczy"/>
            </w:rPr>
            <w:t>[Autor]</w:t>
          </w:r>
        </w:p>
      </w:docPartBody>
    </w:docPart>
    <w:docPart>
      <w:docPartPr>
        <w:name w:val="7698187767FE461B80FA537B81EAF754"/>
        <w:category>
          <w:name w:val="Ogólne"/>
          <w:gallery w:val="placeholder"/>
        </w:category>
        <w:types>
          <w:type w:val="bbPlcHdr"/>
        </w:types>
        <w:behaviors>
          <w:behavior w:val="content"/>
        </w:behaviors>
        <w:guid w:val="{18340D0F-8E23-4D0D-A66D-E2912C4B27E8}"/>
      </w:docPartPr>
      <w:docPartBody>
        <w:p w:rsidR="005A6DFB" w:rsidRDefault="00CB337E" w:rsidP="00CB337E">
          <w:pPr>
            <w:pStyle w:val="7698187767FE461B80FA537B81EAF754"/>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8C4"/>
    <w:rsid w:val="00007FA3"/>
    <w:rsid w:val="00051C52"/>
    <w:rsid w:val="0010406D"/>
    <w:rsid w:val="002B0504"/>
    <w:rsid w:val="002D0E1C"/>
    <w:rsid w:val="003A48C4"/>
    <w:rsid w:val="003A7306"/>
    <w:rsid w:val="003F5FDA"/>
    <w:rsid w:val="00462442"/>
    <w:rsid w:val="00566E9D"/>
    <w:rsid w:val="00570B4E"/>
    <w:rsid w:val="005A6DFB"/>
    <w:rsid w:val="00627A3F"/>
    <w:rsid w:val="00632E95"/>
    <w:rsid w:val="006E4C05"/>
    <w:rsid w:val="0075662D"/>
    <w:rsid w:val="00787854"/>
    <w:rsid w:val="00790635"/>
    <w:rsid w:val="008300D8"/>
    <w:rsid w:val="008A3383"/>
    <w:rsid w:val="008D3D45"/>
    <w:rsid w:val="009235E4"/>
    <w:rsid w:val="00935944"/>
    <w:rsid w:val="00954658"/>
    <w:rsid w:val="009A67B1"/>
    <w:rsid w:val="009D531C"/>
    <w:rsid w:val="00A0652B"/>
    <w:rsid w:val="00AC2EB7"/>
    <w:rsid w:val="00AC714C"/>
    <w:rsid w:val="00B00EDB"/>
    <w:rsid w:val="00B21E0F"/>
    <w:rsid w:val="00B67C93"/>
    <w:rsid w:val="00BE2049"/>
    <w:rsid w:val="00C1454A"/>
    <w:rsid w:val="00C94562"/>
    <w:rsid w:val="00CB337E"/>
    <w:rsid w:val="00D0419D"/>
    <w:rsid w:val="00D24176"/>
    <w:rsid w:val="00EA78A2"/>
    <w:rsid w:val="00EC05D7"/>
    <w:rsid w:val="00EC5167"/>
    <w:rsid w:val="00FD1AC7"/>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B337E"/>
    <w:rPr>
      <w:color w:val="808080"/>
    </w:rPr>
  </w:style>
  <w:style w:type="paragraph" w:customStyle="1" w:styleId="5A239A2C9AB54CC3A573C44D2F013A72">
    <w:name w:val="5A239A2C9AB54CC3A573C44D2F013A7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1AE24C55F60B4468975E1B32F41D1DB0">
    <w:name w:val="1AE24C55F60B4468975E1B32F41D1DB0"/>
    <w:rsid w:val="00CB337E"/>
  </w:style>
  <w:style w:type="paragraph" w:customStyle="1" w:styleId="167464806114481EAA066542EA814245">
    <w:name w:val="167464806114481EAA066542EA814245"/>
    <w:rsid w:val="00CB337E"/>
  </w:style>
  <w:style w:type="paragraph" w:customStyle="1" w:styleId="0B48D86CED584C718C54081E4AD8E3FC">
    <w:name w:val="0B48D86CED584C718C54081E4AD8E3FC"/>
    <w:rsid w:val="00CB337E"/>
  </w:style>
  <w:style w:type="paragraph" w:customStyle="1" w:styleId="7698187767FE461B80FA537B81EAF754">
    <w:name w:val="7698187767FE461B80FA537B81EAF754"/>
    <w:rsid w:val="00CB33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Mal15</b:Tag>
    <b:SourceType>ConferenceProceedings</b:SourceType>
    <b:Guid>{7F94FCB2-297E-4A58-B57E-0A763D72DD55}</b:Guid>
    <b:Title>Gamification in mobile applications usability evaluation: A New Approach</b:Title>
    <b:Year>2015</b:Year>
    <b:Pages>897-899</b:Pages>
    <b:ConferenceName>Proceedings of the 17th International Conference on Human-Computer Interaction with Mobile Devices and Services Adjunct</b:ConferenceName>
    <b:Author>
      <b:Author>
        <b:NameList>
          <b:Person>
            <b:Last>Malatini</b:Last>
            <b:First>Silvia</b:First>
          </b:Person>
          <b:Person>
            <b:Last>Bogliolo</b:Last>
            <b:First>Alessandro</b:First>
          </b:Person>
        </b:NameList>
      </b:Author>
    </b:Author>
    <b:LCID>en-US</b:LCID>
    <b:RefOrder>1</b:RefOrder>
  </b:Source>
  <b:Source>
    <b:Tag>Ase14</b:Tag>
    <b:SourceType>ConferenceProceedings</b:SourceType>
    <b:Guid>{E90D48E1-F709-4EBD-9500-B5BC6828FFA4}</b:Guid>
    <b:Title>Gamification Patterns for Gamification Applications</b:Title>
    <b:Year>2014</b:Year>
    <b:Pages>83-90</b:Pages>
    <b:Author>
      <b:Author>
        <b:NameList>
          <b:Person>
            <b:Last>Ašeriškis</b:Last>
            <b:First>Darius </b:First>
          </b:Person>
          <b:Person>
            <b:Last>Damaševičius</b:Last>
            <b:First>Robertas</b:First>
          </b:Person>
        </b:NameList>
      </b:Author>
    </b:Author>
    <b:ConferenceName>Procedia Computer Science</b:ConferenceName>
    <b:Volume>39</b:Volume>
    <b:LCID>en-US</b:LCID>
    <b:RefOrder>2</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DE23FDF15ECBA64AA8121818D1ECC3C6" ma:contentTypeVersion="5" ma:contentTypeDescription="Utwórz nowy dokument." ma:contentTypeScope="" ma:versionID="d71187fc1d003fdb209034f600e934ca">
  <xsd:schema xmlns:xsd="http://www.w3.org/2001/XMLSchema" xmlns:xs="http://www.w3.org/2001/XMLSchema" xmlns:p="http://schemas.microsoft.com/office/2006/metadata/properties" xmlns:ns3="72d0f21b-c1db-4313-b84e-0171f6bf145d" xmlns:ns4="9c4b849b-e600-49e8-9cfd-9c2b1013af09" targetNamespace="http://schemas.microsoft.com/office/2006/metadata/properties" ma:root="true" ma:fieldsID="cff746d8fa768003325ff99dda73f855" ns3:_="" ns4:_="">
    <xsd:import namespace="72d0f21b-c1db-4313-b84e-0171f6bf145d"/>
    <xsd:import namespace="9c4b849b-e600-49e8-9cfd-9c2b1013af0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d0f21b-c1db-4313-b84e-0171f6bf145d" elementFormDefault="qualified">
    <xsd:import namespace="http://schemas.microsoft.com/office/2006/documentManagement/types"/>
    <xsd:import namespace="http://schemas.microsoft.com/office/infopath/2007/PartnerControls"/>
    <xsd:element name="SharedWithUsers" ma:index="8"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Udostępnione dla — szczegóły" ma:internalName="SharedWithDetails" ma:readOnly="true">
      <xsd:simpleType>
        <xsd:restriction base="dms:Note">
          <xsd:maxLength value="255"/>
        </xsd:restriction>
      </xsd:simpleType>
    </xsd:element>
    <xsd:element name="SharingHintHash" ma:index="10" nillable="true" ma:displayName="Skrót wskazówki dotyczącej udostępni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4b849b-e600-49e8-9cfd-9c2b1013af0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7337BB-3E9B-4A3C-886A-9FE9C95B6776}">
  <ds:schemaRefs>
    <ds:schemaRef ds:uri="http://schemas.openxmlformats.org/officeDocument/2006/bibliography"/>
  </ds:schemaRefs>
</ds:datastoreItem>
</file>

<file path=customXml/itemProps2.xml><?xml version="1.0" encoding="utf-8"?>
<ds:datastoreItem xmlns:ds="http://schemas.openxmlformats.org/officeDocument/2006/customXml" ds:itemID="{61B09FFE-57B9-44AA-BD72-8AD0AAA49C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d0f21b-c1db-4313-b84e-0171f6bf145d"/>
    <ds:schemaRef ds:uri="9c4b849b-e600-49e8-9cfd-9c2b1013af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B1EB91-7DFD-4556-8608-ADBD9CACF82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F4F67E-2F4A-461A-B66F-4B6348BFBD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Artzn82</Template>
  <TotalTime>0</TotalTime>
  <Pages>85</Pages>
  <Words>16733</Words>
  <Characters>100398</Characters>
  <Application>Microsoft Office Word</Application>
  <DocSecurity>0</DocSecurity>
  <Lines>836</Lines>
  <Paragraphs>233</Paragraphs>
  <ScaleCrop>false</ScaleCrop>
  <HeadingPairs>
    <vt:vector size="2" baseType="variant">
      <vt:variant>
        <vt:lpstr>Tytuł</vt:lpstr>
      </vt:variant>
      <vt:variant>
        <vt:i4>1</vt:i4>
      </vt:variant>
    </vt:vector>
  </HeadingPairs>
  <TitlesOfParts>
    <vt:vector size="1" baseType="lpstr">
      <vt:lpstr>Tytuł pracy dyplomowej magisterskiej</vt:lpstr>
    </vt:vector>
  </TitlesOfParts>
  <Company>zTiPSK - IInf, GLIWICE</Company>
  <LinksUpToDate>false</LinksUpToDate>
  <CharactersWithSpaces>116898</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Tytuł pracy dyplomowej magisterskiej</dc:title>
  <dc:subject/>
  <dc:creator>Dawid Danel</dc:creator>
  <cp:keywords/>
  <cp:lastModifiedBy>Dawid Danel (dawidan882)</cp:lastModifiedBy>
  <cp:revision>3</cp:revision>
  <cp:lastPrinted>2018-06-27T22:10:00Z</cp:lastPrinted>
  <dcterms:created xsi:type="dcterms:W3CDTF">2022-01-06T12:46:00Z</dcterms:created>
  <dcterms:modified xsi:type="dcterms:W3CDTF">2022-01-06T12:47:00Z</dcterms:modified>
  <cp:contentStatus>wersja 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0x010100DE23FDF15ECBA64AA8121818D1ECC3C6</vt:lpwstr>
  </property>
</Properties>
</file>